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2133B0" w14:textId="77777777" w:rsidR="001A25B9" w:rsidRPr="001A25B9" w:rsidRDefault="000104A0" w:rsidP="009D6E1D">
      <w:pPr>
        <w:jc w:val="center"/>
        <w:rPr>
          <w:rFonts w:ascii="Times" w:eastAsia="Times New Roman" w:hAnsi="Times" w:cs="Times New Roman"/>
          <w:sz w:val="20"/>
          <w:szCs w:val="20"/>
        </w:rPr>
      </w:pPr>
      <w:r>
        <w:rPr>
          <w:noProof/>
        </w:rPr>
        <w:drawing>
          <wp:anchor distT="0" distB="0" distL="114300" distR="114300" simplePos="0" relativeHeight="251828341" behindDoc="0" locked="0" layoutInCell="1" allowOverlap="1" wp14:anchorId="3EC1BCD0" wp14:editId="297553E0">
            <wp:simplePos x="0" y="0"/>
            <wp:positionH relativeFrom="page">
              <wp:posOffset>1066800</wp:posOffset>
            </wp:positionH>
            <wp:positionV relativeFrom="page">
              <wp:posOffset>5767705</wp:posOffset>
            </wp:positionV>
            <wp:extent cx="2388870" cy="1194435"/>
            <wp:effectExtent l="0" t="0" r="0" b="0"/>
            <wp:wrapThrough wrapText="bothSides">
              <wp:wrapPolygon edited="0">
                <wp:start x="0" y="0"/>
                <wp:lineTo x="0" y="21129"/>
                <wp:lineTo x="21359" y="21129"/>
                <wp:lineTo x="21359" y="0"/>
                <wp:lineTo x="0" y="0"/>
              </wp:wrapPolygon>
            </wp:wrapThrough>
            <wp:docPr id="16" name="Picture 16" descr="Macintosh HD:Users:kevinsmyth:Desktop:Screen Shot 2016-05-11 at 11.20.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vinsmyth:Desktop:Screen Shot 2016-05-11 at 11.20.42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8870" cy="11944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34C25">
        <w:rPr>
          <w:noProof/>
        </w:rPr>
        <w:drawing>
          <wp:anchor distT="0" distB="0" distL="114300" distR="114300" simplePos="0" relativeHeight="251615229" behindDoc="0" locked="0" layoutInCell="1" allowOverlap="1" wp14:anchorId="151F89D3" wp14:editId="75F72822">
            <wp:simplePos x="0" y="0"/>
            <wp:positionH relativeFrom="page">
              <wp:posOffset>-12700</wp:posOffset>
            </wp:positionH>
            <wp:positionV relativeFrom="page">
              <wp:posOffset>-5080</wp:posOffset>
            </wp:positionV>
            <wp:extent cx="8001000" cy="6000750"/>
            <wp:effectExtent l="0" t="0" r="0" b="0"/>
            <wp:wrapThrough wrapText="bothSides">
              <wp:wrapPolygon edited="0">
                <wp:start x="0" y="0"/>
                <wp:lineTo x="0" y="21486"/>
                <wp:lineTo x="21531" y="21486"/>
                <wp:lineTo x="21531" y="0"/>
                <wp:lineTo x="0" y="0"/>
              </wp:wrapPolygon>
            </wp:wrapThrough>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8001000" cy="600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34C25">
        <w:rPr>
          <w:noProof/>
        </w:rPr>
        <mc:AlternateContent>
          <mc:Choice Requires="wps">
            <w:drawing>
              <wp:anchor distT="0" distB="0" distL="114300" distR="114300" simplePos="0" relativeHeight="251618352" behindDoc="0" locked="0" layoutInCell="1" allowOverlap="1" wp14:anchorId="25CBA14E" wp14:editId="0FF7F80B">
                <wp:simplePos x="0" y="0"/>
                <wp:positionH relativeFrom="page">
                  <wp:posOffset>946785</wp:posOffset>
                </wp:positionH>
                <wp:positionV relativeFrom="page">
                  <wp:posOffset>7202170</wp:posOffset>
                </wp:positionV>
                <wp:extent cx="5809615" cy="831215"/>
                <wp:effectExtent l="0" t="0" r="0" b="6985"/>
                <wp:wrapTight wrapText="bothSides">
                  <wp:wrapPolygon edited="0">
                    <wp:start x="94" y="0"/>
                    <wp:lineTo x="94" y="21121"/>
                    <wp:lineTo x="21437" y="21121"/>
                    <wp:lineTo x="21437" y="0"/>
                    <wp:lineTo x="94" y="0"/>
                  </wp:wrapPolygon>
                </wp:wrapTight>
                <wp:docPr id="54"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831215"/>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5105122" w14:textId="77777777" w:rsidR="000B02C4" w:rsidRDefault="00654165" w:rsidP="00274F8A">
                            <w:pPr>
                              <w:pStyle w:val="Title"/>
                              <w:jc w:val="left"/>
                            </w:pPr>
                            <w:fldSimple w:instr=" MERGEFIELD =person.first_name \* MERGEFORMAT ">
                              <w:r>
                                <w:rPr>
                                  <w:noProof/>
                                </w:rPr>
                                <w:t>«=person.first_name»</w:t>
                              </w:r>
                            </w:fldSimple>
                            <w:bookmarkStart w:id="0" w:name="_GoBack"/>
                            <w:bookmarkEnd w:id="0"/>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CBA14E" id="_x0000_t202" coordsize="21600,21600" o:spt="202" path="m0,0l0,21600,21600,21600,21600,0xe">
                <v:stroke joinstyle="miter"/>
                <v:path gradientshapeok="t" o:connecttype="rect"/>
              </v:shapetype>
              <v:shape id="Text Box 79" o:spid="_x0000_s1026" type="#_x0000_t202" style="position:absolute;left:0;text-align:left;margin-left:74.55pt;margin-top:567.1pt;width:457.45pt;height:65.45pt;z-index:25161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" filled="f" stroked="f">
                <v:textbox inset=",0,,0">
                  <w:txbxContent>
                    <w:p w14:paraId="45105122" w14:textId="77777777" w:rsidR="000B02C4" w:rsidRDefault="00654165" w:rsidP="00274F8A">
                      <w:pPr>
                        <w:pStyle w:val="Title"/>
                        <w:jc w:val="left"/>
                      </w:pPr>
                      <w:fldSimple w:instr=" MERGEFIELD =person.first_name \* MERGEFORMAT ">
                        <w:r>
                          <w:rPr>
                            <w:noProof/>
                          </w:rPr>
                          <w:t>«=person.first_name»</w:t>
                        </w:r>
                      </w:fldSimple>
                      <w:bookmarkStart w:id="1" w:name="_GoBack"/>
                      <w:bookmarkEnd w:id="1"/>
                    </w:p>
                  </w:txbxContent>
                </v:textbox>
                <w10:wrap type="tight" anchorx="page" anchory="page"/>
              </v:shape>
            </w:pict>
          </mc:Fallback>
        </mc:AlternateContent>
      </w:r>
      <w:r w:rsidR="00134C25">
        <w:rPr>
          <w:noProof/>
        </w:rPr>
        <mc:AlternateContent>
          <mc:Choice Requires="wps">
            <w:drawing>
              <wp:anchor distT="0" distB="0" distL="114300" distR="114300" simplePos="0" relativeHeight="251618353" behindDoc="0" locked="0" layoutInCell="1" allowOverlap="1" wp14:anchorId="36F37525" wp14:editId="34E1DA4B">
                <wp:simplePos x="0" y="0"/>
                <wp:positionH relativeFrom="page">
                  <wp:posOffset>960120</wp:posOffset>
                </wp:positionH>
                <wp:positionV relativeFrom="page">
                  <wp:posOffset>8070850</wp:posOffset>
                </wp:positionV>
                <wp:extent cx="5165725" cy="444500"/>
                <wp:effectExtent l="0" t="0" r="0" b="12700"/>
                <wp:wrapTight wrapText="bothSides">
                  <wp:wrapPolygon edited="0">
                    <wp:start x="106" y="0"/>
                    <wp:lineTo x="106" y="20983"/>
                    <wp:lineTo x="21348" y="20983"/>
                    <wp:lineTo x="21348" y="0"/>
                    <wp:lineTo x="106" y="0"/>
                  </wp:wrapPolygon>
                </wp:wrapTight>
                <wp:docPr id="53"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444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60E9A0" w14:textId="77777777" w:rsidR="000B02C4" w:rsidRDefault="000B02C4" w:rsidP="00274F8A">
                            <w:pPr>
                              <w:pStyle w:val="BlockHeading"/>
                            </w:pPr>
                            <w:r>
                              <w:t>lorem ipsum dolor sit amet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37525" id="Text Box 80" o:spid="_x0000_s1027" type="#_x0000_t202" style="position:absolute;left:0;text-align:left;margin-left:75.6pt;margin-top:635.5pt;width:406.75pt;height:35pt;z-index:2516183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" filled="f" stroked="f">
                <v:stroke o:forcedash="t"/>
                <v:textbox inset=",0,,0">
                  <w:txbxContent>
                    <w:p w14:paraId="4F60E9A0" w14:textId="77777777" w:rsidR="000B02C4" w:rsidRDefault="000B02C4" w:rsidP="00274F8A">
                      <w:pPr>
                        <w:pStyle w:val="BlockHeading"/>
                      </w:pPr>
                      <w:r>
                        <w:t>lorem ipsum dolor sit amet</w:t>
                      </w:r>
                    </w:p>
                  </w:txbxContent>
                </v:textbox>
                <w10:wrap type="tight" anchorx="page" anchory="page"/>
              </v:shape>
            </w:pict>
          </mc:Fallback>
        </mc:AlternateContent>
      </w:r>
      <w:r w:rsidR="00134C25">
        <w:rPr>
          <w:noProof/>
        </w:rPr>
        <mc:AlternateContent>
          <mc:Choice Requires="wps">
            <w:drawing>
              <wp:anchor distT="0" distB="0" distL="114300" distR="114300" simplePos="0" relativeHeight="251618354" behindDoc="0" locked="0" layoutInCell="1" allowOverlap="1" wp14:anchorId="57803E85" wp14:editId="6DEB54E6">
                <wp:simplePos x="0" y="0"/>
                <wp:positionH relativeFrom="page">
                  <wp:posOffset>960120</wp:posOffset>
                </wp:positionH>
                <wp:positionV relativeFrom="page">
                  <wp:posOffset>8515350</wp:posOffset>
                </wp:positionV>
                <wp:extent cx="5165725" cy="749300"/>
                <wp:effectExtent l="0" t="0" r="0" b="12700"/>
                <wp:wrapTight wrapText="bothSides">
                  <wp:wrapPolygon edited="0">
                    <wp:start x="106" y="0"/>
                    <wp:lineTo x="106" y="21234"/>
                    <wp:lineTo x="21348" y="21234"/>
                    <wp:lineTo x="21348" y="0"/>
                    <wp:lineTo x="106" y="0"/>
                  </wp:wrapPolygon>
                </wp:wrapTight>
                <wp:docPr id="5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7493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8984405" w14:textId="77777777" w:rsidR="000B02C4" w:rsidRDefault="000B02C4" w:rsidP="00274F8A">
                            <w:pPr>
                              <w:pStyle w:val="Subtitle"/>
                            </w:pPr>
                            <w:r w:rsidRPr="00483FFC">
                              <w:t xml:space="preserve">Quisque vel justo eget felis sollicitudin adipiscing. Ut enim lorem, lacinia eget, tristique quis, feugiat eget, turpis. In hac habitasse platea dictumst. Morbi non dui ac risus sollicitudin auctor. </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03E85" id="Text Box 81" o:spid="_x0000_s1028" type="#_x0000_t202" style="position:absolute;left:0;text-align:left;margin-left:75.6pt;margin-top:670.5pt;width:406.75pt;height:59pt;z-index:25161835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" filled="f" stroked="f">
                <v:stroke o:forcedash="t"/>
                <v:textbox inset=",0,,0">
                  <w:txbxContent>
                    <w:p w14:paraId="28984405" w14:textId="77777777" w:rsidR="000B02C4" w:rsidRDefault="000B02C4" w:rsidP="00274F8A">
                      <w:pPr>
                        <w:pStyle w:val="Subtitle"/>
                      </w:pPr>
                      <w:r w:rsidRPr="00483FFC">
                        <w:t xml:space="preserve">Quisque vel justo eget felis sollicitudin adipiscing. Ut enim lorem, lacinia eget, tristique quis, feugiat eget, turpis. In hac habitasse platea dictumst. Morbi non dui ac risus sollicitudin auctor. </w:t>
                      </w:r>
                    </w:p>
                  </w:txbxContent>
                </v:textbox>
                <w10:wrap type="tight" anchorx="page" anchory="page"/>
              </v:shape>
            </w:pict>
          </mc:Fallback>
        </mc:AlternateContent>
      </w:r>
      <w:r w:rsidR="00134C25">
        <w:rPr>
          <w:noProof/>
        </w:rPr>
        <mc:AlternateContent>
          <mc:Choice Requires="wps">
            <w:drawing>
              <wp:anchor distT="0" distB="0" distL="114300" distR="114300" simplePos="0" relativeHeight="251618308" behindDoc="0" locked="0" layoutInCell="1" allowOverlap="1" wp14:anchorId="7824DA90" wp14:editId="38E1AC71">
                <wp:simplePos x="0" y="0"/>
                <wp:positionH relativeFrom="page">
                  <wp:posOffset>-12700</wp:posOffset>
                </wp:positionH>
                <wp:positionV relativeFrom="page">
                  <wp:posOffset>5435600</wp:posOffset>
                </wp:positionV>
                <wp:extent cx="7797800" cy="4648200"/>
                <wp:effectExtent l="0" t="0" r="0" b="0"/>
                <wp:wrapNone/>
                <wp:docPr id="5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7800" cy="4648200"/>
                        </a:xfrm>
                        <a:prstGeom prst="rect">
                          <a:avLst/>
                        </a:prstGeom>
                        <a:solidFill>
                          <a:schemeClr val="accent3">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7754D14E" w14:textId="77777777" w:rsidR="000B02C4" w:rsidRPr="00274F8A" w:rsidRDefault="000B02C4" w:rsidP="00274F8A">
                            <w:pPr>
                              <w:pStyle w:val="Symbol"/>
                            </w:pPr>
                          </w:p>
                        </w:txbxContent>
                      </wps:txbx>
                      <wps:bodyPr rot="0" vert="horz" wrap="square" lIns="182880" tIns="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4DA90" id="Rectangle 11" o:spid="_x0000_s1029" style="position:absolute;left:0;text-align:left;margin-left:-1pt;margin-top:428pt;width:614pt;height:366pt;z-index:2516183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" fillcolor="#1f223e [3206]" stroked="f">
                <v:textbox inset="14.4pt,0,,7.2pt">
                  <w:txbxContent>
                    <w:p w14:paraId="7754D14E" w14:textId="77777777" w:rsidR="000B02C4" w:rsidRPr="00274F8A" w:rsidRDefault="000B02C4" w:rsidP="00274F8A">
                      <w:pPr>
                        <w:pStyle w:val="Symbol"/>
                      </w:pPr>
                    </w:p>
                  </w:txbxContent>
                </v:textbox>
                <w10:wrap anchorx="page" anchory="page"/>
              </v:rect>
            </w:pict>
          </mc:Fallback>
        </mc:AlternateContent>
      </w:r>
      <w:r w:rsidR="007E3BB7">
        <w:br w:type="page"/>
      </w:r>
      <w:r w:rsidR="00824D83" w:rsidRPr="000645A5">
        <w:rPr>
          <w:noProof/>
        </w:rPr>
        <w:lastRenderedPageBreak/>
        <w:drawing>
          <wp:anchor distT="0" distB="0" distL="114300" distR="114300" simplePos="0" relativeHeight="251810933" behindDoc="0" locked="0" layoutInCell="1" allowOverlap="1" wp14:anchorId="44A134B5" wp14:editId="776FCC6E">
            <wp:simplePos x="0" y="0"/>
            <wp:positionH relativeFrom="page">
              <wp:posOffset>656590</wp:posOffset>
            </wp:positionH>
            <wp:positionV relativeFrom="page">
              <wp:posOffset>431165</wp:posOffset>
            </wp:positionV>
            <wp:extent cx="2391410" cy="1194435"/>
            <wp:effectExtent l="0" t="0" r="0" b="0"/>
            <wp:wrapTight wrapText="bothSides">
              <wp:wrapPolygon edited="0">
                <wp:start x="0" y="0"/>
                <wp:lineTo x="0" y="21129"/>
                <wp:lineTo x="21336" y="21129"/>
                <wp:lineTo x="21336" y="0"/>
                <wp:lineTo x="0" y="0"/>
              </wp:wrapPolygon>
            </wp:wrapTight>
            <wp:docPr id="22"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4D63F1">
        <w:rPr>
          <w:noProof/>
        </w:rPr>
        <mc:AlternateContent>
          <mc:Choice Requires="wps">
            <w:drawing>
              <wp:anchor distT="0" distB="0" distL="114300" distR="114300" simplePos="0" relativeHeight="251651189" behindDoc="0" locked="0" layoutInCell="1" allowOverlap="1" wp14:anchorId="17029F82" wp14:editId="5AAE0854">
                <wp:simplePos x="0" y="0"/>
                <wp:positionH relativeFrom="page">
                  <wp:posOffset>4030345</wp:posOffset>
                </wp:positionH>
                <wp:positionV relativeFrom="page">
                  <wp:posOffset>5878195</wp:posOffset>
                </wp:positionV>
                <wp:extent cx="2468880" cy="3723005"/>
                <wp:effectExtent l="0" t="0" r="20320" b="10795"/>
                <wp:wrapThrough wrapText="bothSides">
                  <wp:wrapPolygon edited="0">
                    <wp:start x="0" y="0"/>
                    <wp:lineTo x="0" y="21515"/>
                    <wp:lineTo x="21556" y="21515"/>
                    <wp:lineTo x="21556" y="0"/>
                    <wp:lineTo x="0" y="0"/>
                  </wp:wrapPolygon>
                </wp:wrapThrough>
                <wp:docPr id="9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372300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linkedTxbx id="5" seq="1"/>
                      <wps:bodyPr rot="0" vert="horz" wrap="square" lIns="0" tIns="0" rIns="0" bIns="0" anchor="t" anchorCtr="0" upright="1">
                        <a:noAutofit/>
                      </wps:bodyPr>
                    </wps:wsp>
                  </a:graphicData>
                </a:graphic>
                <wp14:sizeRelV relativeFrom="margin">
                  <wp14:pctHeight>0</wp14:pctHeight>
                </wp14:sizeRelV>
              </wp:anchor>
            </w:drawing>
          </mc:Choice>
          <mc:Fallback>
            <w:pict>
              <v:shape w14:anchorId="17029F82" id="Text Box 90" o:spid="_x0000_s1030" type="#_x0000_t202" style="position:absolute;left:0;text-align:left;margin-left:317.35pt;margin-top:462.85pt;width:194.4pt;height:293.15pt;z-index:251651189;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" mv:complextextbox="1" filled="f" stroked="f">
                <v:stroke o:forcedash="t"/>
                <v:textbox inset="0,0,0,0">
                  <w:txbxContent/>
                </v:textbox>
                <w10:wrap type="through" anchorx="page" anchory="page"/>
              </v:shape>
            </w:pict>
          </mc:Fallback>
        </mc:AlternateContent>
      </w:r>
      <w:r w:rsidR="004D63F1">
        <w:rPr>
          <w:noProof/>
        </w:rPr>
        <mc:AlternateContent>
          <mc:Choice Requires="wps">
            <w:drawing>
              <wp:anchor distT="0" distB="0" distL="114300" distR="114300" simplePos="0" relativeHeight="251650165" behindDoc="0" locked="0" layoutInCell="1" allowOverlap="1" wp14:anchorId="61827101" wp14:editId="6436222E">
                <wp:simplePos x="0" y="0"/>
                <wp:positionH relativeFrom="page">
                  <wp:posOffset>1231900</wp:posOffset>
                </wp:positionH>
                <wp:positionV relativeFrom="page">
                  <wp:posOffset>5880100</wp:posOffset>
                </wp:positionV>
                <wp:extent cx="2468880" cy="3721100"/>
                <wp:effectExtent l="0" t="0" r="20320" b="12700"/>
                <wp:wrapThrough wrapText="bothSides">
                  <wp:wrapPolygon edited="0">
                    <wp:start x="0" y="0"/>
                    <wp:lineTo x="0" y="21526"/>
                    <wp:lineTo x="21556" y="21526"/>
                    <wp:lineTo x="21556" y="0"/>
                    <wp:lineTo x="0" y="0"/>
                  </wp:wrapPolygon>
                </wp:wrapThrough>
                <wp:docPr id="9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372110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id="5">
                        <w:txbxContent>
                          <w:p w14:paraId="5D99F7CF" w14:textId="77777777" w:rsidR="000B02C4" w:rsidRDefault="000B02C4" w:rsidP="004D63F1">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76C499A9" w14:textId="77777777" w:rsidR="000B02C4" w:rsidRDefault="000B02C4" w:rsidP="004D63F1">
                            <w:pPr>
                              <w:pStyle w:val="Heading4"/>
                              <w:jc w:val="both"/>
                            </w:pPr>
                            <w:r>
                              <w:t xml:space="preserve">Ut eu libero. </w:t>
                            </w:r>
                          </w:p>
                          <w:p w14:paraId="6F47E3F3" w14:textId="77777777" w:rsidR="000B02C4" w:rsidRDefault="000B02C4" w:rsidP="004D63F1">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3400CF59" w14:textId="77777777" w:rsidR="000B02C4" w:rsidRDefault="000B02C4" w:rsidP="004D63F1">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1E1F5CBB" w14:textId="77777777" w:rsidR="000B02C4" w:rsidRDefault="000B02C4" w:rsidP="004D63F1">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34352BC7" w14:textId="77777777" w:rsidR="000B02C4" w:rsidRDefault="000B02C4" w:rsidP="004D63F1">
                            <w:pPr>
                              <w:pStyle w:val="BodyText"/>
                              <w:jc w:val="both"/>
                            </w:pPr>
                            <w:r>
                              <w:t xml:space="preserve">Vestibulum ante ipsum primis in faucibus orci luctus et ultrices posuere cubilia Curae. </w:t>
                            </w:r>
                          </w:p>
                          <w:p w14:paraId="76DD53D2" w14:textId="77777777" w:rsidR="000B02C4" w:rsidRDefault="000B02C4" w:rsidP="004D63F1">
                            <w:pPr>
                              <w:pStyle w:val="Heading4"/>
                              <w:jc w:val="both"/>
                            </w:pPr>
                            <w:r>
                              <w:t xml:space="preserve">Sed viverra ante ut arcu. </w:t>
                            </w:r>
                          </w:p>
                          <w:p w14:paraId="23E59A06" w14:textId="77777777" w:rsidR="000B02C4" w:rsidRDefault="000B02C4" w:rsidP="004D63F1">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3A52A009" w14:textId="77777777" w:rsidR="000B02C4" w:rsidRDefault="000B02C4" w:rsidP="004D63F1">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0ED25A88" w14:textId="77777777" w:rsidR="000B02C4" w:rsidRDefault="000B02C4" w:rsidP="004D63F1">
                            <w:pPr>
                              <w:pStyle w:val="BodyText"/>
                              <w:jc w:val="both"/>
                            </w:pPr>
                            <w:r>
                              <w:t>Cras sed neque laoreet orci tristique placerat. Duis semper turpis in augue. Morbi non orci. In condimentum tellus vitae odio.</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61827101" id="Text Box 89" o:spid="_x0000_s1031" type="#_x0000_t202" style="position:absolute;left:0;text-align:left;margin-left:97pt;margin-top:463pt;width:194.4pt;height:293pt;z-index:251650165;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" mv:complextextbox="1" filled="f" stroked="f">
                <v:stroke o:forcedash="t"/>
                <v:textbox style="mso-next-textbox:#Text Box 90" inset="0,0,0,0">
                  <w:txbxContent>
                    <w:p w14:paraId="5D99F7CF" w14:textId="77777777" w:rsidR="000B02C4" w:rsidRDefault="000B02C4" w:rsidP="004D63F1">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76C499A9" w14:textId="77777777" w:rsidR="000B02C4" w:rsidRDefault="000B02C4" w:rsidP="004D63F1">
                      <w:pPr>
                        <w:pStyle w:val="Heading4"/>
                        <w:jc w:val="both"/>
                      </w:pPr>
                      <w:r>
                        <w:t xml:space="preserve">Ut eu libero. </w:t>
                      </w:r>
                    </w:p>
                    <w:p w14:paraId="6F47E3F3" w14:textId="77777777" w:rsidR="000B02C4" w:rsidRDefault="000B02C4" w:rsidP="004D63F1">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3400CF59" w14:textId="77777777" w:rsidR="000B02C4" w:rsidRDefault="000B02C4" w:rsidP="004D63F1">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1E1F5CBB" w14:textId="77777777" w:rsidR="000B02C4" w:rsidRDefault="000B02C4" w:rsidP="004D63F1">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34352BC7" w14:textId="77777777" w:rsidR="000B02C4" w:rsidRDefault="000B02C4" w:rsidP="004D63F1">
                      <w:pPr>
                        <w:pStyle w:val="BodyText"/>
                        <w:jc w:val="both"/>
                      </w:pPr>
                      <w:r>
                        <w:t xml:space="preserve">Vestibulum ante ipsum primis in faucibus orci luctus et ultrices posuere cubilia Curae. </w:t>
                      </w:r>
                    </w:p>
                    <w:p w14:paraId="76DD53D2" w14:textId="77777777" w:rsidR="000B02C4" w:rsidRDefault="000B02C4" w:rsidP="004D63F1">
                      <w:pPr>
                        <w:pStyle w:val="Heading4"/>
                        <w:jc w:val="both"/>
                      </w:pPr>
                      <w:r>
                        <w:t xml:space="preserve">Sed viverra ante ut arcu. </w:t>
                      </w:r>
                    </w:p>
                    <w:p w14:paraId="23E59A06" w14:textId="77777777" w:rsidR="000B02C4" w:rsidRDefault="000B02C4" w:rsidP="004D63F1">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3A52A009" w14:textId="77777777" w:rsidR="000B02C4" w:rsidRDefault="000B02C4" w:rsidP="004D63F1">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0ED25A88" w14:textId="77777777" w:rsidR="000B02C4" w:rsidRDefault="000B02C4" w:rsidP="004D63F1">
                      <w:pPr>
                        <w:pStyle w:val="BodyText"/>
                        <w:jc w:val="both"/>
                      </w:pPr>
                      <w:r>
                        <w:t>Cras sed neque laoreet orci tristique placerat. Duis semper turpis in augue. Morbi non orci. In condimentum tellus vitae odio.</w:t>
                      </w:r>
                    </w:p>
                  </w:txbxContent>
                </v:textbox>
                <w10:wrap type="through" anchorx="page" anchory="page"/>
              </v:shape>
            </w:pict>
          </mc:Fallback>
        </mc:AlternateContent>
      </w:r>
      <w:r w:rsidR="00CA16BD">
        <w:rPr>
          <w:noProof/>
        </w:rPr>
        <mc:AlternateContent>
          <mc:Choice Requires="wps">
            <w:drawing>
              <wp:anchor distT="0" distB="0" distL="114300" distR="114300" simplePos="0" relativeHeight="251618356" behindDoc="0" locked="0" layoutInCell="1" allowOverlap="1" wp14:anchorId="0BCA315B" wp14:editId="66D42016">
                <wp:simplePos x="0" y="0"/>
                <wp:positionH relativeFrom="page">
                  <wp:posOffset>1057275</wp:posOffset>
                </wp:positionH>
                <wp:positionV relativeFrom="page">
                  <wp:posOffset>5187950</wp:posOffset>
                </wp:positionV>
                <wp:extent cx="5102225" cy="444500"/>
                <wp:effectExtent l="0" t="0" r="3175" b="12700"/>
                <wp:wrapTight wrapText="bothSides">
                  <wp:wrapPolygon edited="0">
                    <wp:start x="0" y="0"/>
                    <wp:lineTo x="0" y="20983"/>
                    <wp:lineTo x="21506" y="20983"/>
                    <wp:lineTo x="21506" y="0"/>
                    <wp:lineTo x="0" y="0"/>
                  </wp:wrapPolygon>
                </wp:wrapTight>
                <wp:docPr id="4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444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3726D08" w14:textId="77777777" w:rsidR="000B02C4" w:rsidRPr="0025693F" w:rsidRDefault="000B02C4" w:rsidP="00274F8A">
                            <w:pPr>
                              <w:pStyle w:val="Heading2"/>
                            </w:pPr>
                            <w:r>
                              <w:t>Suspendisse in neque.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A315B" id="Text Box 83" o:spid="_x0000_s1032" type="#_x0000_t202" style="position:absolute;left:0;text-align:left;margin-left:83.25pt;margin-top:408.5pt;width:401.75pt;height:35pt;z-index:2516183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" filled="f" stroked="f">
                <v:stroke o:forcedash="t"/>
                <v:textbox inset="3.6pt,0,3.6pt,0">
                  <w:txbxContent>
                    <w:p w14:paraId="73726D08" w14:textId="77777777" w:rsidR="000B02C4" w:rsidRPr="0025693F" w:rsidRDefault="000B02C4" w:rsidP="00274F8A">
                      <w:pPr>
                        <w:pStyle w:val="Heading2"/>
                      </w:pPr>
                      <w:r>
                        <w:t>Suspendisse in neque.</w:t>
                      </w:r>
                    </w:p>
                  </w:txbxContent>
                </v:textbox>
                <w10:wrap type="tight" anchorx="page" anchory="page"/>
              </v:shape>
            </w:pict>
          </mc:Fallback>
        </mc:AlternateContent>
      </w:r>
      <w:r w:rsidR="00CA16BD">
        <w:rPr>
          <w:noProof/>
        </w:rPr>
        <mc:AlternateContent>
          <mc:Choice Requires="wps">
            <w:drawing>
              <wp:anchor distT="0" distB="0" distL="114300" distR="114300" simplePos="0" relativeHeight="251618355" behindDoc="0" locked="0" layoutInCell="1" allowOverlap="1" wp14:anchorId="72DFD663" wp14:editId="10309179">
                <wp:simplePos x="0" y="0"/>
                <wp:positionH relativeFrom="page">
                  <wp:posOffset>1044575</wp:posOffset>
                </wp:positionH>
                <wp:positionV relativeFrom="page">
                  <wp:posOffset>4616450</wp:posOffset>
                </wp:positionV>
                <wp:extent cx="5102225" cy="571500"/>
                <wp:effectExtent l="0" t="0" r="3175" b="12700"/>
                <wp:wrapTight wrapText="bothSides">
                  <wp:wrapPolygon edited="0">
                    <wp:start x="0" y="0"/>
                    <wp:lineTo x="0" y="21120"/>
                    <wp:lineTo x="21506" y="21120"/>
                    <wp:lineTo x="21506" y="0"/>
                    <wp:lineTo x="0" y="0"/>
                  </wp:wrapPolygon>
                </wp:wrapTight>
                <wp:docPr id="4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B2DB629" w14:textId="77777777" w:rsidR="000B02C4" w:rsidRDefault="000B02C4" w:rsidP="00274F8A">
                            <w:pPr>
                              <w:pStyle w:val="Heading1"/>
                            </w:pPr>
                            <w:r>
                              <w:t>Title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FD663" id="Text Box 82" o:spid="_x0000_s1033" type="#_x0000_t202" style="position:absolute;left:0;text-align:left;margin-left:82.25pt;margin-top:363.5pt;width:401.75pt;height:45pt;z-index:2516183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" filled="f" stroked="f">
                <v:textbox inset="3.6pt,0,3.6pt,0">
                  <w:txbxContent>
                    <w:p w14:paraId="7B2DB629" w14:textId="77777777" w:rsidR="000B02C4" w:rsidRDefault="000B02C4" w:rsidP="00274F8A">
                      <w:pPr>
                        <w:pStyle w:val="Heading1"/>
                      </w:pPr>
                      <w:r>
                        <w:t>Title</w:t>
                      </w:r>
                    </w:p>
                  </w:txbxContent>
                </v:textbox>
                <w10:wrap type="tight" anchorx="page" anchory="page"/>
              </v:shape>
            </w:pict>
          </mc:Fallback>
        </mc:AlternateContent>
      </w:r>
      <w:r w:rsidR="00270334">
        <w:rPr>
          <w:noProof/>
        </w:rPr>
        <w:drawing>
          <wp:anchor distT="0" distB="0" distL="114300" distR="114300" simplePos="0" relativeHeight="251633781" behindDoc="0" locked="0" layoutInCell="1" allowOverlap="1" wp14:anchorId="32498C06" wp14:editId="4A8D9D71">
            <wp:simplePos x="0" y="0"/>
            <wp:positionH relativeFrom="page">
              <wp:posOffset>5715</wp:posOffset>
            </wp:positionH>
            <wp:positionV relativeFrom="page">
              <wp:posOffset>2212340</wp:posOffset>
            </wp:positionV>
            <wp:extent cx="1846580" cy="1623060"/>
            <wp:effectExtent l="0" t="0" r="7620" b="2540"/>
            <wp:wrapThrough wrapText="bothSides">
              <wp:wrapPolygon edited="0">
                <wp:start x="0" y="0"/>
                <wp:lineTo x="0" y="21296"/>
                <wp:lineTo x="21392" y="21296"/>
                <wp:lineTo x="21392"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od-architect-table-work.jpeg"/>
                    <pic:cNvPicPr/>
                  </pic:nvPicPr>
                  <pic:blipFill rotWithShape="1">
                    <a:blip r:embed="rId10" cstate="print">
                      <a:duotone>
                        <a:schemeClr val="accent6">
                          <a:shade val="45000"/>
                          <a:satMod val="135000"/>
                        </a:schemeClr>
                        <a:prstClr val="white"/>
                      </a:duotone>
                      <a:extLst>
                        <a:ext uri="{28A0092B-C50C-407E-A947-70E740481C1C}">
                          <a14:useLocalDpi xmlns:a14="http://schemas.microsoft.com/office/drawing/2010/main"/>
                        </a:ext>
                      </a:extLst>
                    </a:blip>
                    <a:srcRect/>
                    <a:stretch/>
                  </pic:blipFill>
                  <pic:spPr bwMode="auto">
                    <a:xfrm>
                      <a:off x="0" y="0"/>
                      <a:ext cx="1846580" cy="16230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270334">
        <w:rPr>
          <w:noProof/>
        </w:rPr>
        <mc:AlternateContent>
          <mc:Choice Requires="wps">
            <w:drawing>
              <wp:anchor distT="0" distB="0" distL="114300" distR="114300" simplePos="0" relativeHeight="251618315" behindDoc="0" locked="0" layoutInCell="1" allowOverlap="1" wp14:anchorId="35DDDB08" wp14:editId="1B2899BA">
                <wp:simplePos x="0" y="0"/>
                <wp:positionH relativeFrom="page">
                  <wp:posOffset>2006600</wp:posOffset>
                </wp:positionH>
                <wp:positionV relativeFrom="page">
                  <wp:posOffset>2212340</wp:posOffset>
                </wp:positionV>
                <wp:extent cx="1824990" cy="1618615"/>
                <wp:effectExtent l="0" t="0" r="3810" b="6985"/>
                <wp:wrapTight wrapText="bothSides">
                  <wp:wrapPolygon edited="0">
                    <wp:start x="0" y="0"/>
                    <wp:lineTo x="0" y="21354"/>
                    <wp:lineTo x="21344" y="21354"/>
                    <wp:lineTo x="21344" y="0"/>
                    <wp:lineTo x="0" y="0"/>
                  </wp:wrapPolygon>
                </wp:wrapTight>
                <wp:docPr id="4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4990" cy="1618615"/>
                        </a:xfrm>
                        <a:prstGeom prst="rect">
                          <a:avLst/>
                        </a:prstGeom>
                        <a:solidFill>
                          <a:schemeClr val="accent3">
                            <a:lumMod val="100000"/>
                            <a:lumOff val="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chemeClr val="accent3">
                                  <a:lumMod val="100000"/>
                                  <a:lumOff val="0"/>
                                </a:schemeClr>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481E0" id="Rectangle 30" o:spid="_x0000_s1026" style="position:absolute;margin-left:158pt;margin-top:174.2pt;width:143.7pt;height:127.45pt;z-index:25161831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" fillcolor="#1f223e [3206]" stroked="f">
                <v:textbox inset=",7.2pt,,7.2pt"/>
                <w10:wrap type="tight" anchorx="page" anchory="page"/>
              </v:rect>
            </w:pict>
          </mc:Fallback>
        </mc:AlternateContent>
      </w:r>
      <w:r w:rsidR="006A1277">
        <w:rPr>
          <w:noProof/>
        </w:rPr>
        <w:drawing>
          <wp:anchor distT="0" distB="0" distL="114300" distR="114300" simplePos="0" relativeHeight="251632757" behindDoc="0" locked="0" layoutInCell="1" allowOverlap="1" wp14:anchorId="7F9E238C" wp14:editId="70C6ADCA">
            <wp:simplePos x="0" y="0"/>
            <wp:positionH relativeFrom="page">
              <wp:posOffset>4018280</wp:posOffset>
            </wp:positionH>
            <wp:positionV relativeFrom="page">
              <wp:posOffset>0</wp:posOffset>
            </wp:positionV>
            <wp:extent cx="3766185" cy="3835400"/>
            <wp:effectExtent l="0" t="0" r="0" b="0"/>
            <wp:wrapThrough wrapText="bothSides">
              <wp:wrapPolygon edited="0">
                <wp:start x="0" y="0"/>
                <wp:lineTo x="0" y="21457"/>
                <wp:lineTo x="21414" y="21457"/>
                <wp:lineTo x="21414"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iphone-technology-white.jpg"/>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766185" cy="3835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6A1277">
        <w:rPr>
          <w:noProof/>
        </w:rPr>
        <mc:AlternateContent>
          <mc:Choice Requires="wps">
            <w:drawing>
              <wp:anchor distT="0" distB="0" distL="114300" distR="114300" simplePos="0" relativeHeight="251630709" behindDoc="0" locked="0" layoutInCell="1" allowOverlap="1" wp14:anchorId="11060902" wp14:editId="2F94577C">
                <wp:simplePos x="0" y="0"/>
                <wp:positionH relativeFrom="page">
                  <wp:posOffset>5715</wp:posOffset>
                </wp:positionH>
                <wp:positionV relativeFrom="page">
                  <wp:posOffset>0</wp:posOffset>
                </wp:positionV>
                <wp:extent cx="3830320" cy="2070100"/>
                <wp:effectExtent l="0" t="0" r="5080" b="12700"/>
                <wp:wrapNone/>
                <wp:docPr id="6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0320" cy="2070100"/>
                        </a:xfrm>
                        <a:prstGeom prst="rect">
                          <a:avLst/>
                        </a:prstGeom>
                        <a:solidFill>
                          <a:schemeClr val="accent1">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06BC9F51" w14:textId="77777777" w:rsidR="000B02C4" w:rsidRPr="009C07CB" w:rsidRDefault="000B02C4" w:rsidP="00486390">
                            <w:pPr>
                              <w:pStyle w:val="Symbol"/>
                              <w:rPr>
                                <w:color w:val="8F94C7" w:themeColor="accent1" w:themeTint="66"/>
                              </w:rPr>
                            </w:pPr>
                          </w:p>
                        </w:txbxContent>
                      </wps:txbx>
                      <wps:bodyPr rot="0" vert="horz" wrap="square" lIns="18288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60902" id="Rectangle 113" o:spid="_x0000_s1034" style="position:absolute;left:0;text-align:left;margin-left:.45pt;margin-top:0;width:301.6pt;height:163pt;z-index:25163070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" fillcolor="#1f223e [3204]" stroked="f">
                <v:textbox inset="14.4pt,7.2pt,,7.2pt">
                  <w:txbxContent>
                    <w:p w14:paraId="06BC9F51" w14:textId="77777777" w:rsidR="000B02C4" w:rsidRPr="009C07CB" w:rsidRDefault="000B02C4" w:rsidP="00486390">
                      <w:pPr>
                        <w:pStyle w:val="Symbol"/>
                        <w:rPr>
                          <w:color w:val="8F94C7" w:themeColor="accent1" w:themeTint="66"/>
                        </w:rPr>
                      </w:pPr>
                    </w:p>
                  </w:txbxContent>
                </v:textbox>
                <w10:wrap anchorx="page" anchory="page"/>
              </v:rect>
            </w:pict>
          </mc:Fallback>
        </mc:AlternateContent>
      </w:r>
      <w:r w:rsidR="007E3BB7">
        <w:br w:type="page"/>
      </w:r>
      <w:r w:rsidR="00824D83" w:rsidRPr="000645A5">
        <w:rPr>
          <w:noProof/>
        </w:rPr>
        <w:drawing>
          <wp:anchor distT="0" distB="0" distL="114300" distR="114300" simplePos="0" relativeHeight="251812981" behindDoc="0" locked="0" layoutInCell="1" allowOverlap="1" wp14:anchorId="68ED0E01" wp14:editId="693F3406">
            <wp:simplePos x="0" y="0"/>
            <wp:positionH relativeFrom="page">
              <wp:posOffset>5761990</wp:posOffset>
            </wp:positionH>
            <wp:positionV relativeFrom="page">
              <wp:posOffset>888365</wp:posOffset>
            </wp:positionV>
            <wp:extent cx="1499870" cy="749300"/>
            <wp:effectExtent l="0" t="0" r="0" b="12700"/>
            <wp:wrapTight wrapText="bothSides">
              <wp:wrapPolygon edited="0">
                <wp:start x="0" y="0"/>
                <wp:lineTo x="0" y="21234"/>
                <wp:lineTo x="21216" y="21234"/>
                <wp:lineTo x="21216" y="0"/>
                <wp:lineTo x="0" y="0"/>
              </wp:wrapPolygon>
            </wp:wrapTight>
            <wp:docPr id="31"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99870" cy="749300"/>
                    </a:xfrm>
                    <a:prstGeom prst="rect">
                      <a:avLst/>
                    </a:prstGeom>
                  </pic:spPr>
                </pic:pic>
              </a:graphicData>
            </a:graphic>
            <wp14:sizeRelH relativeFrom="margin">
              <wp14:pctWidth>0</wp14:pctWidth>
            </wp14:sizeRelH>
            <wp14:sizeRelV relativeFrom="margin">
              <wp14:pctHeight>0</wp14:pctHeight>
            </wp14:sizeRelV>
          </wp:anchor>
        </w:drawing>
      </w:r>
      <w:r w:rsidR="00027F2B">
        <w:rPr>
          <w:noProof/>
        </w:rPr>
        <mc:AlternateContent>
          <mc:Choice Requires="wps">
            <w:drawing>
              <wp:anchor distT="0" distB="0" distL="114300" distR="114300" simplePos="0" relativeHeight="251619386" behindDoc="0" locked="0" layoutInCell="1" allowOverlap="1" wp14:anchorId="38BBA717" wp14:editId="12060030">
                <wp:simplePos x="0" y="0"/>
                <wp:positionH relativeFrom="page">
                  <wp:posOffset>4043045</wp:posOffset>
                </wp:positionH>
                <wp:positionV relativeFrom="page">
                  <wp:posOffset>2921000</wp:posOffset>
                </wp:positionV>
                <wp:extent cx="2468880" cy="6613525"/>
                <wp:effectExtent l="0" t="0" r="20320" b="15875"/>
                <wp:wrapThrough wrapText="bothSides">
                  <wp:wrapPolygon edited="0">
                    <wp:start x="0" y="0"/>
                    <wp:lineTo x="0" y="21569"/>
                    <wp:lineTo x="21556" y="21569"/>
                    <wp:lineTo x="21556" y="0"/>
                    <wp:lineTo x="0" y="0"/>
                  </wp:wrapPolygon>
                </wp:wrapThrough>
                <wp:docPr id="4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661352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linkedTxbx id="9" seq="1"/>
                      <wps:bodyPr rot="0" vert="horz" wrap="square" lIns="0" tIns="0" rIns="0" bIns="0" anchor="t" anchorCtr="0" upright="1">
                        <a:noAutofit/>
                      </wps:bodyPr>
                    </wps:wsp>
                  </a:graphicData>
                </a:graphic>
              </wp:anchor>
            </w:drawing>
          </mc:Choice>
          <mc:Fallback>
            <w:pict>
              <v:shape w14:anchorId="38BBA717" id="_x0000_s1035" type="#_x0000_t202" style="position:absolute;left:0;text-align:left;margin-left:318.35pt;margin-top:230pt;width:194.4pt;height:520.75pt;z-index:25161938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" mv:complextextbox="1" filled="f" stroked="f">
                <v:stroke o:forcedash="t"/>
                <v:textbox inset="0,0,0,0">
                  <w:txbxContent/>
                </v:textbox>
                <w10:wrap type="through" anchorx="page" anchory="page"/>
              </v:shape>
            </w:pict>
          </mc:Fallback>
        </mc:AlternateContent>
      </w:r>
      <w:r w:rsidR="004D63F1">
        <w:rPr>
          <w:noProof/>
        </w:rPr>
        <mc:AlternateContent>
          <mc:Choice Requires="wps">
            <w:drawing>
              <wp:anchor distT="0" distB="0" distL="114300" distR="114300" simplePos="0" relativeHeight="251618362" behindDoc="0" locked="0" layoutInCell="1" allowOverlap="1" wp14:anchorId="0B41FB52" wp14:editId="7D533002">
                <wp:simplePos x="0" y="0"/>
                <wp:positionH relativeFrom="margin">
                  <wp:posOffset>763270</wp:posOffset>
                </wp:positionH>
                <wp:positionV relativeFrom="page">
                  <wp:posOffset>2921000</wp:posOffset>
                </wp:positionV>
                <wp:extent cx="2468880" cy="6616065"/>
                <wp:effectExtent l="0" t="0" r="20320" b="13335"/>
                <wp:wrapThrough wrapText="bothSides">
                  <wp:wrapPolygon edited="0">
                    <wp:start x="0" y="0"/>
                    <wp:lineTo x="0" y="21561"/>
                    <wp:lineTo x="21556" y="21561"/>
                    <wp:lineTo x="21556" y="0"/>
                    <wp:lineTo x="0" y="0"/>
                  </wp:wrapPolygon>
                </wp:wrapThrough>
                <wp:docPr id="3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661606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id="9">
                        <w:txbxContent>
                          <w:p w14:paraId="4E47322B" w14:textId="77777777" w:rsidR="000B02C4" w:rsidRDefault="000B02C4" w:rsidP="00CA16BD">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1C5C7FBA" w14:textId="77777777" w:rsidR="000B02C4" w:rsidRDefault="000B02C4" w:rsidP="00CA16BD">
                            <w:pPr>
                              <w:pStyle w:val="Heading4"/>
                              <w:jc w:val="both"/>
                            </w:pPr>
                            <w:r>
                              <w:t xml:space="preserve">Ut eu libero. </w:t>
                            </w:r>
                          </w:p>
                          <w:p w14:paraId="239CCFD3" w14:textId="77777777" w:rsidR="000B02C4" w:rsidRDefault="000B02C4" w:rsidP="00CA16BD">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51DD8F8B" w14:textId="77777777" w:rsidR="000B02C4" w:rsidRDefault="000B02C4" w:rsidP="00CA16BD">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3BD8A2AF" w14:textId="77777777" w:rsidR="000B02C4" w:rsidRDefault="000B02C4" w:rsidP="00CA16BD">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00E5EF97" w14:textId="77777777" w:rsidR="000B02C4" w:rsidRDefault="000B02C4" w:rsidP="00CA16BD">
                            <w:pPr>
                              <w:pStyle w:val="BodyText"/>
                              <w:jc w:val="both"/>
                            </w:pPr>
                            <w:r>
                              <w:t xml:space="preserve">Vestibulum ante ipsum primis in faucibus orci luctus et ultrices posuere cubilia Curae. </w:t>
                            </w:r>
                          </w:p>
                          <w:p w14:paraId="1025296F" w14:textId="77777777" w:rsidR="000B02C4" w:rsidRDefault="000B02C4" w:rsidP="00CA16BD">
                            <w:pPr>
                              <w:pStyle w:val="Heading4"/>
                              <w:jc w:val="both"/>
                            </w:pPr>
                            <w:r>
                              <w:t xml:space="preserve">Sed viverra ante ut arcu. </w:t>
                            </w:r>
                          </w:p>
                          <w:p w14:paraId="7CB335ED" w14:textId="77777777" w:rsidR="000B02C4" w:rsidRDefault="000B02C4" w:rsidP="00CA16BD">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0228D00E" w14:textId="77777777" w:rsidR="000B02C4" w:rsidRDefault="000B02C4" w:rsidP="00CA16BD">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72C26A32" w14:textId="77777777" w:rsidR="000B02C4" w:rsidRDefault="000B02C4" w:rsidP="00CA16BD">
                            <w:pPr>
                              <w:pStyle w:val="BodyText"/>
                              <w:jc w:val="both"/>
                            </w:pPr>
                            <w:r>
                              <w:t>Cras sed neque laoreet orci tristique placerat. Duis semper turpis in augue. Morbi non orci. In condimentum tellus vitae odio.</w:t>
                            </w:r>
                          </w:p>
                        </w:txbxContent>
                      </wps:txbx>
                      <wps:bodyPr rot="0" vert="horz" wrap="square" lIns="0" tIns="0" rIns="0" bIns="0" anchor="t" anchorCtr="0" upright="1">
                        <a:noAutofit/>
                      </wps:bodyPr>
                    </wps:wsp>
                  </a:graphicData>
                </a:graphic>
              </wp:anchor>
            </w:drawing>
          </mc:Choice>
          <mc:Fallback>
            <w:pict>
              <v:shape w14:anchorId="0B41FB52" id="_x0000_s1036" type="#_x0000_t202" style="position:absolute;left:0;text-align:left;margin-left:60.1pt;margin-top:230pt;width:194.4pt;height:520.95pt;z-index:25161836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" mv:complextextbox="1" filled="f" stroked="f">
                <v:stroke o:forcedash="t"/>
                <v:textbox style="mso-next-textbox:#_x0000_s1035" inset="0,0,0,0">
                  <w:txbxContent>
                    <w:p w14:paraId="4E47322B" w14:textId="77777777" w:rsidR="000B02C4" w:rsidRDefault="000B02C4" w:rsidP="00CA16BD">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1C5C7FBA" w14:textId="77777777" w:rsidR="000B02C4" w:rsidRDefault="000B02C4" w:rsidP="00CA16BD">
                      <w:pPr>
                        <w:pStyle w:val="Heading4"/>
                        <w:jc w:val="both"/>
                      </w:pPr>
                      <w:r>
                        <w:t xml:space="preserve">Ut eu libero. </w:t>
                      </w:r>
                    </w:p>
                    <w:p w14:paraId="239CCFD3" w14:textId="77777777" w:rsidR="000B02C4" w:rsidRDefault="000B02C4" w:rsidP="00CA16BD">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51DD8F8B" w14:textId="77777777" w:rsidR="000B02C4" w:rsidRDefault="000B02C4" w:rsidP="00CA16BD">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3BD8A2AF" w14:textId="77777777" w:rsidR="000B02C4" w:rsidRDefault="000B02C4" w:rsidP="00CA16BD">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00E5EF97" w14:textId="77777777" w:rsidR="000B02C4" w:rsidRDefault="000B02C4" w:rsidP="00CA16BD">
                      <w:pPr>
                        <w:pStyle w:val="BodyText"/>
                        <w:jc w:val="both"/>
                      </w:pPr>
                      <w:r>
                        <w:t xml:space="preserve">Vestibulum ante ipsum primis in faucibus orci luctus et ultrices posuere cubilia Curae. </w:t>
                      </w:r>
                    </w:p>
                    <w:p w14:paraId="1025296F" w14:textId="77777777" w:rsidR="000B02C4" w:rsidRDefault="000B02C4" w:rsidP="00CA16BD">
                      <w:pPr>
                        <w:pStyle w:val="Heading4"/>
                        <w:jc w:val="both"/>
                      </w:pPr>
                      <w:r>
                        <w:t xml:space="preserve">Sed viverra ante ut arcu. </w:t>
                      </w:r>
                    </w:p>
                    <w:p w14:paraId="7CB335ED" w14:textId="77777777" w:rsidR="000B02C4" w:rsidRDefault="000B02C4" w:rsidP="00CA16BD">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0228D00E" w14:textId="77777777" w:rsidR="000B02C4" w:rsidRDefault="000B02C4" w:rsidP="00CA16BD">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72C26A32" w14:textId="77777777" w:rsidR="000B02C4" w:rsidRDefault="000B02C4" w:rsidP="00CA16BD">
                      <w:pPr>
                        <w:pStyle w:val="BodyText"/>
                        <w:jc w:val="both"/>
                      </w:pPr>
                      <w:r>
                        <w:t>Cras sed neque laoreet orci tristique placerat. Duis semper turpis in augue. Morbi non orci. In condimentum tellus vitae odio.</w:t>
                      </w:r>
                    </w:p>
                  </w:txbxContent>
                </v:textbox>
                <w10:wrap type="through" anchorx="margin" anchory="page"/>
              </v:shape>
            </w:pict>
          </mc:Fallback>
        </mc:AlternateContent>
      </w:r>
      <w:r w:rsidR="004D63F1">
        <w:rPr>
          <w:noProof/>
        </w:rPr>
        <mc:AlternateContent>
          <mc:Choice Requires="wps">
            <w:drawing>
              <wp:anchor distT="0" distB="0" distL="114300" distR="114300" simplePos="0" relativeHeight="251618360" behindDoc="0" locked="0" layoutInCell="1" allowOverlap="1" wp14:anchorId="7B65B7E8" wp14:editId="084D30CD">
                <wp:simplePos x="0" y="0"/>
                <wp:positionH relativeFrom="page">
                  <wp:posOffset>1220470</wp:posOffset>
                </wp:positionH>
                <wp:positionV relativeFrom="page">
                  <wp:posOffset>1402715</wp:posOffset>
                </wp:positionV>
                <wp:extent cx="5102225" cy="762000"/>
                <wp:effectExtent l="0" t="0" r="3175" b="0"/>
                <wp:wrapTight wrapText="bothSides">
                  <wp:wrapPolygon edited="0">
                    <wp:start x="0" y="0"/>
                    <wp:lineTo x="0" y="20880"/>
                    <wp:lineTo x="21506" y="20880"/>
                    <wp:lineTo x="21506" y="0"/>
                    <wp:lineTo x="0" y="0"/>
                  </wp:wrapPolygon>
                </wp:wrapTight>
                <wp:docPr id="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7620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444E91E" w14:textId="77777777" w:rsidR="000B02C4" w:rsidRPr="001455EE" w:rsidRDefault="000B02C4" w:rsidP="00274F8A">
                            <w:pPr>
                              <w:pStyle w:val="Heading2"/>
                              <w:rPr>
                                <w:color w:val="000000" w:themeColor="text1"/>
                              </w:rPr>
                            </w:pPr>
                            <w:r w:rsidRPr="001455EE">
                              <w:rPr>
                                <w:color w:val="000000" w:themeColor="text1"/>
                              </w:rPr>
                              <w:t>Aliquam laoreet tristique ante. Vestibulum porta nunc in nisl.</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5B7E8" id="Text Box 88" o:spid="_x0000_s1037" type="#_x0000_t202" style="position:absolute;left:0;text-align:left;margin-left:96.1pt;margin-top:110.45pt;width:401.75pt;height:60pt;z-index:251618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" filled="f" stroked="f">
                <v:stroke o:forcedash="t"/>
                <v:textbox inset="3.6pt,0,3.6pt,0">
                  <w:txbxContent>
                    <w:p w14:paraId="3444E91E" w14:textId="77777777" w:rsidR="000B02C4" w:rsidRPr="001455EE" w:rsidRDefault="000B02C4" w:rsidP="00274F8A">
                      <w:pPr>
                        <w:pStyle w:val="Heading2"/>
                        <w:rPr>
                          <w:color w:val="000000" w:themeColor="text1"/>
                        </w:rPr>
                      </w:pPr>
                      <w:r w:rsidRPr="001455EE">
                        <w:rPr>
                          <w:color w:val="000000" w:themeColor="text1"/>
                        </w:rPr>
                        <w:t>Aliquam laoreet tristique ante. Vestibulum porta nunc in nisl.</w:t>
                      </w:r>
                    </w:p>
                  </w:txbxContent>
                </v:textbox>
                <w10:wrap type="tight" anchorx="page" anchory="page"/>
              </v:shape>
            </w:pict>
          </mc:Fallback>
        </mc:AlternateContent>
      </w:r>
      <w:r w:rsidR="00962DBA">
        <w:rPr>
          <w:noProof/>
        </w:rPr>
        <mc:AlternateContent>
          <mc:Choice Requires="wps">
            <w:drawing>
              <wp:anchor distT="0" distB="0" distL="114300" distR="114300" simplePos="0" relativeHeight="251618318" behindDoc="0" locked="0" layoutInCell="1" allowOverlap="1" wp14:anchorId="1455E325" wp14:editId="3DF7BE89">
                <wp:simplePos x="0" y="0"/>
                <wp:positionH relativeFrom="page">
                  <wp:posOffset>5696585</wp:posOffset>
                </wp:positionH>
                <wp:positionV relativeFrom="page">
                  <wp:posOffset>457200</wp:posOffset>
                </wp:positionV>
                <wp:extent cx="1618615" cy="1618615"/>
                <wp:effectExtent l="0" t="0" r="6985" b="6985"/>
                <wp:wrapNone/>
                <wp:docPr id="3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8615" cy="1618615"/>
                        </a:xfrm>
                        <a:prstGeom prst="rect">
                          <a:avLst/>
                        </a:prstGeom>
                        <a:solidFill>
                          <a:schemeClr val="accent1">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415053BE" w14:textId="77777777" w:rsidR="000B02C4" w:rsidRDefault="000B02C4" w:rsidP="00CA16BD">
                            <w:pPr>
                              <w:pStyle w:val="Heading5"/>
                              <w:jc w:val="cente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5E325" id="Rectangle 34" o:spid="_x0000_s1038" style="position:absolute;left:0;text-align:left;margin-left:448.55pt;margin-top:36pt;width:127.45pt;height:127.45pt;z-index:25161831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" fillcolor="#1f223e [3204]" stroked="f">
                <v:textbox inset=",7.2pt,,7.2pt">
                  <w:txbxContent>
                    <w:p w14:paraId="415053BE" w14:textId="77777777" w:rsidR="000B02C4" w:rsidRDefault="000B02C4" w:rsidP="00CA16BD">
                      <w:pPr>
                        <w:pStyle w:val="Heading5"/>
                        <w:jc w:val="center"/>
                      </w:pPr>
                    </w:p>
                  </w:txbxContent>
                </v:textbox>
                <w10:wrap anchorx="page" anchory="page"/>
              </v:rect>
            </w:pict>
          </mc:Fallback>
        </mc:AlternateContent>
      </w:r>
      <w:r w:rsidR="00027F2B">
        <w:br w:type="page"/>
      </w:r>
      <w:r w:rsidR="00824D83" w:rsidRPr="000645A5">
        <w:rPr>
          <w:noProof/>
        </w:rPr>
        <w:drawing>
          <wp:anchor distT="0" distB="0" distL="114300" distR="114300" simplePos="0" relativeHeight="251815029" behindDoc="0" locked="0" layoutInCell="1" allowOverlap="1" wp14:anchorId="64555B2B" wp14:editId="399772D0">
            <wp:simplePos x="0" y="0"/>
            <wp:positionH relativeFrom="page">
              <wp:posOffset>707390</wp:posOffset>
            </wp:positionH>
            <wp:positionV relativeFrom="page">
              <wp:posOffset>457200</wp:posOffset>
            </wp:positionV>
            <wp:extent cx="2391410" cy="1194435"/>
            <wp:effectExtent l="0" t="0" r="0" b="0"/>
            <wp:wrapTight wrapText="bothSides">
              <wp:wrapPolygon edited="0">
                <wp:start x="0" y="0"/>
                <wp:lineTo x="0" y="21129"/>
                <wp:lineTo x="21336" y="21129"/>
                <wp:lineTo x="21336" y="0"/>
                <wp:lineTo x="0" y="0"/>
              </wp:wrapPolygon>
            </wp:wrapTight>
            <wp:docPr id="227"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1A25B9" w:rsidRPr="001A25B9">
        <w:rPr>
          <w:rFonts w:ascii="Helvetica Neue" w:eastAsia="Times New Roman" w:hAnsi="Helvetica Neue" w:cs="Times New Roman"/>
          <w:color w:val="000000"/>
          <w:sz w:val="23"/>
          <w:szCs w:val="23"/>
          <w:shd w:val="clear" w:color="auto" w:fill="FFFFFF"/>
        </w:rPr>
        <w:t>=rand()</w:t>
      </w:r>
    </w:p>
    <w:p w14:paraId="17C8CB45" w14:textId="77777777" w:rsidR="00CB34F0" w:rsidRDefault="00855D22">
      <w:pPr>
        <w:sectPr w:rsidR="00CB34F0">
          <w:footerReference w:type="even" r:id="rId12"/>
          <w:footerReference w:type="default" r:id="rId13"/>
          <w:pgSz w:w="12240" w:h="15840"/>
          <w:pgMar w:top="720" w:right="720" w:bottom="720" w:left="720" w:header="720" w:footer="720" w:gutter="0"/>
          <w:cols w:space="720"/>
          <w:titlePg/>
        </w:sectPr>
      </w:pPr>
      <w:r>
        <w:rPr>
          <w:noProof/>
        </w:rPr>
        <mc:AlternateContent>
          <mc:Choice Requires="wps">
            <w:drawing>
              <wp:anchor distT="0" distB="0" distL="114300" distR="114300" simplePos="0" relativeHeight="251642997" behindDoc="0" locked="0" layoutInCell="1" allowOverlap="1" wp14:anchorId="021C6883" wp14:editId="16E21FFE">
                <wp:simplePos x="0" y="0"/>
                <wp:positionH relativeFrom="page">
                  <wp:posOffset>1095375</wp:posOffset>
                </wp:positionH>
                <wp:positionV relativeFrom="page">
                  <wp:posOffset>3041650</wp:posOffset>
                </wp:positionV>
                <wp:extent cx="5102225" cy="571500"/>
                <wp:effectExtent l="0" t="0" r="3175" b="12700"/>
                <wp:wrapTight wrapText="bothSides">
                  <wp:wrapPolygon edited="0">
                    <wp:start x="0" y="0"/>
                    <wp:lineTo x="0" y="21120"/>
                    <wp:lineTo x="21506" y="21120"/>
                    <wp:lineTo x="21506" y="0"/>
                    <wp:lineTo x="0" y="0"/>
                  </wp:wrapPolygon>
                </wp:wrapTight>
                <wp:docPr id="7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D16CC13" w14:textId="77777777" w:rsidR="000B02C4" w:rsidRPr="001A25B9" w:rsidRDefault="000B02C4" w:rsidP="001A25B9">
                            <w:pPr>
                              <w:pStyle w:val="Heading1"/>
                              <w:rPr>
                                <w:color w:val="FFFFFF" w:themeColor="background1"/>
                              </w:rPr>
                            </w:pPr>
                            <w:r w:rsidRPr="001A25B9">
                              <w:rPr>
                                <w:color w:val="FFFFFF" w:themeColor="background1"/>
                              </w:rPr>
                              <w:t>Title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C6883" id="_x0000_s1039" type="#_x0000_t202" style="position:absolute;margin-left:86.25pt;margin-top:239.5pt;width:401.75pt;height:45pt;z-index:25164299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" filled="f" stroked="f">
                <v:textbox inset="3.6pt,0,3.6pt,0">
                  <w:txbxContent>
                    <w:p w14:paraId="1D16CC13" w14:textId="77777777" w:rsidR="000B02C4" w:rsidRPr="001A25B9" w:rsidRDefault="000B02C4" w:rsidP="001A25B9">
                      <w:pPr>
                        <w:pStyle w:val="Heading1"/>
                        <w:rPr>
                          <w:color w:val="FFFFFF" w:themeColor="background1"/>
                        </w:rPr>
                      </w:pPr>
                      <w:r w:rsidRPr="001A25B9">
                        <w:rPr>
                          <w:color w:val="FFFFFF" w:themeColor="background1"/>
                        </w:rPr>
                        <w:t>Title</w:t>
                      </w:r>
                    </w:p>
                  </w:txbxContent>
                </v:textbox>
                <w10:wrap type="tight" anchorx="page" anchory="page"/>
              </v:shape>
            </w:pict>
          </mc:Fallback>
        </mc:AlternateContent>
      </w:r>
      <w:r>
        <w:rPr>
          <w:noProof/>
        </w:rPr>
        <mc:AlternateContent>
          <mc:Choice Requires="wps">
            <w:drawing>
              <wp:anchor distT="0" distB="0" distL="114300" distR="114300" simplePos="0" relativeHeight="251644021" behindDoc="0" locked="0" layoutInCell="1" allowOverlap="1" wp14:anchorId="7BF201CE" wp14:editId="0E3C24F7">
                <wp:simplePos x="0" y="0"/>
                <wp:positionH relativeFrom="page">
                  <wp:posOffset>1108075</wp:posOffset>
                </wp:positionH>
                <wp:positionV relativeFrom="page">
                  <wp:posOffset>3613150</wp:posOffset>
                </wp:positionV>
                <wp:extent cx="5102225" cy="444500"/>
                <wp:effectExtent l="0" t="0" r="3175" b="12700"/>
                <wp:wrapTight wrapText="bothSides">
                  <wp:wrapPolygon edited="0">
                    <wp:start x="0" y="0"/>
                    <wp:lineTo x="0" y="20983"/>
                    <wp:lineTo x="21506" y="20983"/>
                    <wp:lineTo x="21506" y="0"/>
                    <wp:lineTo x="0" y="0"/>
                  </wp:wrapPolygon>
                </wp:wrapTight>
                <wp:docPr id="7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444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D7309C4" w14:textId="77777777" w:rsidR="000B02C4" w:rsidRPr="001A25B9" w:rsidRDefault="000B02C4" w:rsidP="001A25B9">
                            <w:pPr>
                              <w:pStyle w:val="Heading2"/>
                              <w:rPr>
                                <w:color w:val="FFFFFF" w:themeColor="background1"/>
                              </w:rPr>
                            </w:pPr>
                            <w:r w:rsidRPr="001A25B9">
                              <w:rPr>
                                <w:color w:val="FFFFFF" w:themeColor="background1"/>
                              </w:rPr>
                              <w:t>Suspendisse in neque.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201CE" id="_x0000_s1040" type="#_x0000_t202" style="position:absolute;margin-left:87.25pt;margin-top:284.5pt;width:401.75pt;height:35pt;z-index:2516440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" filled="f" stroked="f">
                <v:stroke o:forcedash="t"/>
                <v:textbox inset="3.6pt,0,3.6pt,0">
                  <w:txbxContent>
                    <w:p w14:paraId="1D7309C4" w14:textId="77777777" w:rsidR="000B02C4" w:rsidRPr="001A25B9" w:rsidRDefault="000B02C4" w:rsidP="001A25B9">
                      <w:pPr>
                        <w:pStyle w:val="Heading2"/>
                        <w:rPr>
                          <w:color w:val="FFFFFF" w:themeColor="background1"/>
                        </w:rPr>
                      </w:pPr>
                      <w:r w:rsidRPr="001A25B9">
                        <w:rPr>
                          <w:color w:val="FFFFFF" w:themeColor="background1"/>
                        </w:rPr>
                        <w:t>Suspendisse in neque.</w:t>
                      </w:r>
                    </w:p>
                  </w:txbxContent>
                </v:textbox>
                <w10:wrap type="tight" anchorx="page" anchory="page"/>
              </v:shape>
            </w:pict>
          </mc:Fallback>
        </mc:AlternateContent>
      </w:r>
      <w:r w:rsidR="00442CA1">
        <w:rPr>
          <w:noProof/>
        </w:rPr>
        <mc:AlternateContent>
          <mc:Choice Requires="wps">
            <w:drawing>
              <wp:anchor distT="0" distB="0" distL="114300" distR="114300" simplePos="0" relativeHeight="251647093" behindDoc="0" locked="0" layoutInCell="1" allowOverlap="1" wp14:anchorId="3462C537" wp14:editId="4C348C45">
                <wp:simplePos x="0" y="0"/>
                <wp:positionH relativeFrom="page">
                  <wp:posOffset>1168400</wp:posOffset>
                </wp:positionH>
                <wp:positionV relativeFrom="page">
                  <wp:posOffset>4203700</wp:posOffset>
                </wp:positionV>
                <wp:extent cx="2659380" cy="4813300"/>
                <wp:effectExtent l="0" t="0" r="7620" b="12700"/>
                <wp:wrapThrough wrapText="bothSides">
                  <wp:wrapPolygon edited="0">
                    <wp:start x="0" y="0"/>
                    <wp:lineTo x="0" y="21543"/>
                    <wp:lineTo x="21456" y="21543"/>
                    <wp:lineTo x="21456" y="0"/>
                    <wp:lineTo x="0" y="0"/>
                  </wp:wrapPolygon>
                </wp:wrapThrough>
                <wp:docPr id="80"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481330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FFDB2BF" w14:textId="77777777" w:rsidR="000B02C4" w:rsidRPr="001A25B9" w:rsidRDefault="000B02C4" w:rsidP="001A25B9">
                            <w:pPr>
                              <w:pStyle w:val="BodyText"/>
                              <w:jc w:val="both"/>
                              <w:rPr>
                                <w:color w:val="FFFFFF" w:themeColor="background1"/>
                              </w:rPr>
                            </w:pPr>
                            <w:r w:rsidRPr="001A25B9">
                              <w:rPr>
                                <w:color w:val="FFFFFF" w:themeColor="background1"/>
                              </w:rPr>
                              <w:t xml:space="preserve">Quisque adipiscing magna ac neque bibendum posuere. Praesent velit mauris, tempus sit amet, tempor non, ullamcorper porta, turpis. Nulla sollicitudin pede quis dolor. Quisque iaculis nulla vel arcu. Duis sit amet tellus et turpis dapibus pellentesque. Morbi at enim. Ut mauris elit, vulputate sed, facilisis ac, dictum a, nisl. Etiam mi tortor, ullamcorper vel, ullamcorper in, hendrerit sed, quam. Integer a diam. Duis lacus massa, tempus nec, bibendum a, sagittis sit amet, neque. </w:t>
                            </w:r>
                          </w:p>
                          <w:p w14:paraId="42BF3655" w14:textId="77777777" w:rsidR="000B02C4" w:rsidRPr="001A25B9" w:rsidRDefault="000B02C4" w:rsidP="001A25B9">
                            <w:pPr>
                              <w:pStyle w:val="BodyText"/>
                              <w:jc w:val="both"/>
                              <w:rPr>
                                <w:color w:val="FFFFFF" w:themeColor="background1"/>
                              </w:rPr>
                            </w:pPr>
                            <w:r w:rsidRPr="001A25B9">
                              <w:rPr>
                                <w:color w:val="FFFFFF" w:themeColor="background1"/>
                              </w:rPr>
                              <w:t>Donec felis. Nam sed est non velit auctor porttitor. Etiam magna mauris, cursus in, fringilla eleifend, aliquam at, ligula. Vivamus dignissim, leo eu lacinia euismod, tortor felis rutrum orci, sed pretium lorem leo at nibh. Vestibulum orci augue, commodo imperdiet, egestas eu, egestas quis, nisi. Sed viverra mauris eget ligula.</w:t>
                            </w:r>
                          </w:p>
                          <w:p w14:paraId="3C9438EA" w14:textId="77777777" w:rsidR="000B02C4" w:rsidRPr="001A25B9" w:rsidRDefault="000B02C4" w:rsidP="001A25B9">
                            <w:pPr>
                              <w:pStyle w:val="BodyText"/>
                              <w:jc w:val="both"/>
                              <w:rPr>
                                <w:color w:val="FFFFFF" w:themeColor="background1"/>
                              </w:rPr>
                            </w:pPr>
                            <w:r w:rsidRPr="001A25B9">
                              <w:rPr>
                                <w:color w:val="FFFFFF" w:themeColor="background1"/>
                              </w:rPr>
                              <w:t xml:space="preserve">Integer euismod nulla et nibh. Suspendisse fermentum feugiat odio. Curabitur risus. Lorem ipsum dolor sit amet, consectetuer adipiscing elit. Fusce non turpis. Sed mattis, felis a aliquam lacinia, magna odio semper justo, ut accumsan felis orci in mi. Nunc ornare tincidunt pede. </w:t>
                            </w:r>
                          </w:p>
                          <w:p w14:paraId="1D584147" w14:textId="77777777" w:rsidR="000B02C4" w:rsidRPr="001A25B9" w:rsidRDefault="000B02C4" w:rsidP="001A25B9">
                            <w:pPr>
                              <w:pStyle w:val="BodyText"/>
                              <w:jc w:val="both"/>
                              <w:rPr>
                                <w:color w:val="FFFFFF" w:themeColor="background1"/>
                              </w:rPr>
                            </w:pPr>
                            <w:r w:rsidRPr="001A25B9">
                              <w:rPr>
                                <w:color w:val="FFFFFF" w:themeColor="background1"/>
                              </w:rPr>
                              <w:t>Donec ut magna. Donec quis risus. Sed vestibulum. Nunc ligula risus, feugiat vitae, pellentesque nec, accumsan a, sem. Morbi laoreet bibendum nisl. Donec dui felis, mattis vel, suscipit ac, mattis vehicula, nisl. Fusce elementum gravida velit. Vivamus non magna a risus euismod varius. Nam pretium mi at neque. Vestibulum nec mi.</w:t>
                            </w:r>
                          </w:p>
                        </w:txbxContent>
                      </wps:txbx>
                      <wps:bodyPr rot="0" vert="horz" wrap="square" lIns="0" tIns="0" rIns="0" bIns="0" anchor="t" anchorCtr="0" upright="1">
                        <a:noAutofit/>
                      </wps:bodyPr>
                    </wps:wsp>
                  </a:graphicData>
                </a:graphic>
              </wp:anchor>
            </w:drawing>
          </mc:Choice>
          <mc:Fallback>
            <w:pict>
              <v:shape w14:anchorId="3462C537" id="Text Box 84" o:spid="_x0000_s1041" type="#_x0000_t202" style="position:absolute;margin-left:92pt;margin-top:331pt;width:209.4pt;height:379pt;z-index:25164709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" mv:complextextbox="1" filled="f" stroked="f">
                <v:stroke o:forcedash="t"/>
                <v:textbox inset="0,0,0,0">
                  <w:txbxContent>
                    <w:p w14:paraId="7FFDB2BF" w14:textId="77777777" w:rsidR="000B02C4" w:rsidRPr="001A25B9" w:rsidRDefault="000B02C4" w:rsidP="001A25B9">
                      <w:pPr>
                        <w:pStyle w:val="BodyText"/>
                        <w:jc w:val="both"/>
                        <w:rPr>
                          <w:color w:val="FFFFFF" w:themeColor="background1"/>
                        </w:rPr>
                      </w:pPr>
                      <w:r w:rsidRPr="001A25B9">
                        <w:rPr>
                          <w:color w:val="FFFFFF" w:themeColor="background1"/>
                        </w:rPr>
                        <w:t xml:space="preserve">Quisque adipiscing magna ac neque bibendum posuere. Praesent velit mauris, tempus sit amet, tempor non, ullamcorper porta, turpis. Nulla sollicitudin pede quis dolor. Quisque iaculis nulla vel arcu. Duis sit amet tellus et turpis dapibus pellentesque. Morbi at enim. Ut mauris elit, vulputate sed, facilisis ac, dictum a, nisl. Etiam mi tortor, ullamcorper vel, ullamcorper in, hendrerit sed, quam. Integer a diam. Duis lacus massa, tempus nec, bibendum a, sagittis sit amet, neque. </w:t>
                      </w:r>
                    </w:p>
                    <w:p w14:paraId="42BF3655" w14:textId="77777777" w:rsidR="000B02C4" w:rsidRPr="001A25B9" w:rsidRDefault="000B02C4" w:rsidP="001A25B9">
                      <w:pPr>
                        <w:pStyle w:val="BodyText"/>
                        <w:jc w:val="both"/>
                        <w:rPr>
                          <w:color w:val="FFFFFF" w:themeColor="background1"/>
                        </w:rPr>
                      </w:pPr>
                      <w:r w:rsidRPr="001A25B9">
                        <w:rPr>
                          <w:color w:val="FFFFFF" w:themeColor="background1"/>
                        </w:rPr>
                        <w:t>Donec felis. Nam sed est non velit auctor porttitor. Etiam magna mauris, cursus in, fringilla eleifend, aliquam at, ligula. Vivamus dignissim, leo eu lacinia euismod, tortor felis rutrum orci, sed pretium lorem leo at nibh. Vestibulum orci augue, commodo imperdiet, egestas eu, egestas quis, nisi. Sed viverra mauris eget ligula.</w:t>
                      </w:r>
                    </w:p>
                    <w:p w14:paraId="3C9438EA" w14:textId="77777777" w:rsidR="000B02C4" w:rsidRPr="001A25B9" w:rsidRDefault="000B02C4" w:rsidP="001A25B9">
                      <w:pPr>
                        <w:pStyle w:val="BodyText"/>
                        <w:jc w:val="both"/>
                        <w:rPr>
                          <w:color w:val="FFFFFF" w:themeColor="background1"/>
                        </w:rPr>
                      </w:pPr>
                      <w:r w:rsidRPr="001A25B9">
                        <w:rPr>
                          <w:color w:val="FFFFFF" w:themeColor="background1"/>
                        </w:rPr>
                        <w:t xml:space="preserve">Integer euismod nulla et nibh. Suspendisse fermentum feugiat odio. Curabitur risus. Lorem ipsum dolor sit amet, consectetuer adipiscing elit. Fusce non turpis. Sed mattis, felis a aliquam lacinia, magna odio semper justo, ut accumsan felis orci in mi. Nunc ornare tincidunt pede. </w:t>
                      </w:r>
                    </w:p>
                    <w:p w14:paraId="1D584147" w14:textId="77777777" w:rsidR="000B02C4" w:rsidRPr="001A25B9" w:rsidRDefault="000B02C4" w:rsidP="001A25B9">
                      <w:pPr>
                        <w:pStyle w:val="BodyText"/>
                        <w:jc w:val="both"/>
                        <w:rPr>
                          <w:color w:val="FFFFFF" w:themeColor="background1"/>
                        </w:rPr>
                      </w:pPr>
                      <w:r w:rsidRPr="001A25B9">
                        <w:rPr>
                          <w:color w:val="FFFFFF" w:themeColor="background1"/>
                        </w:rPr>
                        <w:t>Donec ut magna. Donec quis risus. Sed vestibulum. Nunc ligula risus, feugiat vitae, pellentesque nec, accumsan a, sem. Morbi laoreet bibendum nisl. Donec dui felis, mattis vel, suscipit ac, mattis vehicula, nisl. Fusce elementum gravida velit. Vivamus non magna a risus euismod varius. Nam pretium mi at neque. Vestibulum nec mi.</w:t>
                      </w:r>
                    </w:p>
                  </w:txbxContent>
                </v:textbox>
                <w10:wrap type="through" anchorx="page" anchory="page"/>
              </v:shape>
            </w:pict>
          </mc:Fallback>
        </mc:AlternateContent>
      </w:r>
      <w:r w:rsidR="001A25B9">
        <w:rPr>
          <w:noProof/>
        </w:rPr>
        <mc:AlternateContent>
          <mc:Choice Requires="wps">
            <w:drawing>
              <wp:anchor distT="0" distB="0" distL="114300" distR="114300" simplePos="0" relativeHeight="251617279" behindDoc="0" locked="0" layoutInCell="1" allowOverlap="1" wp14:anchorId="16F6233D" wp14:editId="7BB28B69">
                <wp:simplePos x="0" y="0"/>
                <wp:positionH relativeFrom="page">
                  <wp:posOffset>-25400</wp:posOffset>
                </wp:positionH>
                <wp:positionV relativeFrom="page">
                  <wp:posOffset>2209800</wp:posOffset>
                </wp:positionV>
                <wp:extent cx="7797800" cy="7874000"/>
                <wp:effectExtent l="0" t="0" r="0" b="0"/>
                <wp:wrapNone/>
                <wp:docPr id="7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7800" cy="7874000"/>
                        </a:xfrm>
                        <a:prstGeom prst="rect">
                          <a:avLst/>
                        </a:prstGeom>
                        <a:solidFill>
                          <a:schemeClr val="accent3">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1A9B8E8D" w14:textId="77777777" w:rsidR="000B02C4" w:rsidRPr="00274F8A" w:rsidRDefault="000B02C4" w:rsidP="001A25B9">
                            <w:pPr>
                              <w:pStyle w:val="Symbol"/>
                            </w:pPr>
                          </w:p>
                        </w:txbxContent>
                      </wps:txbx>
                      <wps:bodyPr rot="0" vert="horz" wrap="square" lIns="182880" tIns="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F6233D" id="_x0000_s1042" style="position:absolute;margin-left:-2pt;margin-top:174pt;width:614pt;height:620pt;z-index:25161727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" fillcolor="#1f223e [3206]" stroked="f">
                <v:textbox inset="14.4pt,0,,7.2pt">
                  <w:txbxContent>
                    <w:p w14:paraId="1A9B8E8D" w14:textId="77777777" w:rsidR="000B02C4" w:rsidRPr="00274F8A" w:rsidRDefault="000B02C4" w:rsidP="001A25B9">
                      <w:pPr>
                        <w:pStyle w:val="Symbol"/>
                      </w:pPr>
                    </w:p>
                  </w:txbxContent>
                </v:textbox>
                <w10:wrap anchorx="page" anchory="page"/>
              </v:rect>
            </w:pict>
          </mc:Fallback>
        </mc:AlternateContent>
      </w:r>
      <w:r w:rsidR="001A25B9">
        <w:rPr>
          <w:noProof/>
        </w:rPr>
        <w:drawing>
          <wp:anchor distT="0" distB="0" distL="114300" distR="114300" simplePos="0" relativeHeight="251637877" behindDoc="0" locked="0" layoutInCell="1" allowOverlap="1" wp14:anchorId="0B9B3A74" wp14:editId="5D1E18A1">
            <wp:simplePos x="0" y="0"/>
            <wp:positionH relativeFrom="page">
              <wp:posOffset>3977640</wp:posOffset>
            </wp:positionH>
            <wp:positionV relativeFrom="page">
              <wp:posOffset>-1781175</wp:posOffset>
            </wp:positionV>
            <wp:extent cx="3794760" cy="3856990"/>
            <wp:effectExtent l="0" t="0" r="0" b="3810"/>
            <wp:wrapThrough wrapText="bothSides">
              <wp:wrapPolygon edited="0">
                <wp:start x="0" y="0"/>
                <wp:lineTo x="0" y="21479"/>
                <wp:lineTo x="21398" y="21479"/>
                <wp:lineTo x="21398"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od-architect-table-work.jpeg"/>
                    <pic:cNvPicPr/>
                  </pic:nvPicPr>
                  <pic:blipFill rotWithShape="1">
                    <a:blip r:embed="rId14" cstate="print">
                      <a:duotone>
                        <a:schemeClr val="accent6">
                          <a:shade val="45000"/>
                          <a:satMod val="135000"/>
                        </a:schemeClr>
                        <a:prstClr val="white"/>
                      </a:duotone>
                      <a:extLst>
                        <a:ext uri="{28A0092B-C50C-407E-A947-70E740481C1C}">
                          <a14:useLocalDpi xmlns:a14="http://schemas.microsoft.com/office/drawing/2010/main"/>
                        </a:ext>
                      </a:extLst>
                    </a:blip>
                    <a:srcRect/>
                    <a:stretch/>
                  </pic:blipFill>
                  <pic:spPr bwMode="auto">
                    <a:xfrm>
                      <a:off x="0" y="0"/>
                      <a:ext cx="3794760" cy="38569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6A71F8">
        <w:rPr>
          <w:noProof/>
        </w:rPr>
        <mc:AlternateContent>
          <mc:Choice Requires="wps">
            <w:drawing>
              <wp:anchor distT="0" distB="0" distL="114300" distR="114300" simplePos="0" relativeHeight="251639925" behindDoc="0" locked="0" layoutInCell="1" allowOverlap="1" wp14:anchorId="66A3C3EF" wp14:editId="33A093CC">
                <wp:simplePos x="0" y="0"/>
                <wp:positionH relativeFrom="page">
                  <wp:posOffset>-7620</wp:posOffset>
                </wp:positionH>
                <wp:positionV relativeFrom="page">
                  <wp:posOffset>5715</wp:posOffset>
                </wp:positionV>
                <wp:extent cx="3830320" cy="2070100"/>
                <wp:effectExtent l="0" t="0" r="5080" b="12700"/>
                <wp:wrapNone/>
                <wp:docPr id="74"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0320" cy="2070100"/>
                        </a:xfrm>
                        <a:prstGeom prst="rect">
                          <a:avLst/>
                        </a:prstGeom>
                        <a:solidFill>
                          <a:schemeClr val="accent1">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2CB6861C" w14:textId="77777777" w:rsidR="000B02C4" w:rsidRPr="009C07CB" w:rsidRDefault="000B02C4" w:rsidP="006A71F8">
                            <w:pPr>
                              <w:pStyle w:val="Symbol"/>
                              <w:rPr>
                                <w:color w:val="8F94C7" w:themeColor="accent1" w:themeTint="66"/>
                              </w:rPr>
                            </w:pPr>
                          </w:p>
                        </w:txbxContent>
                      </wps:txbx>
                      <wps:bodyPr rot="0" vert="horz" wrap="square" lIns="18288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3C3EF" id="_x0000_s1043" style="position:absolute;margin-left:-.6pt;margin-top:.45pt;width:301.6pt;height:163pt;z-index:25163992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" fillcolor="#1f223e [3204]" stroked="f">
                <v:textbox inset="14.4pt,7.2pt,,7.2pt">
                  <w:txbxContent>
                    <w:p w14:paraId="2CB6861C" w14:textId="77777777" w:rsidR="000B02C4" w:rsidRPr="009C07CB" w:rsidRDefault="000B02C4" w:rsidP="006A71F8">
                      <w:pPr>
                        <w:pStyle w:val="Symbol"/>
                        <w:rPr>
                          <w:color w:val="8F94C7" w:themeColor="accent1" w:themeTint="66"/>
                        </w:rPr>
                      </w:pPr>
                    </w:p>
                  </w:txbxContent>
                </v:textbox>
                <w10:wrap anchorx="page" anchory="page"/>
              </v:rect>
            </w:pict>
          </mc:Fallback>
        </mc:AlternateContent>
      </w:r>
      <w:r w:rsidR="00CB34F0">
        <w:br w:type="page"/>
      </w:r>
      <w:r w:rsidR="00824D83" w:rsidRPr="000645A5">
        <w:rPr>
          <w:noProof/>
        </w:rPr>
        <w:drawing>
          <wp:anchor distT="0" distB="0" distL="114300" distR="114300" simplePos="0" relativeHeight="251817077" behindDoc="0" locked="0" layoutInCell="1" allowOverlap="1" wp14:anchorId="3252C922" wp14:editId="2CFAF6E4">
            <wp:simplePos x="0" y="0"/>
            <wp:positionH relativeFrom="page">
              <wp:posOffset>2690495</wp:posOffset>
            </wp:positionH>
            <wp:positionV relativeFrom="page">
              <wp:posOffset>926465</wp:posOffset>
            </wp:positionV>
            <wp:extent cx="2391410" cy="1194435"/>
            <wp:effectExtent l="0" t="0" r="0" b="0"/>
            <wp:wrapTight wrapText="bothSides">
              <wp:wrapPolygon edited="0">
                <wp:start x="0" y="0"/>
                <wp:lineTo x="0" y="21129"/>
                <wp:lineTo x="21336" y="21129"/>
                <wp:lineTo x="21336" y="0"/>
                <wp:lineTo x="0" y="0"/>
              </wp:wrapPolygon>
            </wp:wrapTight>
            <wp:docPr id="228"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027F2B">
        <w:rPr>
          <w:noProof/>
        </w:rPr>
        <mc:AlternateContent>
          <mc:Choice Requires="wpg">
            <w:drawing>
              <wp:anchor distT="0" distB="0" distL="114300" distR="114300" simplePos="0" relativeHeight="251709557" behindDoc="0" locked="0" layoutInCell="1" allowOverlap="1" wp14:anchorId="32DE64FE" wp14:editId="18D527C9">
                <wp:simplePos x="0" y="0"/>
                <wp:positionH relativeFrom="page">
                  <wp:posOffset>2857500</wp:posOffset>
                </wp:positionH>
                <wp:positionV relativeFrom="page">
                  <wp:posOffset>6591300</wp:posOffset>
                </wp:positionV>
                <wp:extent cx="2057400" cy="2298700"/>
                <wp:effectExtent l="0" t="0" r="0" b="12700"/>
                <wp:wrapThrough wrapText="bothSides">
                  <wp:wrapPolygon edited="0">
                    <wp:start x="0" y="0"/>
                    <wp:lineTo x="0" y="5251"/>
                    <wp:lineTo x="3200" y="7638"/>
                    <wp:lineTo x="5067" y="8354"/>
                    <wp:lineTo x="7467" y="11456"/>
                    <wp:lineTo x="0" y="12888"/>
                    <wp:lineTo x="0" y="21481"/>
                    <wp:lineTo x="21333" y="21481"/>
                    <wp:lineTo x="21333" y="12888"/>
                    <wp:lineTo x="13600" y="11456"/>
                    <wp:lineTo x="15733" y="8592"/>
                    <wp:lineTo x="15733" y="7638"/>
                    <wp:lineTo x="17867" y="7638"/>
                    <wp:lineTo x="21333" y="5251"/>
                    <wp:lineTo x="21333" y="0"/>
                    <wp:lineTo x="0" y="0"/>
                  </wp:wrapPolygon>
                </wp:wrapThrough>
                <wp:docPr id="242" name="Group 242"/>
                <wp:cNvGraphicFramePr/>
                <a:graphic xmlns:a="http://schemas.openxmlformats.org/drawingml/2006/main">
                  <a:graphicData uri="http://schemas.microsoft.com/office/word/2010/wordprocessingGroup">
                    <wpg:wgp>
                      <wpg:cNvGrpSpPr/>
                      <wpg:grpSpPr>
                        <a:xfrm>
                          <a:off x="0" y="0"/>
                          <a:ext cx="2057400" cy="2298700"/>
                          <a:chOff x="0" y="203200"/>
                          <a:chExt cx="2057400" cy="2298700"/>
                        </a:xfrm>
                      </wpg:grpSpPr>
                      <pic:pic xmlns:pic="http://schemas.openxmlformats.org/drawingml/2006/picture">
                        <pic:nvPicPr>
                          <pic:cNvPr id="243" name="Picture 243"/>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358775" y="381000"/>
                            <a:ext cx="1289050" cy="1282065"/>
                          </a:xfrm>
                          <a:prstGeom prst="rect">
                            <a:avLst/>
                          </a:prstGeom>
                        </pic:spPr>
                      </pic:pic>
                      <wps:wsp>
                        <wps:cNvPr id="244" name="Text Box 122"/>
                        <wps:cNvSpPr txBox="1">
                          <a:spLocks noChangeArrowheads="1"/>
                        </wps:cNvSpPr>
                        <wps:spPr bwMode="auto">
                          <a:xfrm>
                            <a:off x="0" y="203200"/>
                            <a:ext cx="2057400"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DCB1C31"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wps:txbx>
                        <wps:bodyPr rot="0" vert="horz" wrap="square" lIns="45720" tIns="0" rIns="45720" bIns="0" anchor="t" anchorCtr="0" upright="1">
                          <a:noAutofit/>
                        </wps:bodyPr>
                      </wps:wsp>
                      <wps:wsp>
                        <wps:cNvPr id="245" name="Text Box 89"/>
                        <wps:cNvSpPr txBox="1">
                          <a:spLocks noChangeArrowheads="1"/>
                        </wps:cNvSpPr>
                        <wps:spPr bwMode="auto">
                          <a:xfrm>
                            <a:off x="0" y="1624965"/>
                            <a:ext cx="2057400" cy="87693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FC60D24" w14:textId="77777777" w:rsidR="000B02C4" w:rsidRPr="00A6236F" w:rsidRDefault="000B02C4" w:rsidP="00A6236F">
                              <w:pPr>
                                <w:jc w:val="center"/>
                              </w:pPr>
                              <w:r w:rsidRPr="00A6236F">
                                <w:t xml:space="preserve">Position  /  Skills // </w:t>
                              </w:r>
                              <w:r w:rsidRPr="00A6236F">
                                <w:br/>
                                <w:t>@namelastname</w:t>
                              </w:r>
                              <w:r w:rsidRPr="00A6236F">
                                <w:br/>
                                <w:t>P.:234.234.2345</w:t>
                              </w:r>
                            </w:p>
                            <w:p w14:paraId="4BF30AA6" w14:textId="77777777" w:rsidR="000B02C4" w:rsidRPr="00A6236F" w:rsidRDefault="000B02C4" w:rsidP="00A6236F"/>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32DE64FE" id="Group 242" o:spid="_x0000_s1044" style="position:absolute;margin-left:225pt;margin-top:519pt;width:162pt;height:181pt;z-index:251709557;mso-position-horizontal-relative:page;mso-position-vertical-relative:page;mso-height-relative:margin" coordorigin=",203200" coordsize="2057400,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h1QAAIdUBBJy0nQAAKU1J&#10;REFUeAHtnQm4HVWZrpF5HgMEJMgQAoRBQWSQyQYbaUCGiwNcW7nS2jhcaVH6uWo7gl4cHqExKCrY&#10;oAzOyCSCgEEIg0wyhDmBJExhCgbCnHDv+4UcO5ycXWtV7dp711r1/c/z5Zzstapq/e9a9e81VZ3F&#10;FrOZ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45" type="#_x0000_t75" style="position:absolute;left:358775;top:381000;width:1289050;height:1282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Z&#10;o7TFAAAA3AAAAA8AAABkcnMvZG93bnJldi54bWxEj0FrwkAUhO+C/2F5gjfdJC2SxqxSWoreRFuK&#10;x0f2mQ3Jvg3Zrab99d1CweMwM98w5Xa0nbjS4BvHCtJlAoK4crrhWsHH+9siB+EDssbOMSn4Jg/b&#10;zXRSYqHdjY90PYVaRAj7AhWYEPpCSl8ZsuiXrieO3sUNFkOUQy31gLcIt53MkmQlLTYcFwz29GKo&#10;ak9fVkE7Vmdn81d5+DSXg/zJ0v3TLlVqPhuf1yACjeEe/m/vtYLs8QH+zsQjID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l2aO0xQAAANwAAAAPAAAAAAAAAAAAAAAAAJwC&#10;AABkcnMvZG93bnJldi54bWxQSwUGAAAAAAQABAD3AAAAjgMAAAAA&#10;">
                  <v:imagedata r:id="rId16" o:title=""/>
                  <v:path arrowok="t"/>
                </v:shape>
                <v:shape id="_x0000_s1046" type="#_x0000_t202" style="position:absolute;top:203200;width:2057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VTzxQAA&#10;ANwAAAAPAAAAZHJzL2Rvd25yZXYueG1sRI/BasMwEETvhfyD2EAuJZFjTBvcyCYEUtJLoW4+YGtt&#10;LBNrZSzVsf++KhR6HGbmDbMvJ9uJkQbfOlaw3SQgiGunW24UXD5P6x0IH5A1do5JwUweymLxsMdc&#10;uzt/0FiFRkQI+xwVmBD6XEpfG7LoN64njt7VDRZDlEMj9YD3CLedTJPkSVpsOS4Y7OloqL5V31bB&#10;2+lrnP2286/Pu/YxO5jq3VwrpVbL6fACItAU/sN/7bNWkGYZ/J6JR0AW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sBVPPFAAAA3AAAAA8AAAAAAAAAAAAAAAAAlwIAAGRycy9k&#10;b3ducmV2LnhtbFBLBQYAAAAABAAEAPUAAACJAwAAAAA=&#10;" filled="f" stroked="f">
                  <v:textbox inset="3.6pt,0,3.6pt,0">
                    <w:txbxContent>
                      <w:p w14:paraId="4DCB1C31"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v:textbox>
                </v:shape>
                <v:shape id="_x0000_s1047" type="#_x0000_t202" style="position:absolute;top:1624965;width:2057400;height:876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AyexAAA&#10;ANwAAAAPAAAAZHJzL2Rvd25yZXYueG1sRI/RasJAFETfC/2H5Qp9KXWjaAnRVYoSKCKVpn7AJXvN&#10;BrN3Q3aN8e9dQejjMHNmmOV6sI3oqfO1YwWTcQKCuHS65krB8S//SEH4gKyxcUwKbuRhvXp9WWKm&#10;3ZV/qS9CJWIJ+wwVmBDaTEpfGrLox64ljt7JdRZDlF0ldYfXWG4bOU2ST2mx5rhgsKWNofJcXKyC&#10;6XE33xdtv5PbPK0PuXkPXP4o9TYavhYgAg3hP/ykv3XkZnN4nI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4wMnsQAAADcAAAADwAAAAAAAAAAAAAAAACXAgAAZHJzL2Rv&#10;d25yZXYueG1sUEsFBgAAAAAEAAQA9QAAAIgDAAAAAA==&#10;" mv:complextextbox="1" filled="f" stroked="f">
                  <v:textbox inset="0,0,0,0">
                    <w:txbxContent>
                      <w:p w14:paraId="5FC60D24" w14:textId="77777777" w:rsidR="000B02C4" w:rsidRPr="00A6236F" w:rsidRDefault="000B02C4" w:rsidP="00A6236F">
                        <w:pPr>
                          <w:jc w:val="center"/>
                        </w:pPr>
                        <w:r w:rsidRPr="00A6236F">
                          <w:t xml:space="preserve">Position  /  Skills // </w:t>
                        </w:r>
                        <w:r w:rsidRPr="00A6236F">
                          <w:br/>
                          <w:t>@namelastname</w:t>
                        </w:r>
                        <w:r w:rsidRPr="00A6236F">
                          <w:br/>
                          <w:t>P.:234.234.2345</w:t>
                        </w:r>
                      </w:p>
                      <w:p w14:paraId="4BF30AA6" w14:textId="77777777" w:rsidR="000B02C4" w:rsidRPr="00A6236F" w:rsidRDefault="000B02C4" w:rsidP="00A6236F"/>
                    </w:txbxContent>
                  </v:textbox>
                </v:shape>
                <w10:wrap type="through" anchorx="page" anchory="page"/>
              </v:group>
            </w:pict>
          </mc:Fallback>
        </mc:AlternateContent>
      </w:r>
      <w:r w:rsidR="00027F2B">
        <w:rPr>
          <w:noProof/>
        </w:rPr>
        <mc:AlternateContent>
          <mc:Choice Requires="wpg">
            <w:drawing>
              <wp:anchor distT="0" distB="0" distL="114300" distR="114300" simplePos="0" relativeHeight="251710581" behindDoc="0" locked="0" layoutInCell="1" allowOverlap="1" wp14:anchorId="446416BF" wp14:editId="4EC9773A">
                <wp:simplePos x="0" y="0"/>
                <wp:positionH relativeFrom="page">
                  <wp:posOffset>457200</wp:posOffset>
                </wp:positionH>
                <wp:positionV relativeFrom="page">
                  <wp:posOffset>6591300</wp:posOffset>
                </wp:positionV>
                <wp:extent cx="2057400" cy="2298700"/>
                <wp:effectExtent l="0" t="0" r="0" b="12700"/>
                <wp:wrapThrough wrapText="bothSides">
                  <wp:wrapPolygon edited="0">
                    <wp:start x="0" y="0"/>
                    <wp:lineTo x="0" y="5251"/>
                    <wp:lineTo x="3200" y="7638"/>
                    <wp:lineTo x="5067" y="8354"/>
                    <wp:lineTo x="7467" y="11456"/>
                    <wp:lineTo x="0" y="12888"/>
                    <wp:lineTo x="0" y="21481"/>
                    <wp:lineTo x="21333" y="21481"/>
                    <wp:lineTo x="21333" y="12888"/>
                    <wp:lineTo x="13600" y="11456"/>
                    <wp:lineTo x="15733" y="8592"/>
                    <wp:lineTo x="15733" y="7638"/>
                    <wp:lineTo x="17867" y="7638"/>
                    <wp:lineTo x="21333" y="5251"/>
                    <wp:lineTo x="21333" y="0"/>
                    <wp:lineTo x="0" y="0"/>
                  </wp:wrapPolygon>
                </wp:wrapThrough>
                <wp:docPr id="246" name="Group 246"/>
                <wp:cNvGraphicFramePr/>
                <a:graphic xmlns:a="http://schemas.openxmlformats.org/drawingml/2006/main">
                  <a:graphicData uri="http://schemas.microsoft.com/office/word/2010/wordprocessingGroup">
                    <wpg:wgp>
                      <wpg:cNvGrpSpPr/>
                      <wpg:grpSpPr>
                        <a:xfrm>
                          <a:off x="0" y="0"/>
                          <a:ext cx="2057400" cy="2298700"/>
                          <a:chOff x="0" y="203200"/>
                          <a:chExt cx="2057400" cy="2298700"/>
                        </a:xfrm>
                      </wpg:grpSpPr>
                      <pic:pic xmlns:pic="http://schemas.openxmlformats.org/drawingml/2006/picture">
                        <pic:nvPicPr>
                          <pic:cNvPr id="247" name="Picture 247"/>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358775" y="381000"/>
                            <a:ext cx="1289050" cy="1282065"/>
                          </a:xfrm>
                          <a:prstGeom prst="rect">
                            <a:avLst/>
                          </a:prstGeom>
                        </pic:spPr>
                      </pic:pic>
                      <wps:wsp>
                        <wps:cNvPr id="248" name="Text Box 122"/>
                        <wps:cNvSpPr txBox="1">
                          <a:spLocks noChangeArrowheads="1"/>
                        </wps:cNvSpPr>
                        <wps:spPr bwMode="auto">
                          <a:xfrm>
                            <a:off x="0" y="203200"/>
                            <a:ext cx="2057400"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8BA1C0E"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wps:txbx>
                        <wps:bodyPr rot="0" vert="horz" wrap="square" lIns="45720" tIns="0" rIns="45720" bIns="0" anchor="t" anchorCtr="0" upright="1">
                          <a:noAutofit/>
                        </wps:bodyPr>
                      </wps:wsp>
                      <wps:wsp>
                        <wps:cNvPr id="249" name="Text Box 89"/>
                        <wps:cNvSpPr txBox="1">
                          <a:spLocks noChangeArrowheads="1"/>
                        </wps:cNvSpPr>
                        <wps:spPr bwMode="auto">
                          <a:xfrm>
                            <a:off x="0" y="1624965"/>
                            <a:ext cx="2057400" cy="87693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76294CD" w14:textId="77777777" w:rsidR="000B02C4" w:rsidRPr="00A6236F" w:rsidRDefault="000B02C4" w:rsidP="00A6236F">
                              <w:pPr>
                                <w:jc w:val="center"/>
                              </w:pPr>
                              <w:r w:rsidRPr="00A6236F">
                                <w:t xml:space="preserve">Position  /  Skills // </w:t>
                              </w:r>
                              <w:r w:rsidRPr="00A6236F">
                                <w:br/>
                                <w:t>@namelastname</w:t>
                              </w:r>
                              <w:r w:rsidRPr="00A6236F">
                                <w:br/>
                                <w:t>P.:234.234.2345</w:t>
                              </w:r>
                            </w:p>
                            <w:p w14:paraId="7BF3642C" w14:textId="77777777" w:rsidR="000B02C4" w:rsidRPr="00A6236F" w:rsidRDefault="000B02C4" w:rsidP="00A6236F"/>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446416BF" id="Group 246" o:spid="_x0000_s1048" style="position:absolute;margin-left:36pt;margin-top:519pt;width:162pt;height:181pt;z-index:251710581;mso-position-horizontal-relative:page;mso-position-vertical-relative:page;mso-height-relative:margin" coordorigin=",203200" coordsize="2057400,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&#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">
                <v:shape id="Picture 247" o:spid="_x0000_s1049" type="#_x0000_t75" style="position:absolute;left:358775;top:381000;width:1289050;height:1282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ri&#10;pbfFAAAA3AAAAA8AAABkcnMvZG93bnJldi54bWxEj0FrwkAUhO+C/2F5gjfdJJSaxqxSWoreRFuK&#10;x0f2mQ3Jvg3Zrab99d1CweMwM98w5Xa0nbjS4BvHCtJlAoK4crrhWsHH+9siB+EDssbOMSn4Jg/b&#10;zXRSYqHdjY90PYVaRAj7AhWYEPpCSl8ZsuiXrieO3sUNFkOUQy31gLcIt53MkuRRWmw4Lhjs6cVQ&#10;1Z6+rIJ2rM7O5q/y8GkuB/mTpfunXarUfDY+r0EEGsM9/N/eawXZwwr+zsQjID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a4qW3xQAAANwAAAAPAAAAAAAAAAAAAAAAAJwC&#10;AABkcnMvZG93bnJldi54bWxQSwUGAAAAAAQABAD3AAAAjgMAAAAA&#10;">
                  <v:imagedata r:id="rId16" o:title=""/>
                  <v:path arrowok="t"/>
                </v:shape>
                <v:shape id="_x0000_s1050" type="#_x0000_t202" style="position:absolute;top:203200;width:2057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TF72wQAA&#10;ANwAAAAPAAAAZHJzL2Rvd25yZXYueG1sRE/NisIwEL4L+w5hFrzImiqiUhtFFhS9LGz1AWabaVNs&#10;JqXJ1vr25iB4/Pj+s91gG9FT52vHCmbTBARx4XTNlYLr5fC1BuEDssbGMSl4kIfd9mOUYardnX+p&#10;z0MlYgj7FBWYENpUSl8YsuinriWOXOk6iyHCrpK6w3sMt42cJ8lSWqw5Nhhs6dtQccv/rYLz4a9/&#10;+Fnjj6t1PVnsTf5jylyp8eew34AINIS3+OU+aQXzRVwbz8QjIL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kxe9sEAAADcAAAADwAAAAAAAAAAAAAAAACXAgAAZHJzL2Rvd25y&#10;ZXYueG1sUEsFBgAAAAAEAAQA9QAAAIUDAAAAAA==&#10;" filled="f" stroked="f">
                  <v:textbox inset="3.6pt,0,3.6pt,0">
                    <w:txbxContent>
                      <w:p w14:paraId="18BA1C0E"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v:textbox>
                </v:shape>
                <v:shape id="_x0000_s1051" type="#_x0000_t202" style="position:absolute;top:1624965;width:2057400;height:876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QabxQAA&#10;ANwAAAAPAAAAZHJzL2Rvd25yZXYueG1sRI/RasJAFETfBf9huQVfRDeVWmyaVaQlUKRYTPMBl+xt&#10;NjR7N2S3Mf69KxR8HGbODJPtRtuKgXrfOFbwuExAEFdON1wrKL/zxQaED8gaW8ek4EIedtvpJMNU&#10;uzOfaChCLWIJ+xQVmBC6VEpfGbLol64jjt6P6y2GKPta6h7Psdy2cpUkz9Jiw3HBYEdvhqrf4s8q&#10;WJWH9WfRDQf5nm+ar9zMA1dHpWYP4/4VRKAx3MP/9IeO3NML3M7EIyC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7BBpvFAAAA3AAAAA8AAAAAAAAAAAAAAAAAlwIAAGRycy9k&#10;b3ducmV2LnhtbFBLBQYAAAAABAAEAPUAAACJAwAAAAA=&#10;" mv:complextextbox="1" filled="f" stroked="f">
                  <v:textbox inset="0,0,0,0">
                    <w:txbxContent>
                      <w:p w14:paraId="576294CD" w14:textId="77777777" w:rsidR="000B02C4" w:rsidRPr="00A6236F" w:rsidRDefault="000B02C4" w:rsidP="00A6236F">
                        <w:pPr>
                          <w:jc w:val="center"/>
                        </w:pPr>
                        <w:r w:rsidRPr="00A6236F">
                          <w:t xml:space="preserve">Position  /  Skills // </w:t>
                        </w:r>
                        <w:r w:rsidRPr="00A6236F">
                          <w:br/>
                          <w:t>@namelastname</w:t>
                        </w:r>
                        <w:r w:rsidRPr="00A6236F">
                          <w:br/>
                          <w:t>P.:234.234.2345</w:t>
                        </w:r>
                      </w:p>
                      <w:p w14:paraId="7BF3642C" w14:textId="77777777" w:rsidR="000B02C4" w:rsidRPr="00A6236F" w:rsidRDefault="000B02C4" w:rsidP="00A6236F"/>
                    </w:txbxContent>
                  </v:textbox>
                </v:shape>
                <w10:wrap type="through" anchorx="page" anchory="page"/>
              </v:group>
            </w:pict>
          </mc:Fallback>
        </mc:AlternateContent>
      </w:r>
      <w:r w:rsidR="00027F2B">
        <w:rPr>
          <w:noProof/>
        </w:rPr>
        <mc:AlternateContent>
          <mc:Choice Requires="wpg">
            <w:drawing>
              <wp:anchor distT="0" distB="0" distL="114300" distR="114300" simplePos="0" relativeHeight="251711605" behindDoc="0" locked="0" layoutInCell="1" allowOverlap="1" wp14:anchorId="21EFBDBF" wp14:editId="054EFB6B">
                <wp:simplePos x="0" y="0"/>
                <wp:positionH relativeFrom="page">
                  <wp:posOffset>5257800</wp:posOffset>
                </wp:positionH>
                <wp:positionV relativeFrom="page">
                  <wp:posOffset>6591300</wp:posOffset>
                </wp:positionV>
                <wp:extent cx="2057400" cy="2298700"/>
                <wp:effectExtent l="0" t="0" r="0" b="12700"/>
                <wp:wrapThrough wrapText="bothSides">
                  <wp:wrapPolygon edited="0">
                    <wp:start x="0" y="0"/>
                    <wp:lineTo x="0" y="5251"/>
                    <wp:lineTo x="3200" y="7638"/>
                    <wp:lineTo x="5067" y="8354"/>
                    <wp:lineTo x="7467" y="11456"/>
                    <wp:lineTo x="0" y="12888"/>
                    <wp:lineTo x="0" y="21481"/>
                    <wp:lineTo x="21333" y="21481"/>
                    <wp:lineTo x="21333" y="12888"/>
                    <wp:lineTo x="13600" y="11456"/>
                    <wp:lineTo x="15733" y="8592"/>
                    <wp:lineTo x="15733" y="7638"/>
                    <wp:lineTo x="17867" y="7638"/>
                    <wp:lineTo x="21333" y="5251"/>
                    <wp:lineTo x="21333" y="0"/>
                    <wp:lineTo x="0" y="0"/>
                  </wp:wrapPolygon>
                </wp:wrapThrough>
                <wp:docPr id="250" name="Group 250"/>
                <wp:cNvGraphicFramePr/>
                <a:graphic xmlns:a="http://schemas.openxmlformats.org/drawingml/2006/main">
                  <a:graphicData uri="http://schemas.microsoft.com/office/word/2010/wordprocessingGroup">
                    <wpg:wgp>
                      <wpg:cNvGrpSpPr/>
                      <wpg:grpSpPr>
                        <a:xfrm>
                          <a:off x="0" y="0"/>
                          <a:ext cx="2057400" cy="2298700"/>
                          <a:chOff x="0" y="203200"/>
                          <a:chExt cx="2057400" cy="2298700"/>
                        </a:xfrm>
                      </wpg:grpSpPr>
                      <pic:pic xmlns:pic="http://schemas.openxmlformats.org/drawingml/2006/picture">
                        <pic:nvPicPr>
                          <pic:cNvPr id="251" name="Picture 251"/>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358775" y="381000"/>
                            <a:ext cx="1289050" cy="1282065"/>
                          </a:xfrm>
                          <a:prstGeom prst="rect">
                            <a:avLst/>
                          </a:prstGeom>
                        </pic:spPr>
                      </pic:pic>
                      <wps:wsp>
                        <wps:cNvPr id="252" name="Text Box 122"/>
                        <wps:cNvSpPr txBox="1">
                          <a:spLocks noChangeArrowheads="1"/>
                        </wps:cNvSpPr>
                        <wps:spPr bwMode="auto">
                          <a:xfrm>
                            <a:off x="0" y="203200"/>
                            <a:ext cx="2057400"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52EE788"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wps:txbx>
                        <wps:bodyPr rot="0" vert="horz" wrap="square" lIns="45720" tIns="0" rIns="45720" bIns="0" anchor="t" anchorCtr="0" upright="1">
                          <a:noAutofit/>
                        </wps:bodyPr>
                      </wps:wsp>
                      <wps:wsp>
                        <wps:cNvPr id="253" name="Text Box 89"/>
                        <wps:cNvSpPr txBox="1">
                          <a:spLocks noChangeArrowheads="1"/>
                        </wps:cNvSpPr>
                        <wps:spPr bwMode="auto">
                          <a:xfrm>
                            <a:off x="0" y="1624965"/>
                            <a:ext cx="2057400" cy="87693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43A0350" w14:textId="77777777" w:rsidR="000B02C4" w:rsidRPr="00A6236F" w:rsidRDefault="000B02C4" w:rsidP="00A6236F">
                              <w:pPr>
                                <w:jc w:val="center"/>
                              </w:pPr>
                              <w:r w:rsidRPr="00A6236F">
                                <w:t xml:space="preserve">Position  /  Skills // </w:t>
                              </w:r>
                              <w:r w:rsidRPr="00A6236F">
                                <w:br/>
                                <w:t>@namelastname</w:t>
                              </w:r>
                              <w:r w:rsidRPr="00A6236F">
                                <w:br/>
                                <w:t>P.:234.234.2345</w:t>
                              </w:r>
                            </w:p>
                            <w:p w14:paraId="209E06B4" w14:textId="77777777" w:rsidR="000B02C4" w:rsidRPr="00A6236F" w:rsidRDefault="000B02C4" w:rsidP="00A6236F"/>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21EFBDBF" id="Group 250" o:spid="_x0000_s1052" style="position:absolute;margin-left:414pt;margin-top:519pt;width:162pt;height:181pt;z-index:251711605;mso-position-horizontal-relative:page;mso-position-vertical-relative:page;mso-height-relative:margin" coordorigin=",203200" coordsize="2057400,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">
                <v:shape id="Picture 251" o:spid="_x0000_s1053" type="#_x0000_t75" style="position:absolute;left:358775;top:381000;width:1289050;height:1282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e&#10;DoXDAAAA3AAAAA8AAABkcnMvZG93bnJldi54bWxEj0+LwjAUxO8LfofwBG9r2oKLVqOIi+hN/IN4&#10;fDTPpti8lCar1U+/ERb2OMzMb5jZorO1uFPrK8cK0mECgrhwuuJSwem4/hyD8AFZY+2YFDzJw2Le&#10;+5hhrt2D93Q/hFJECPscFZgQmlxKXxiy6IeuIY7e1bUWQ5RtKXWLjwi3tcyS5EtarDguGGxoZai4&#10;HX6sgltXXJwdf8vd2Vx38pWl28kmVWrQ75ZTEIG68B/+a2+1gmyUwvtMPAJy/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54OhcMAAADcAAAADwAAAAAAAAAAAAAAAACcAgAA&#10;ZHJzL2Rvd25yZXYueG1sUEsFBgAAAAAEAAQA9wAAAIwDAAAAAA==&#10;">
                  <v:imagedata r:id="rId16" o:title=""/>
                  <v:path arrowok="t"/>
                </v:shape>
                <v:shape id="_x0000_s1054" type="#_x0000_t202" style="position:absolute;top:203200;width:2057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f/BxAAA&#10;ANwAAAAPAAAAZHJzL2Rvd25yZXYueG1sRI/RasJAFETfhf7DcgVfRDcGrZK6ihQU+yI07QfcZq/Z&#10;YPZuyK4x/r1bEHwcZuYMs972thYdtb5yrGA2TUAQF05XXCr4/dlPViB8QNZYOyYFd/Kw3bwN1php&#10;d+Nv6vJQighhn6ECE0KTSekLQxb91DXE0Tu71mKIsi2lbvEW4baWaZK8S4sVxwWDDX0aKi751Sr4&#10;2v91dz+r/WG5qsbznclP5pwrNRr2uw8QgfrwCj/bR60gXaTwfyYeAbl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3/wcQAAADcAAAADwAAAAAAAAAAAAAAAACXAgAAZHJzL2Rv&#10;d25yZXYueG1sUEsFBgAAAAAEAAQA9QAAAIgDAAAAAA==&#10;" filled="f" stroked="f">
                  <v:textbox inset="3.6pt,0,3.6pt,0">
                    <w:txbxContent>
                      <w:p w14:paraId="752EE788"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v:textbox>
                </v:shape>
                <v:shape id="_x0000_s1055" type="#_x0000_t202" style="position:absolute;top:1624965;width:2057400;height:876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8KesxAAA&#10;ANwAAAAPAAAAZHJzL2Rvd25yZXYueG1sRI/RasJAFETfC/2H5Qp9KXWjYgnRVYoSKCKVpn7AJXvN&#10;BrN3Q3aN8e9dQejjMHNmmOV6sI3oqfO1YwWTcQKCuHS65krB8S//SEH4gKyxcUwKbuRhvXp9WWKm&#10;3ZV/qS9CJWIJ+wwVmBDaTEpfGrLox64ljt7JdRZDlF0ldYfXWG4bOU2ST2mx5rhgsKWNofJcXKyC&#10;6XE33xdtv5PbPK0PuXkPXP4o9TYavhYgAg3hP/ykv3Xk5jN4nI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vCnrMQAAADcAAAADwAAAAAAAAAAAAAAAACXAgAAZHJzL2Rv&#10;d25yZXYueG1sUEsFBgAAAAAEAAQA9QAAAIgDAAAAAA==&#10;" mv:complextextbox="1" filled="f" stroked="f">
                  <v:textbox inset="0,0,0,0">
                    <w:txbxContent>
                      <w:p w14:paraId="643A0350" w14:textId="77777777" w:rsidR="000B02C4" w:rsidRPr="00A6236F" w:rsidRDefault="000B02C4" w:rsidP="00A6236F">
                        <w:pPr>
                          <w:jc w:val="center"/>
                        </w:pPr>
                        <w:r w:rsidRPr="00A6236F">
                          <w:t xml:space="preserve">Position  /  Skills // </w:t>
                        </w:r>
                        <w:r w:rsidRPr="00A6236F">
                          <w:br/>
                          <w:t>@namelastname</w:t>
                        </w:r>
                        <w:r w:rsidRPr="00A6236F">
                          <w:br/>
                          <w:t>P.:234.234.2345</w:t>
                        </w:r>
                      </w:p>
                      <w:p w14:paraId="209E06B4" w14:textId="77777777" w:rsidR="000B02C4" w:rsidRPr="00A6236F" w:rsidRDefault="000B02C4" w:rsidP="00A6236F"/>
                    </w:txbxContent>
                  </v:textbox>
                </v:shape>
                <w10:wrap type="through" anchorx="page" anchory="page"/>
              </v:group>
            </w:pict>
          </mc:Fallback>
        </mc:AlternateContent>
      </w:r>
      <w:r w:rsidR="00027F2B">
        <w:rPr>
          <w:noProof/>
        </w:rPr>
        <mc:AlternateContent>
          <mc:Choice Requires="wpg">
            <w:drawing>
              <wp:anchor distT="0" distB="0" distL="114300" distR="114300" simplePos="0" relativeHeight="251707509" behindDoc="0" locked="0" layoutInCell="1" allowOverlap="1" wp14:anchorId="420FDFBC" wp14:editId="7606FB0C">
                <wp:simplePos x="0" y="0"/>
                <wp:positionH relativeFrom="page">
                  <wp:posOffset>5257800</wp:posOffset>
                </wp:positionH>
                <wp:positionV relativeFrom="page">
                  <wp:posOffset>4292600</wp:posOffset>
                </wp:positionV>
                <wp:extent cx="2057400" cy="2298700"/>
                <wp:effectExtent l="0" t="0" r="0" b="12700"/>
                <wp:wrapThrough wrapText="bothSides">
                  <wp:wrapPolygon edited="0">
                    <wp:start x="0" y="0"/>
                    <wp:lineTo x="0" y="5251"/>
                    <wp:lineTo x="3200" y="7638"/>
                    <wp:lineTo x="5067" y="8354"/>
                    <wp:lineTo x="7467" y="11456"/>
                    <wp:lineTo x="0" y="12888"/>
                    <wp:lineTo x="0" y="21481"/>
                    <wp:lineTo x="21333" y="21481"/>
                    <wp:lineTo x="21333" y="12888"/>
                    <wp:lineTo x="13600" y="11456"/>
                    <wp:lineTo x="15733" y="8592"/>
                    <wp:lineTo x="15733" y="7638"/>
                    <wp:lineTo x="17867" y="7638"/>
                    <wp:lineTo x="21333" y="5251"/>
                    <wp:lineTo x="21333" y="0"/>
                    <wp:lineTo x="0" y="0"/>
                  </wp:wrapPolygon>
                </wp:wrapThrough>
                <wp:docPr id="238" name="Group 238"/>
                <wp:cNvGraphicFramePr/>
                <a:graphic xmlns:a="http://schemas.openxmlformats.org/drawingml/2006/main">
                  <a:graphicData uri="http://schemas.microsoft.com/office/word/2010/wordprocessingGroup">
                    <wpg:wgp>
                      <wpg:cNvGrpSpPr/>
                      <wpg:grpSpPr>
                        <a:xfrm>
                          <a:off x="0" y="0"/>
                          <a:ext cx="2057400" cy="2298700"/>
                          <a:chOff x="0" y="203200"/>
                          <a:chExt cx="2057400" cy="2298700"/>
                        </a:xfrm>
                      </wpg:grpSpPr>
                      <pic:pic xmlns:pic="http://schemas.openxmlformats.org/drawingml/2006/picture">
                        <pic:nvPicPr>
                          <pic:cNvPr id="239" name="Picture 239"/>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358775" y="381000"/>
                            <a:ext cx="1289050" cy="1282065"/>
                          </a:xfrm>
                          <a:prstGeom prst="rect">
                            <a:avLst/>
                          </a:prstGeom>
                        </pic:spPr>
                      </pic:pic>
                      <wps:wsp>
                        <wps:cNvPr id="240" name="Text Box 122"/>
                        <wps:cNvSpPr txBox="1">
                          <a:spLocks noChangeArrowheads="1"/>
                        </wps:cNvSpPr>
                        <wps:spPr bwMode="auto">
                          <a:xfrm>
                            <a:off x="0" y="203200"/>
                            <a:ext cx="2057400"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1DBCC0E"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wps:txbx>
                        <wps:bodyPr rot="0" vert="horz" wrap="square" lIns="45720" tIns="0" rIns="45720" bIns="0" anchor="t" anchorCtr="0" upright="1">
                          <a:noAutofit/>
                        </wps:bodyPr>
                      </wps:wsp>
                      <wps:wsp>
                        <wps:cNvPr id="241" name="Text Box 89"/>
                        <wps:cNvSpPr txBox="1">
                          <a:spLocks noChangeArrowheads="1"/>
                        </wps:cNvSpPr>
                        <wps:spPr bwMode="auto">
                          <a:xfrm>
                            <a:off x="0" y="1624965"/>
                            <a:ext cx="2057400" cy="87693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651F06D" w14:textId="77777777" w:rsidR="000B02C4" w:rsidRPr="00A6236F" w:rsidRDefault="000B02C4" w:rsidP="00A6236F">
                              <w:pPr>
                                <w:jc w:val="center"/>
                              </w:pPr>
                              <w:r w:rsidRPr="00A6236F">
                                <w:t xml:space="preserve">Position  /  Skills // </w:t>
                              </w:r>
                              <w:r w:rsidRPr="00A6236F">
                                <w:br/>
                                <w:t>@namelastname</w:t>
                              </w:r>
                              <w:r w:rsidRPr="00A6236F">
                                <w:br/>
                                <w:t>P.:234.234.2345</w:t>
                              </w:r>
                            </w:p>
                            <w:p w14:paraId="008159E5" w14:textId="77777777" w:rsidR="000B02C4" w:rsidRPr="00A6236F" w:rsidRDefault="000B02C4" w:rsidP="00A6236F"/>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420FDFBC" id="Group 238" o:spid="_x0000_s1056" style="position:absolute;margin-left:414pt;margin-top:338pt;width:162pt;height:181pt;z-index:251707509;mso-position-horizontal-relative:page;mso-position-vertical-relative:page;mso-height-relative:margin" coordorigin=",203200" coordsize="2057400,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">
                <v:shape id="Picture 239" o:spid="_x0000_s1057" type="#_x0000_t75" style="position:absolute;left:358775;top:381000;width:1289050;height:1282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3&#10;5yPDAAAA3AAAAA8AAABkcnMvZG93bnJldi54bWxEj0GLwjAUhO/C/ofwBG+atoJoNYqsLOtNVpfF&#10;46N5NsXmpTRRq7/eLAgeh5n5hlmsOluLK7W+cqwgHSUgiAunKy4V/B6+hlMQPiBrrB2Tgjt5WC0/&#10;egvMtbvxD133oRQRwj5HBSaEJpfSF4Ys+pFriKN3cq3FEGVbSt3iLcJtLbMkmUiLFccFgw19GirO&#10;+4tVcO6Ko7PTjdz9mdNOPrJ0O/tOlRr0u/UcRKAuvMOv9lYryMYz+D8Tj4BcP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DfnI8MAAADcAAAADwAAAAAAAAAAAAAAAACcAgAA&#10;ZHJzL2Rvd25yZXYueG1sUEsFBgAAAAAEAAQA9wAAAIwDAAAAAA==&#10;">
                  <v:imagedata r:id="rId16" o:title=""/>
                  <v:path arrowok="t"/>
                </v:shape>
                <v:shape id="_x0000_s1058" type="#_x0000_t202" style="position:absolute;top:203200;width:2057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OlLwwQAA&#10;ANwAAAAPAAAAZHJzL2Rvd25yZXYueG1sRE/NisIwEL4L+w5hFrzImiqiUhtFFhS9LGz1AWabaVNs&#10;JqXJ1vr25iB4/Pj+s91gG9FT52vHCmbTBARx4XTNlYLr5fC1BuEDssbGMSl4kIfd9mOUYardnX+p&#10;z0MlYgj7FBWYENpUSl8YsuinriWOXOk6iyHCrpK6w3sMt42cJ8lSWqw5Nhhs6dtQccv/rYLz4a9/&#10;+Fnjj6t1PVnsTf5jylyp8eew34AINIS3+OU+aQXzRZwfz8QjIL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pS8MEAAADcAAAADwAAAAAAAAAAAAAAAACXAgAAZHJzL2Rvd25y&#10;ZXYueG1sUEsFBgAAAAAEAAQA9QAAAIUDAAAAAA==&#10;" filled="f" stroked="f">
                  <v:textbox inset="3.6pt,0,3.6pt,0">
                    <w:txbxContent>
                      <w:p w14:paraId="21DBCC0E"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v:textbox>
                </v:shape>
                <v:shape id="_x0000_s1059" type="#_x0000_t202" style="position:absolute;top:1624965;width:2057400;height:876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twqdxAAA&#10;ANwAAAAPAAAAZHJzL2Rvd25yZXYueG1sRI/RasJAFETfhf7DcoW+SN0oWkJ0laIEihSlqR9wyV6z&#10;wezdkN3G9O/dguDjMHNmmPV2sI3oqfO1YwWzaQKCuHS65krB+Sd/S0H4gKyxcUwK/sjDdvMyWmOm&#10;3Y2/qS9CJWIJ+wwVmBDaTEpfGrLop64ljt7FdRZDlF0ldYe3WG4bOU+Sd2mx5rhgsKWdofJa/FoF&#10;8/Nh+VW0/UHu87Q+5WYSuDwq9ToePlYgAg3hGX7Qnzpyixn8n4lHQG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LcKncQAAADcAAAADwAAAAAAAAAAAAAAAACXAgAAZHJzL2Rv&#10;d25yZXYueG1sUEsFBgAAAAAEAAQA9QAAAIgDAAAAAA==&#10;" mv:complextextbox="1" filled="f" stroked="f">
                  <v:textbox inset="0,0,0,0">
                    <w:txbxContent>
                      <w:p w14:paraId="3651F06D" w14:textId="77777777" w:rsidR="000B02C4" w:rsidRPr="00A6236F" w:rsidRDefault="000B02C4" w:rsidP="00A6236F">
                        <w:pPr>
                          <w:jc w:val="center"/>
                        </w:pPr>
                        <w:r w:rsidRPr="00A6236F">
                          <w:t xml:space="preserve">Position  /  Skills // </w:t>
                        </w:r>
                        <w:r w:rsidRPr="00A6236F">
                          <w:br/>
                          <w:t>@namelastname</w:t>
                        </w:r>
                        <w:r w:rsidRPr="00A6236F">
                          <w:br/>
                          <w:t>P.:234.234.2345</w:t>
                        </w:r>
                      </w:p>
                      <w:p w14:paraId="008159E5" w14:textId="77777777" w:rsidR="000B02C4" w:rsidRPr="00A6236F" w:rsidRDefault="000B02C4" w:rsidP="00A6236F"/>
                    </w:txbxContent>
                  </v:textbox>
                </v:shape>
                <w10:wrap type="through" anchorx="page" anchory="page"/>
              </v:group>
            </w:pict>
          </mc:Fallback>
        </mc:AlternateContent>
      </w:r>
      <w:r w:rsidR="00027F2B">
        <w:rPr>
          <w:noProof/>
        </w:rPr>
        <mc:AlternateContent>
          <mc:Choice Requires="wpg">
            <w:drawing>
              <wp:anchor distT="0" distB="0" distL="114300" distR="114300" simplePos="0" relativeHeight="251705461" behindDoc="0" locked="0" layoutInCell="1" allowOverlap="1" wp14:anchorId="04D9EDB4" wp14:editId="3780CD0F">
                <wp:simplePos x="0" y="0"/>
                <wp:positionH relativeFrom="page">
                  <wp:posOffset>457200</wp:posOffset>
                </wp:positionH>
                <wp:positionV relativeFrom="page">
                  <wp:posOffset>4292600</wp:posOffset>
                </wp:positionV>
                <wp:extent cx="2057400" cy="2298700"/>
                <wp:effectExtent l="0" t="0" r="0" b="12700"/>
                <wp:wrapThrough wrapText="bothSides">
                  <wp:wrapPolygon edited="0">
                    <wp:start x="0" y="0"/>
                    <wp:lineTo x="0" y="5251"/>
                    <wp:lineTo x="3200" y="7638"/>
                    <wp:lineTo x="5067" y="8354"/>
                    <wp:lineTo x="7467" y="11456"/>
                    <wp:lineTo x="0" y="12888"/>
                    <wp:lineTo x="0" y="21481"/>
                    <wp:lineTo x="21333" y="21481"/>
                    <wp:lineTo x="21333" y="12888"/>
                    <wp:lineTo x="13600" y="11456"/>
                    <wp:lineTo x="15733" y="8592"/>
                    <wp:lineTo x="15733" y="7638"/>
                    <wp:lineTo x="17867" y="7638"/>
                    <wp:lineTo x="21333" y="5251"/>
                    <wp:lineTo x="21333" y="0"/>
                    <wp:lineTo x="0" y="0"/>
                  </wp:wrapPolygon>
                </wp:wrapThrough>
                <wp:docPr id="234" name="Group 234"/>
                <wp:cNvGraphicFramePr/>
                <a:graphic xmlns:a="http://schemas.openxmlformats.org/drawingml/2006/main">
                  <a:graphicData uri="http://schemas.microsoft.com/office/word/2010/wordprocessingGroup">
                    <wpg:wgp>
                      <wpg:cNvGrpSpPr/>
                      <wpg:grpSpPr>
                        <a:xfrm>
                          <a:off x="0" y="0"/>
                          <a:ext cx="2057400" cy="2298700"/>
                          <a:chOff x="0" y="203200"/>
                          <a:chExt cx="2057400" cy="2298700"/>
                        </a:xfrm>
                      </wpg:grpSpPr>
                      <pic:pic xmlns:pic="http://schemas.openxmlformats.org/drawingml/2006/picture">
                        <pic:nvPicPr>
                          <pic:cNvPr id="235" name="Picture 235"/>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358775" y="381000"/>
                            <a:ext cx="1289050" cy="1282065"/>
                          </a:xfrm>
                          <a:prstGeom prst="rect">
                            <a:avLst/>
                          </a:prstGeom>
                        </pic:spPr>
                      </pic:pic>
                      <wps:wsp>
                        <wps:cNvPr id="236" name="Text Box 122"/>
                        <wps:cNvSpPr txBox="1">
                          <a:spLocks noChangeArrowheads="1"/>
                        </wps:cNvSpPr>
                        <wps:spPr bwMode="auto">
                          <a:xfrm>
                            <a:off x="0" y="203200"/>
                            <a:ext cx="2057400"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3138FE7"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wps:txbx>
                        <wps:bodyPr rot="0" vert="horz" wrap="square" lIns="45720" tIns="0" rIns="45720" bIns="0" anchor="t" anchorCtr="0" upright="1">
                          <a:noAutofit/>
                        </wps:bodyPr>
                      </wps:wsp>
                      <wps:wsp>
                        <wps:cNvPr id="237" name="Text Box 89"/>
                        <wps:cNvSpPr txBox="1">
                          <a:spLocks noChangeArrowheads="1"/>
                        </wps:cNvSpPr>
                        <wps:spPr bwMode="auto">
                          <a:xfrm>
                            <a:off x="0" y="1624965"/>
                            <a:ext cx="2057400" cy="87693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49893C8" w14:textId="77777777" w:rsidR="000B02C4" w:rsidRPr="00A6236F" w:rsidRDefault="000B02C4" w:rsidP="00A6236F">
                              <w:pPr>
                                <w:jc w:val="center"/>
                              </w:pPr>
                              <w:r w:rsidRPr="00A6236F">
                                <w:t xml:space="preserve">Position  /  Skills // </w:t>
                              </w:r>
                              <w:r w:rsidRPr="00A6236F">
                                <w:br/>
                                <w:t>@namelastname</w:t>
                              </w:r>
                              <w:r w:rsidRPr="00A6236F">
                                <w:br/>
                                <w:t>P.:234.234.2345</w:t>
                              </w:r>
                            </w:p>
                            <w:p w14:paraId="7C6A55AA" w14:textId="77777777" w:rsidR="000B02C4" w:rsidRPr="00A6236F" w:rsidRDefault="000B02C4" w:rsidP="00A6236F"/>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04D9EDB4" id="Group 234" o:spid="_x0000_s1060" style="position:absolute;margin-left:36pt;margin-top:338pt;width:162pt;height:181pt;z-index:251705461;mso-position-horizontal-relative:page;mso-position-vertical-relative:page;mso-height-relative:margin" coordorigin=",203200" coordsize="2057400,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">
                <v:shape id="Picture 235" o:spid="_x0000_s1061" type="#_x0000_t75" style="position:absolute;left:358775;top:381000;width:1289050;height:1282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16&#10;7SbFAAAA3AAAAA8AAABkcnMvZG93bnJldi54bWxEj0FrwkAUhO+C/2F5gjfdJKWSxqxSWoreRFuK&#10;x0f2mQ3Jvg3Zrab99d1CweMwM98w5Xa0nbjS4BvHCtJlAoK4crrhWsHH+9siB+EDssbOMSn4Jg/b&#10;zXRSYqHdjY90PYVaRAj7AhWYEPpCSl8ZsuiXrieO3sUNFkOUQy31gLcIt53MkmQlLTYcFwz29GKo&#10;ak9fVkE7Vmdn81d5+DSXg/zJ0v3TLlVqPhuf1yACjeEe/m/vtYLs4RH+zsQjID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deu0mxQAAANwAAAAPAAAAAAAAAAAAAAAAAJwC&#10;AABkcnMvZG93bnJldi54bWxQSwUGAAAAAAQABAD3AAAAjgMAAAAA&#10;">
                  <v:imagedata r:id="rId16" o:title=""/>
                  <v:path arrowok="t"/>
                </v:shape>
                <v:shape id="_x0000_s1062" type="#_x0000_t202" style="position:absolute;top:203200;width:2057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mRxixAAA&#10;ANwAAAAPAAAAZHJzL2Rvd25yZXYueG1sRI/RisIwFETfF/yHcBd8WdZUXVypRhFB0ZcFqx9wba5N&#10;2eamNLHWvzeC4OMwM2eY+bKzlWip8aVjBcNBAoI4d7rkQsHpuPmegvABWWPlmBTcycNy0fuYY6rd&#10;jQ/UZqEQEcI+RQUmhDqV0ueGLPqBq4mjd3GNxRBlU0jd4C3CbSVHSTKRFkuOCwZrWhvK/7OrVbDf&#10;nNu7H1Z++zstv35WJvszl0yp/me3moEI1IV3+NXeaQWj8QSeZ+IRkI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JkcYsQAAADcAAAADwAAAAAAAAAAAAAAAACXAgAAZHJzL2Rv&#10;d25yZXYueG1sUEsFBgAAAAAEAAQA9QAAAIgDAAAAAA==&#10;" filled="f" stroked="f">
                  <v:textbox inset="3.6pt,0,3.6pt,0">
                    <w:txbxContent>
                      <w:p w14:paraId="43138FE7"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v:textbox>
                </v:shape>
                <v:shape id="_x0000_s1063" type="#_x0000_t202" style="position:absolute;top:1624965;width:2057400;height:876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FEQPxAAA&#10;ANwAAAAPAAAAZHJzL2Rvd25yZXYueG1sRI/RasJAFETfC/7DcoW+FN1oqUp0FbEEiohi9AMu2Ws2&#10;mL0bstuY/n23IPRxmDkzzGrT21p01PrKsYLJOAFBXDhdcangeslGCxA+IGusHZOCH/KwWQ9eVphq&#10;9+AzdXkoRSxhn6ICE0KTSukLQxb92DXE0bu51mKIsi2lbvERy20tp0kykxYrjgsGG9oZKu75t1Uw&#10;ve4/DnnT7eVntqhOmXkLXByVeh322yWIQH34Dz/pLx259zn8nYlH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BRED8QAAADcAAAADwAAAAAAAAAAAAAAAACXAgAAZHJzL2Rv&#10;d25yZXYueG1sUEsFBgAAAAAEAAQA9QAAAIgDAAAAAA==&#10;" mv:complextextbox="1" filled="f" stroked="f">
                  <v:textbox inset="0,0,0,0">
                    <w:txbxContent>
                      <w:p w14:paraId="549893C8" w14:textId="77777777" w:rsidR="000B02C4" w:rsidRPr="00A6236F" w:rsidRDefault="000B02C4" w:rsidP="00A6236F">
                        <w:pPr>
                          <w:jc w:val="center"/>
                        </w:pPr>
                        <w:r w:rsidRPr="00A6236F">
                          <w:t xml:space="preserve">Position  /  Skills // </w:t>
                        </w:r>
                        <w:r w:rsidRPr="00A6236F">
                          <w:br/>
                          <w:t>@namelastname</w:t>
                        </w:r>
                        <w:r w:rsidRPr="00A6236F">
                          <w:br/>
                          <w:t>P.:234.234.2345</w:t>
                        </w:r>
                      </w:p>
                      <w:p w14:paraId="7C6A55AA" w14:textId="77777777" w:rsidR="000B02C4" w:rsidRPr="00A6236F" w:rsidRDefault="000B02C4" w:rsidP="00A6236F"/>
                    </w:txbxContent>
                  </v:textbox>
                </v:shape>
                <w10:wrap type="through" anchorx="page" anchory="page"/>
              </v:group>
            </w:pict>
          </mc:Fallback>
        </mc:AlternateContent>
      </w:r>
      <w:r w:rsidR="00A6236F">
        <w:rPr>
          <w:noProof/>
        </w:rPr>
        <mc:AlternateContent>
          <mc:Choice Requires="wpg">
            <w:drawing>
              <wp:anchor distT="0" distB="0" distL="114300" distR="114300" simplePos="0" relativeHeight="251696245" behindDoc="0" locked="0" layoutInCell="1" allowOverlap="1" wp14:anchorId="63479AE7" wp14:editId="4D0E83AF">
                <wp:simplePos x="0" y="0"/>
                <wp:positionH relativeFrom="page">
                  <wp:posOffset>2857500</wp:posOffset>
                </wp:positionH>
                <wp:positionV relativeFrom="page">
                  <wp:posOffset>4292600</wp:posOffset>
                </wp:positionV>
                <wp:extent cx="2057400" cy="2298700"/>
                <wp:effectExtent l="0" t="0" r="0" b="12700"/>
                <wp:wrapThrough wrapText="bothSides">
                  <wp:wrapPolygon edited="0">
                    <wp:start x="0" y="0"/>
                    <wp:lineTo x="0" y="5251"/>
                    <wp:lineTo x="3200" y="7638"/>
                    <wp:lineTo x="5067" y="8354"/>
                    <wp:lineTo x="7467" y="11456"/>
                    <wp:lineTo x="0" y="12888"/>
                    <wp:lineTo x="0" y="21481"/>
                    <wp:lineTo x="21333" y="21481"/>
                    <wp:lineTo x="21333" y="12888"/>
                    <wp:lineTo x="13600" y="11456"/>
                    <wp:lineTo x="15733" y="8592"/>
                    <wp:lineTo x="15733" y="7638"/>
                    <wp:lineTo x="17867" y="7638"/>
                    <wp:lineTo x="21333" y="5251"/>
                    <wp:lineTo x="21333" y="0"/>
                    <wp:lineTo x="0" y="0"/>
                  </wp:wrapPolygon>
                </wp:wrapThrough>
                <wp:docPr id="205" name="Group 205"/>
                <wp:cNvGraphicFramePr/>
                <a:graphic xmlns:a="http://schemas.openxmlformats.org/drawingml/2006/main">
                  <a:graphicData uri="http://schemas.microsoft.com/office/word/2010/wordprocessingGroup">
                    <wpg:wgp>
                      <wpg:cNvGrpSpPr/>
                      <wpg:grpSpPr>
                        <a:xfrm>
                          <a:off x="0" y="0"/>
                          <a:ext cx="2057400" cy="2298700"/>
                          <a:chOff x="0" y="203200"/>
                          <a:chExt cx="2057400" cy="2298700"/>
                        </a:xfrm>
                      </wpg:grpSpPr>
                      <pic:pic xmlns:pic="http://schemas.openxmlformats.org/drawingml/2006/picture">
                        <pic:nvPicPr>
                          <pic:cNvPr id="204" name="Picture 204"/>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358775" y="381000"/>
                            <a:ext cx="1289050" cy="1282065"/>
                          </a:xfrm>
                          <a:prstGeom prst="rect">
                            <a:avLst/>
                          </a:prstGeom>
                        </pic:spPr>
                      </pic:pic>
                      <wps:wsp>
                        <wps:cNvPr id="202" name="Text Box 122"/>
                        <wps:cNvSpPr txBox="1">
                          <a:spLocks noChangeArrowheads="1"/>
                        </wps:cNvSpPr>
                        <wps:spPr bwMode="auto">
                          <a:xfrm>
                            <a:off x="0" y="203200"/>
                            <a:ext cx="2057400"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9DAFBA1"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wps:txbx>
                        <wps:bodyPr rot="0" vert="horz" wrap="square" lIns="45720" tIns="0" rIns="45720" bIns="0" anchor="t" anchorCtr="0" upright="1">
                          <a:noAutofit/>
                        </wps:bodyPr>
                      </wps:wsp>
                      <wps:wsp>
                        <wps:cNvPr id="203" name="Text Box 89"/>
                        <wps:cNvSpPr txBox="1">
                          <a:spLocks noChangeArrowheads="1"/>
                        </wps:cNvSpPr>
                        <wps:spPr bwMode="auto">
                          <a:xfrm>
                            <a:off x="0" y="1624965"/>
                            <a:ext cx="2057400" cy="87693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0587EE7" w14:textId="77777777" w:rsidR="000B02C4" w:rsidRPr="00A6236F" w:rsidRDefault="000B02C4" w:rsidP="00A6236F">
                              <w:pPr>
                                <w:jc w:val="center"/>
                              </w:pPr>
                              <w:r w:rsidRPr="00A6236F">
                                <w:t xml:space="preserve">Position  /  Skills // </w:t>
                              </w:r>
                              <w:r w:rsidRPr="00A6236F">
                                <w:br/>
                                <w:t>@namelastname</w:t>
                              </w:r>
                              <w:r w:rsidRPr="00A6236F">
                                <w:br/>
                                <w:t>P.:234.234.2345</w:t>
                              </w:r>
                            </w:p>
                            <w:p w14:paraId="3E0958E2" w14:textId="77777777" w:rsidR="000B02C4" w:rsidRPr="00A6236F" w:rsidRDefault="000B02C4" w:rsidP="00A6236F"/>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63479AE7" id="Group 205" o:spid="_x0000_s1064" style="position:absolute;margin-left:225pt;margin-top:338pt;width:162pt;height:181pt;z-index:251696245;mso-position-horizontal-relative:page;mso-position-vertical-relative:page;mso-height-relative:margin" coordorigin=",203200" coordsize="2057400,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">
                <v:shape id="Picture 204" o:spid="_x0000_s1065" type="#_x0000_t75" style="position:absolute;left:358775;top:381000;width:1289050;height:1282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a&#10;ggDDAAAA3AAAAA8AAABkcnMvZG93bnJldi54bWxEj0+LwjAUxO8LfofwBG9r2iKLVqOIi+hN/IN4&#10;fDTPpti8lCar1U+/ERb2OMzMb5jZorO1uFPrK8cK0mECgrhwuuJSwem4/hyD8AFZY+2YFDzJw2Le&#10;+5hhrt2D93Q/hFJECPscFZgQmlxKXxiy6IeuIY7e1bUWQ5RtKXWLjwi3tcyS5EtarDguGGxoZai4&#10;HX6sgltXXJwdf8vd2Vx38pWl28kmVWrQ75ZTEIG68B/+a2+1giwZwftMPAJy/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FqCAMMAAADcAAAADwAAAAAAAAAAAAAAAACcAgAA&#10;ZHJzL2Rvd25yZXYueG1sUEsFBgAAAAAEAAQA9wAAAIwDAAAAAA==&#10;">
                  <v:imagedata r:id="rId16" o:title=""/>
                  <v:path arrowok="t"/>
                </v:shape>
                <v:shape id="_x0000_s1066" type="#_x0000_t202" style="position:absolute;top:203200;width:2057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ztDcwwAA&#10;ANwAAAAPAAAAZHJzL2Rvd25yZXYueG1sRI/RisIwFETfhf2HcBf2RTS1iCvVKLLgoi+CdT/g2lyb&#10;YnNTmmytf28EwcdhZs4wy3Vva9FR6yvHCibjBARx4XTFpYK/03Y0B+EDssbaMSm4k4f16mOwxEy7&#10;Gx+py0MpIoR9hgpMCE0mpS8MWfRj1xBH7+JaiyHKtpS6xVuE21qmSTKTFiuOCwYb+jFUXPN/q2C/&#10;PXd3P6n97/e8Gk43Jj+YS67U12e/WYAI1Id3+NXeaQVpksLzTDw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ztDcwwAAANwAAAAPAAAAAAAAAAAAAAAAAJcCAABkcnMvZG93&#10;bnJldi54bWxQSwUGAAAAAAQABAD1AAAAhwMAAAAA&#10;" filled="f" stroked="f">
                  <v:textbox inset="3.6pt,0,3.6pt,0">
                    <w:txbxContent>
                      <w:p w14:paraId="49DAFBA1"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v:textbox>
                </v:shape>
                <v:shape id="_x0000_s1067" type="#_x0000_t202" style="position:absolute;top:1624965;width:2057400;height:876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Q4ixxAAA&#10;ANwAAAAPAAAAZHJzL2Rvd25yZXYueG1sRI/RasJAFETfhf7Dcgu+SN1UsUiajZSWQBGxNPUDLtlr&#10;Npi9G7JrTP/eFQQfh5kzw2Sb0bZioN43jhW8zhMQxJXTDdcKDn/FyxqED8gaW8ek4J88bPKnSYap&#10;dhf+paEMtYgl7FNUYELoUil9Zciin7uOOHpH11sMUfa11D1eYrlt5SJJ3qTFhuOCwY4+DVWn8mwV&#10;LA7b1a7shq38KtbNT2Fmgau9UtPn8eMdRKAxPMJ3+ltHLlnC7Uw8AjK/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IscQAAADcAAAADwAAAAAAAAAAAAAAAACXAgAAZHJzL2Rv&#10;d25yZXYueG1sUEsFBgAAAAAEAAQA9QAAAIgDAAAAAA==&#10;" mv:complextextbox="1" filled="f" stroked="f">
                  <v:textbox inset="0,0,0,0">
                    <w:txbxContent>
                      <w:p w14:paraId="60587EE7" w14:textId="77777777" w:rsidR="000B02C4" w:rsidRPr="00A6236F" w:rsidRDefault="000B02C4" w:rsidP="00A6236F">
                        <w:pPr>
                          <w:jc w:val="center"/>
                        </w:pPr>
                        <w:r w:rsidRPr="00A6236F">
                          <w:t xml:space="preserve">Position  /  Skills // </w:t>
                        </w:r>
                        <w:r w:rsidRPr="00A6236F">
                          <w:br/>
                          <w:t>@namelastname</w:t>
                        </w:r>
                        <w:r w:rsidRPr="00A6236F">
                          <w:br/>
                          <w:t>P.:234.234.2345</w:t>
                        </w:r>
                      </w:p>
                      <w:p w14:paraId="3E0958E2" w14:textId="77777777" w:rsidR="000B02C4" w:rsidRPr="00A6236F" w:rsidRDefault="000B02C4" w:rsidP="00A6236F"/>
                    </w:txbxContent>
                  </v:textbox>
                </v:shape>
                <w10:wrap type="through" anchorx="page" anchory="page"/>
              </v:group>
            </w:pict>
          </mc:Fallback>
        </mc:AlternateContent>
      </w:r>
      <w:r w:rsidR="00CB34F0">
        <w:rPr>
          <w:noProof/>
        </w:rPr>
        <w:drawing>
          <wp:anchor distT="0" distB="0" distL="114300" distR="114300" simplePos="0" relativeHeight="251616254" behindDoc="0" locked="0" layoutInCell="1" allowOverlap="1" wp14:anchorId="40DE9C67" wp14:editId="3722EE5D">
            <wp:simplePos x="0" y="0"/>
            <wp:positionH relativeFrom="page">
              <wp:posOffset>-13335</wp:posOffset>
            </wp:positionH>
            <wp:positionV relativeFrom="page">
              <wp:posOffset>-1905</wp:posOffset>
            </wp:positionV>
            <wp:extent cx="7799070" cy="3053715"/>
            <wp:effectExtent l="0" t="0" r="0" b="0"/>
            <wp:wrapThrough wrapText="bothSides">
              <wp:wrapPolygon edited="0">
                <wp:start x="0" y="0"/>
                <wp:lineTo x="0" y="21380"/>
                <wp:lineTo x="21526" y="21380"/>
                <wp:lineTo x="21526"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ople-office-group-team.jpg"/>
                    <pic:cNvPicPr/>
                  </pic:nvPicPr>
                  <pic:blipFill rotWithShape="1">
                    <a:blip r:embed="rId17" cstate="print">
                      <a:duotone>
                        <a:schemeClr val="accent6">
                          <a:shade val="45000"/>
                          <a:satMod val="135000"/>
                        </a:schemeClr>
                        <a:prstClr val="white"/>
                      </a:duotone>
                      <a:extLst>
                        <a:ext uri="{BEBA8EAE-BF5A-486C-A8C5-ECC9F3942E4B}">
                          <a14:imgProps xmlns:a14="http://schemas.microsoft.com/office/drawing/2010/main">
                            <a14:imgLayer r:embed="rId18">
                              <a14:imgEffect>
                                <a14:colorTemperature colorTemp="4700"/>
                              </a14:imgEffect>
                              <a14:imgEffect>
                                <a14:brightnessContrast bright="-40000"/>
                              </a14:imgEffect>
                            </a14:imgLayer>
                          </a14:imgProps>
                        </a:ext>
                        <a:ext uri="{28A0092B-C50C-407E-A947-70E740481C1C}">
                          <a14:useLocalDpi xmlns:a14="http://schemas.microsoft.com/office/drawing/2010/main"/>
                        </a:ext>
                      </a:extLst>
                    </a:blip>
                    <a:srcRect/>
                    <a:stretch/>
                  </pic:blipFill>
                  <pic:spPr bwMode="auto">
                    <a:xfrm>
                      <a:off x="0" y="0"/>
                      <a:ext cx="7799070" cy="30537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CB34F0">
        <w:br w:type="page"/>
      </w:r>
      <w:r w:rsidR="00824D83" w:rsidRPr="000645A5">
        <w:rPr>
          <w:noProof/>
        </w:rPr>
        <w:drawing>
          <wp:anchor distT="0" distB="0" distL="114300" distR="114300" simplePos="0" relativeHeight="251819125" behindDoc="0" locked="0" layoutInCell="1" allowOverlap="1" wp14:anchorId="521F428C" wp14:editId="1448C9C2">
            <wp:simplePos x="0" y="0"/>
            <wp:positionH relativeFrom="page">
              <wp:posOffset>808990</wp:posOffset>
            </wp:positionH>
            <wp:positionV relativeFrom="page">
              <wp:posOffset>583565</wp:posOffset>
            </wp:positionV>
            <wp:extent cx="2391410" cy="1194435"/>
            <wp:effectExtent l="0" t="0" r="0" b="0"/>
            <wp:wrapTight wrapText="bothSides">
              <wp:wrapPolygon edited="0">
                <wp:start x="0" y="0"/>
                <wp:lineTo x="0" y="21129"/>
                <wp:lineTo x="21336" y="21129"/>
                <wp:lineTo x="21336" y="0"/>
                <wp:lineTo x="0" y="0"/>
              </wp:wrapPolygon>
            </wp:wrapTight>
            <wp:docPr id="229"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356898">
        <w:rPr>
          <w:noProof/>
        </w:rPr>
        <mc:AlternateContent>
          <mc:Choice Requires="wps">
            <w:drawing>
              <wp:anchor distT="0" distB="0" distL="114300" distR="114300" simplePos="0" relativeHeight="251619392" behindDoc="0" locked="0" layoutInCell="1" allowOverlap="1" wp14:anchorId="4770C33C" wp14:editId="4BFEB1A2">
                <wp:simplePos x="0" y="0"/>
                <wp:positionH relativeFrom="page">
                  <wp:posOffset>1056640</wp:posOffset>
                </wp:positionH>
                <wp:positionV relativeFrom="page">
                  <wp:posOffset>2305050</wp:posOffset>
                </wp:positionV>
                <wp:extent cx="1991360" cy="933450"/>
                <wp:effectExtent l="0" t="0" r="0" b="6350"/>
                <wp:wrapTight wrapText="bothSides">
                  <wp:wrapPolygon edited="0">
                    <wp:start x="0" y="0"/>
                    <wp:lineTo x="0" y="21159"/>
                    <wp:lineTo x="21214" y="21159"/>
                    <wp:lineTo x="21214" y="0"/>
                    <wp:lineTo x="0" y="0"/>
                  </wp:wrapPolygon>
                </wp:wrapTight>
                <wp:docPr id="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360" cy="93345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AFE009E" w14:textId="77777777" w:rsidR="000B02C4" w:rsidRPr="00E04C89" w:rsidRDefault="000B02C4" w:rsidP="00274F8A">
                            <w:pPr>
                              <w:pStyle w:val="BlockHeading"/>
                            </w:pPr>
                            <w:r w:rsidRPr="00AD174A">
                              <w:t>Ut pulvinar elit et augue.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0C33C" id="Text Box 96" o:spid="_x0000_s1068" type="#_x0000_t202" style="position:absolute;margin-left:83.2pt;margin-top:181.5pt;width:156.8pt;height:73.5pt;z-index:25161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" filled="f" stroked="f">
                <v:stroke o:forcedash="t"/>
                <v:textbox inset="3.6pt,0,3.6pt,0">
                  <w:txbxContent>
                    <w:p w14:paraId="2AFE009E" w14:textId="77777777" w:rsidR="000B02C4" w:rsidRPr="00E04C89" w:rsidRDefault="000B02C4" w:rsidP="00274F8A">
                      <w:pPr>
                        <w:pStyle w:val="BlockHeading"/>
                      </w:pPr>
                      <w:r w:rsidRPr="00AD174A">
                        <w:t>Ut pulvinar elit et augue.</w:t>
                      </w:r>
                    </w:p>
                  </w:txbxContent>
                </v:textbox>
                <w10:wrap type="tight" anchorx="page" anchory="page"/>
              </v:shape>
            </w:pict>
          </mc:Fallback>
        </mc:AlternateContent>
      </w:r>
      <w:r w:rsidR="00356898">
        <w:rPr>
          <w:noProof/>
        </w:rPr>
        <mc:AlternateContent>
          <mc:Choice Requires="wps">
            <w:drawing>
              <wp:anchor distT="0" distB="0" distL="114300" distR="114300" simplePos="0" relativeHeight="251619393" behindDoc="0" locked="0" layoutInCell="1" allowOverlap="1" wp14:anchorId="04F16FB8" wp14:editId="3D578D7B">
                <wp:simplePos x="0" y="0"/>
                <wp:positionH relativeFrom="page">
                  <wp:posOffset>1056640</wp:posOffset>
                </wp:positionH>
                <wp:positionV relativeFrom="page">
                  <wp:posOffset>3428365</wp:posOffset>
                </wp:positionV>
                <wp:extent cx="1991360" cy="5909945"/>
                <wp:effectExtent l="0" t="0" r="15240" b="8255"/>
                <wp:wrapTight wrapText="bothSides">
                  <wp:wrapPolygon edited="0">
                    <wp:start x="0" y="0"/>
                    <wp:lineTo x="0" y="21537"/>
                    <wp:lineTo x="21490" y="21537"/>
                    <wp:lineTo x="21490" y="0"/>
                    <wp:lineTo x="0" y="0"/>
                  </wp:wrapPolygon>
                </wp:wrapTight>
                <wp:docPr id="2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360" cy="590994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66953A9" w14:textId="77777777" w:rsidR="000B02C4" w:rsidRDefault="000B02C4" w:rsidP="004D63F1">
                            <w:pPr>
                              <w:pStyle w:val="BodyText2"/>
                              <w:jc w:val="both"/>
                            </w:pPr>
                            <w:r>
                              <w:t>Donec ultricies congue nulla. Nulla rhoncus tortor eu risus. Praesent viverra, libero a aliquam pharetra, lacus urna faucibus dui, at vulputate ante augue sit amet justo. Nulla leo est, suscipit in, laoreet accumsan, pulvinar et, massa. Ut interdum orci sed nibh. Fusce quis purus. Quisque cursus nonummy metus. Quisque purus. Proin ultrices lacus et lectus. Nunc nunc elit, hendrerit at, tristique a, rhoncus eget, est. Nullam congue pulvinar nulla. Mauris ornare. Aenean non nulla eget erat varius euismod. Proin diam. Sed odio pede, porttitor eu, faucibus nec, volutpat ac, metus. Donec sit amet arcu in tortor adipiscing fermentum.</w:t>
                            </w:r>
                          </w:p>
                          <w:p w14:paraId="31BB35D0" w14:textId="77777777" w:rsidR="000B02C4" w:rsidRPr="00E04C89" w:rsidRDefault="000B02C4" w:rsidP="004D63F1">
                            <w:pPr>
                              <w:pStyle w:val="BodyText2"/>
                              <w:jc w:val="both"/>
                            </w:pPr>
                            <w:r>
                              <w:t xml:space="preserve">Nulla ut metus non purus consequat dignissim. Mauris eget nulla eu arcu aliquet condimentum. Praesent magna libero, cursus at, sodales id, ultricies in, purus. Sed in tortor. Vestibulum quis massa nec augue malesuada nonummy. Morbi in pede sed turpis. Nunc arcu ligula, mattis sed, accumsan et, ultrices nec, enim. Vivamus iaculis cursus nunc. Mauris et mauris in nunc dignissim varius.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16FB8" id="Text Box 97" o:spid="_x0000_s1069" type="#_x0000_t202" style="position:absolute;margin-left:83.2pt;margin-top:269.95pt;width:156.8pt;height:465.35pt;z-index:25161939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" mv:complextextbox="1" filled="f" stroked="f">
                <v:stroke o:forcedash="t"/>
                <v:textbox inset="0,0,0,0">
                  <w:txbxContent>
                    <w:p w14:paraId="266953A9" w14:textId="77777777" w:rsidR="000B02C4" w:rsidRDefault="000B02C4" w:rsidP="004D63F1">
                      <w:pPr>
                        <w:pStyle w:val="BodyText2"/>
                        <w:jc w:val="both"/>
                      </w:pPr>
                      <w:r>
                        <w:t>Donec ultricies congue nulla. Nulla rhoncus tortor eu risus. Praesent viverra, libero a aliquam pharetra, lacus urna faucibus dui, at vulputate ante augue sit amet justo. Nulla leo est, suscipit in, laoreet accumsan, pulvinar et, massa. Ut interdum orci sed nibh. Fusce quis purus. Quisque cursus nonummy metus. Quisque purus. Proin ultrices lacus et lectus. Nunc nunc elit, hendrerit at, tristique a, rhoncus eget, est. Nullam congue pulvinar nulla. Mauris ornare. Aenean non nulla eget erat varius euismod. Proin diam. Sed odio pede, porttitor eu, faucibus nec, volutpat ac, metus. Donec sit amet arcu in tortor adipiscing fermentum.</w:t>
                      </w:r>
                    </w:p>
                    <w:p w14:paraId="31BB35D0" w14:textId="77777777" w:rsidR="000B02C4" w:rsidRPr="00E04C89" w:rsidRDefault="000B02C4" w:rsidP="004D63F1">
                      <w:pPr>
                        <w:pStyle w:val="BodyText2"/>
                        <w:jc w:val="both"/>
                      </w:pPr>
                      <w:r>
                        <w:t xml:space="preserve">Nulla ut metus non purus consequat dignissim. Mauris eget nulla eu arcu aliquet condimentum. Praesent magna libero, cursus at, sodales id, ultricies in, purus. Sed in tortor. Vestibulum quis massa nec augue malesuada nonummy. Morbi in pede sed turpis. Nunc arcu ligula, mattis sed, accumsan et, ultrices nec, enim. Vivamus iaculis cursus nunc. Mauris et mauris in nunc dignissim varius. </w:t>
                      </w:r>
                    </w:p>
                  </w:txbxContent>
                </v:textbox>
                <w10:wrap type="tight" anchorx="page" anchory="page"/>
              </v:shape>
            </w:pict>
          </mc:Fallback>
        </mc:AlternateContent>
      </w:r>
      <w:r w:rsidR="00356898">
        <w:rPr>
          <w:noProof/>
        </w:rPr>
        <w:drawing>
          <wp:anchor distT="0" distB="0" distL="114300" distR="114300" simplePos="0" relativeHeight="251653237" behindDoc="0" locked="0" layoutInCell="1" allowOverlap="1" wp14:anchorId="62DB84E5" wp14:editId="1A861D89">
            <wp:simplePos x="0" y="0"/>
            <wp:positionH relativeFrom="page">
              <wp:posOffset>4267200</wp:posOffset>
            </wp:positionH>
            <wp:positionV relativeFrom="page">
              <wp:posOffset>635</wp:posOffset>
            </wp:positionV>
            <wp:extent cx="3505200" cy="10057765"/>
            <wp:effectExtent l="0" t="0" r="0" b="635"/>
            <wp:wrapThrough wrapText="bothSides">
              <wp:wrapPolygon edited="0">
                <wp:start x="0" y="0"/>
                <wp:lineTo x="0" y="21547"/>
                <wp:lineTo x="21443" y="21547"/>
                <wp:lineTo x="21443"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people-street-straight.jpg"/>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3505200" cy="1005776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8327" behindDoc="0" locked="0" layoutInCell="1" allowOverlap="1" wp14:anchorId="2627CA2B" wp14:editId="5F838C57">
                <wp:simplePos x="0" y="0"/>
                <wp:positionH relativeFrom="page">
                  <wp:posOffset>0</wp:posOffset>
                </wp:positionH>
                <wp:positionV relativeFrom="page">
                  <wp:posOffset>0</wp:posOffset>
                </wp:positionV>
                <wp:extent cx="4127500" cy="10058400"/>
                <wp:effectExtent l="0" t="0" r="12700" b="0"/>
                <wp:wrapNone/>
                <wp:docPr id="26"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00" cy="10058400"/>
                        </a:xfrm>
                        <a:prstGeom prst="rect">
                          <a:avLst/>
                        </a:prstGeom>
                        <a:solidFill>
                          <a:schemeClr val="accent3">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50320C60" w14:textId="77777777" w:rsidR="000B02C4" w:rsidRPr="00AD174A" w:rsidRDefault="000B02C4" w:rsidP="00274F8A">
                            <w:pPr>
                              <w:pStyle w:val="Symbol"/>
                              <w:rPr>
                                <w:color w:val="8F94C7" w:themeColor="accent3" w:themeTint="66"/>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7CA2B" id="Rectangle 121" o:spid="_x0000_s1070" style="position:absolute;margin-left:0;margin-top:0;width:325pt;height:11in;z-index:2516183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" fillcolor="#1f223e [3206]" stroked="f">
                <v:textbox inset=",7.2pt,,7.2pt">
                  <w:txbxContent>
                    <w:p w14:paraId="50320C60" w14:textId="77777777" w:rsidR="000B02C4" w:rsidRPr="00AD174A" w:rsidRDefault="000B02C4" w:rsidP="00274F8A">
                      <w:pPr>
                        <w:pStyle w:val="Symbol"/>
                        <w:rPr>
                          <w:color w:val="8F94C7" w:themeColor="accent3" w:themeTint="66"/>
                        </w:rPr>
                      </w:pPr>
                    </w:p>
                  </w:txbxContent>
                </v:textbox>
                <w10:wrap anchorx="page" anchory="page"/>
              </v:rect>
            </w:pict>
          </mc:Fallback>
        </mc:AlternateContent>
      </w:r>
      <w:r w:rsidR="007E3BB7">
        <w:br w:type="page"/>
      </w:r>
      <w:r w:rsidR="00824D83" w:rsidRPr="000645A5">
        <w:rPr>
          <w:noProof/>
        </w:rPr>
        <w:drawing>
          <wp:anchor distT="0" distB="0" distL="114300" distR="114300" simplePos="0" relativeHeight="251821173" behindDoc="0" locked="0" layoutInCell="1" allowOverlap="1" wp14:anchorId="54ABD2B3" wp14:editId="5EBF08D9">
            <wp:simplePos x="0" y="0"/>
            <wp:positionH relativeFrom="page">
              <wp:posOffset>2690495</wp:posOffset>
            </wp:positionH>
            <wp:positionV relativeFrom="page">
              <wp:posOffset>621665</wp:posOffset>
            </wp:positionV>
            <wp:extent cx="2391410" cy="1194435"/>
            <wp:effectExtent l="0" t="0" r="0" b="0"/>
            <wp:wrapTight wrapText="bothSides">
              <wp:wrapPolygon edited="0">
                <wp:start x="0" y="0"/>
                <wp:lineTo x="0" y="21129"/>
                <wp:lineTo x="21336" y="21129"/>
                <wp:lineTo x="21336" y="0"/>
                <wp:lineTo x="0" y="0"/>
              </wp:wrapPolygon>
            </wp:wrapTight>
            <wp:docPr id="230"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0B02C4">
        <w:rPr>
          <w:noProof/>
        </w:rPr>
        <mc:AlternateContent>
          <mc:Choice Requires="wps">
            <w:drawing>
              <wp:anchor distT="0" distB="0" distL="114300" distR="114300" simplePos="0" relativeHeight="251806837" behindDoc="0" locked="0" layoutInCell="1" allowOverlap="1" wp14:anchorId="61C35548" wp14:editId="1DAB8CF1">
                <wp:simplePos x="0" y="0"/>
                <wp:positionH relativeFrom="page">
                  <wp:posOffset>1206500</wp:posOffset>
                </wp:positionH>
                <wp:positionV relativeFrom="page">
                  <wp:posOffset>7797800</wp:posOffset>
                </wp:positionV>
                <wp:extent cx="4622800" cy="1333500"/>
                <wp:effectExtent l="0" t="0" r="0" b="12700"/>
                <wp:wrapThrough wrapText="bothSides">
                  <wp:wrapPolygon edited="0">
                    <wp:start x="0" y="0"/>
                    <wp:lineTo x="0" y="21394"/>
                    <wp:lineTo x="21481" y="21394"/>
                    <wp:lineTo x="21481" y="0"/>
                    <wp:lineTo x="0" y="0"/>
                  </wp:wrapPolygon>
                </wp:wrapThrough>
                <wp:docPr id="330"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1333500"/>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B9587BD" w14:textId="77777777" w:rsidR="000B02C4" w:rsidRPr="009D6E1D" w:rsidRDefault="000B02C4" w:rsidP="000B02C4">
                            <w:pPr>
                              <w:spacing w:after="0"/>
                              <w:jc w:val="right"/>
                              <w:rPr>
                                <w:rFonts w:ascii="Times" w:eastAsia="Times New Roman" w:hAnsi="Times" w:cs="Times New Roman"/>
                                <w:i/>
                                <w:sz w:val="20"/>
                                <w:szCs w:val="20"/>
                              </w:rPr>
                            </w:pPr>
                            <w:r w:rsidRPr="009D6E1D">
                              <w:rPr>
                                <w:rFonts w:ascii="Arial" w:eastAsia="Times New Roman" w:hAnsi="Arial" w:cs="Arial"/>
                                <w:i/>
                                <w:color w:val="000000"/>
                                <w:sz w:val="20"/>
                                <w:szCs w:val="20"/>
                                <w:shd w:val="clear" w:color="auto" w:fill="FFFFFF"/>
                              </w:rPr>
                              <w:t>March 1, 2001</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Mr. John Smith</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Fictional Company</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Suite 12</w:t>
                            </w:r>
                            <w:r>
                              <w:rPr>
                                <w:rFonts w:ascii="Arial" w:eastAsia="Times New Roman" w:hAnsi="Arial" w:cs="Arial"/>
                                <w:i/>
                                <w:color w:val="000000"/>
                                <w:sz w:val="20"/>
                                <w:szCs w:val="20"/>
                              </w:rPr>
                              <w:t xml:space="preserve">, </w:t>
                            </w:r>
                            <w:r w:rsidRPr="009D6E1D">
                              <w:rPr>
                                <w:rFonts w:ascii="Arial" w:eastAsia="Times New Roman" w:hAnsi="Arial" w:cs="Arial"/>
                                <w:i/>
                                <w:color w:val="000000"/>
                                <w:sz w:val="20"/>
                                <w:szCs w:val="20"/>
                                <w:shd w:val="clear" w:color="auto" w:fill="FFFFFF"/>
                              </w:rPr>
                              <w:t>123 Main Street</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Anytown, CA 90000</w:t>
                            </w:r>
                          </w:p>
                          <w:p w14:paraId="12854E6E" w14:textId="77777777" w:rsidR="000B02C4" w:rsidRPr="009D6E1D" w:rsidRDefault="000B02C4" w:rsidP="000B02C4">
                            <w:pPr>
                              <w:pStyle w:val="Header"/>
                              <w:jc w:val="right"/>
                              <w:rPr>
                                <w:i/>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C35548" id="_x0000_s1071" type="#_x0000_t202" style="position:absolute;margin-left:95pt;margin-top:614pt;width:364pt;height:105pt;z-index:2518068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" mv:complextextbox="1" filled="f" stroked="f">
                <v:textbox inset="0,0,0,0">
                  <w:txbxContent>
                    <w:p w14:paraId="5B9587BD" w14:textId="77777777" w:rsidR="000B02C4" w:rsidRPr="009D6E1D" w:rsidRDefault="000B02C4" w:rsidP="000B02C4">
                      <w:pPr>
                        <w:spacing w:after="0"/>
                        <w:jc w:val="right"/>
                        <w:rPr>
                          <w:rFonts w:ascii="Times" w:eastAsia="Times New Roman" w:hAnsi="Times" w:cs="Times New Roman"/>
                          <w:i/>
                          <w:sz w:val="20"/>
                          <w:szCs w:val="20"/>
                        </w:rPr>
                      </w:pPr>
                      <w:r w:rsidRPr="009D6E1D">
                        <w:rPr>
                          <w:rFonts w:ascii="Arial" w:eastAsia="Times New Roman" w:hAnsi="Arial" w:cs="Arial"/>
                          <w:i/>
                          <w:color w:val="000000"/>
                          <w:sz w:val="20"/>
                          <w:szCs w:val="20"/>
                          <w:shd w:val="clear" w:color="auto" w:fill="FFFFFF"/>
                        </w:rPr>
                        <w:t>March 1, 2001</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Mr. John Smith</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Fictional Company</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Suite 12</w:t>
                      </w:r>
                      <w:r>
                        <w:rPr>
                          <w:rFonts w:ascii="Arial" w:eastAsia="Times New Roman" w:hAnsi="Arial" w:cs="Arial"/>
                          <w:i/>
                          <w:color w:val="000000"/>
                          <w:sz w:val="20"/>
                          <w:szCs w:val="20"/>
                        </w:rPr>
                        <w:t xml:space="preserve">, </w:t>
                      </w:r>
                      <w:r w:rsidRPr="009D6E1D">
                        <w:rPr>
                          <w:rFonts w:ascii="Arial" w:eastAsia="Times New Roman" w:hAnsi="Arial" w:cs="Arial"/>
                          <w:i/>
                          <w:color w:val="000000"/>
                          <w:sz w:val="20"/>
                          <w:szCs w:val="20"/>
                          <w:shd w:val="clear" w:color="auto" w:fill="FFFFFF"/>
                        </w:rPr>
                        <w:t>123 Main Street</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Anytown, CA 90000</w:t>
                      </w:r>
                    </w:p>
                    <w:p w14:paraId="12854E6E" w14:textId="77777777" w:rsidR="000B02C4" w:rsidRPr="009D6E1D" w:rsidRDefault="000B02C4" w:rsidP="000B02C4">
                      <w:pPr>
                        <w:pStyle w:val="Header"/>
                        <w:jc w:val="right"/>
                        <w:rPr>
                          <w:i/>
                        </w:rPr>
                      </w:pPr>
                    </w:p>
                  </w:txbxContent>
                </v:textbox>
                <w10:wrap type="through" anchorx="page" anchory="page"/>
              </v:shape>
            </w:pict>
          </mc:Fallback>
        </mc:AlternateContent>
      </w:r>
      <w:r w:rsidR="000B02C4">
        <w:rPr>
          <w:noProof/>
        </w:rPr>
        <mc:AlternateContent>
          <mc:Choice Requires="wpg">
            <w:drawing>
              <wp:anchor distT="0" distB="0" distL="114300" distR="114300" simplePos="0" relativeHeight="251794549" behindDoc="0" locked="0" layoutInCell="1" allowOverlap="1" wp14:anchorId="594AAE99" wp14:editId="21191480">
                <wp:simplePos x="0" y="0"/>
                <wp:positionH relativeFrom="page">
                  <wp:posOffset>1435100</wp:posOffset>
                </wp:positionH>
                <wp:positionV relativeFrom="page">
                  <wp:posOffset>7899400</wp:posOffset>
                </wp:positionV>
                <wp:extent cx="5397500" cy="889000"/>
                <wp:effectExtent l="0" t="0" r="12700" b="0"/>
                <wp:wrapThrough wrapText="bothSides">
                  <wp:wrapPolygon edited="0">
                    <wp:start x="1626" y="0"/>
                    <wp:lineTo x="0" y="617"/>
                    <wp:lineTo x="0" y="7406"/>
                    <wp:lineTo x="1626" y="10491"/>
                    <wp:lineTo x="1626" y="20983"/>
                    <wp:lineTo x="21549" y="20983"/>
                    <wp:lineTo x="21549" y="1234"/>
                    <wp:lineTo x="21244" y="617"/>
                    <wp:lineTo x="18093" y="0"/>
                    <wp:lineTo x="1626" y="0"/>
                  </wp:wrapPolygon>
                </wp:wrapThrough>
                <wp:docPr id="302" name="Group 302"/>
                <wp:cNvGraphicFramePr/>
                <a:graphic xmlns:a="http://schemas.openxmlformats.org/drawingml/2006/main">
                  <a:graphicData uri="http://schemas.microsoft.com/office/word/2010/wordprocessingGroup">
                    <wpg:wgp>
                      <wpg:cNvGrpSpPr/>
                      <wpg:grpSpPr>
                        <a:xfrm>
                          <a:off x="0" y="0"/>
                          <a:ext cx="5397500" cy="889000"/>
                          <a:chOff x="0" y="0"/>
                          <a:chExt cx="5397500" cy="889000"/>
                        </a:xfrm>
                      </wpg:grpSpPr>
                      <wps:wsp>
                        <wps:cNvPr id="303" name="Text Box 89"/>
                        <wps:cNvSpPr txBox="1">
                          <a:spLocks noChangeArrowheads="1"/>
                        </wps:cNvSpPr>
                        <wps:spPr bwMode="auto">
                          <a:xfrm>
                            <a:off x="474980" y="38100"/>
                            <a:ext cx="4020185" cy="85090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31132EA" w14:textId="77777777" w:rsidR="000B02C4" w:rsidRDefault="000B02C4" w:rsidP="00960BCE">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75DB2F25" w14:textId="77777777" w:rsidR="000B02C4" w:rsidRDefault="000B02C4" w:rsidP="00960BCE">
                              <w:pPr>
                                <w:pStyle w:val="Heading4"/>
                                <w:jc w:val="both"/>
                              </w:pPr>
                              <w:r>
                                <w:t xml:space="preserve">Ut eu libero. </w:t>
                              </w:r>
                            </w:p>
                            <w:p w14:paraId="74AC8D42" w14:textId="77777777" w:rsidR="000B02C4" w:rsidRDefault="000B02C4" w:rsidP="00960BCE">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1AB40FB2" w14:textId="77777777" w:rsidR="000B02C4" w:rsidRDefault="000B02C4" w:rsidP="00960BCE">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08CAD6BD" w14:textId="77777777" w:rsidR="000B02C4" w:rsidRDefault="000B02C4" w:rsidP="00960BCE">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689CD78A" w14:textId="77777777" w:rsidR="000B02C4" w:rsidRDefault="000B02C4" w:rsidP="00960BCE">
                              <w:pPr>
                                <w:pStyle w:val="BodyText"/>
                                <w:jc w:val="both"/>
                              </w:pPr>
                              <w:r>
                                <w:t xml:space="preserve">Vestibulum ante ipsum primis in faucibus orci luctus et ultrices posuere cubilia Curae. </w:t>
                              </w:r>
                            </w:p>
                            <w:p w14:paraId="6405C2E4" w14:textId="77777777" w:rsidR="000B02C4" w:rsidRDefault="000B02C4" w:rsidP="00960BCE">
                              <w:pPr>
                                <w:pStyle w:val="Heading4"/>
                                <w:jc w:val="both"/>
                              </w:pPr>
                              <w:r>
                                <w:t xml:space="preserve">Sed viverra ante ut arcu. </w:t>
                              </w:r>
                            </w:p>
                            <w:p w14:paraId="4C128509" w14:textId="77777777" w:rsidR="000B02C4" w:rsidRDefault="000B02C4" w:rsidP="00960BCE">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7D868CCC" w14:textId="77777777" w:rsidR="000B02C4" w:rsidRDefault="000B02C4" w:rsidP="00960BCE">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2DD468D8" w14:textId="77777777" w:rsidR="000B02C4" w:rsidRDefault="000B02C4" w:rsidP="00960BCE">
                              <w:pPr>
                                <w:pStyle w:val="BodyText"/>
                                <w:jc w:val="both"/>
                              </w:pPr>
                              <w:r>
                                <w:t>Cras sed neque laoreet orci tristique placerat. Duis semper turpis in augue. Morbi non orci. In condimentum tellus vitae odio.</w:t>
                              </w:r>
                            </w:p>
                          </w:txbxContent>
                        </wps:txbx>
                        <wps:bodyPr rot="0" vert="horz" wrap="square" lIns="0" tIns="0" rIns="0" bIns="0" anchor="t" anchorCtr="0" upright="1">
                          <a:noAutofit/>
                        </wps:bodyPr>
                      </wps:wsp>
                      <pic:pic xmlns:pic="http://schemas.openxmlformats.org/drawingml/2006/picture">
                        <pic:nvPicPr>
                          <pic:cNvPr id="304" name="Picture 304" descr="Macintosh HD:private:var:folders:c9:tp6vhbjx3rs4k60nf105smsr0000gn:T:TemporaryItems:876-200.png"/>
                          <pic:cNvPicPr>
                            <a:picLocks noChangeAspect="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17500" cy="317500"/>
                          </a:xfrm>
                          <a:prstGeom prst="rect">
                            <a:avLst/>
                          </a:prstGeom>
                          <a:noFill/>
                          <a:ln>
                            <a:noFill/>
                          </a:ln>
                        </pic:spPr>
                      </pic:pic>
                      <wps:wsp>
                        <wps:cNvPr id="305" name="Text Box 96"/>
                        <wps:cNvSpPr txBox="1">
                          <a:spLocks noChangeArrowheads="1"/>
                        </wps:cNvSpPr>
                        <wps:spPr bwMode="auto">
                          <a:xfrm>
                            <a:off x="4688840" y="50800"/>
                            <a:ext cx="708660" cy="82931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2B1C76A" w14:textId="77777777" w:rsidR="000B02C4" w:rsidRPr="00960BCE" w:rsidRDefault="000B02C4" w:rsidP="00960BCE">
                              <w:pPr>
                                <w:pStyle w:val="Header"/>
                                <w:rPr>
                                  <w:b/>
                                  <w:color w:val="000000" w:themeColor="text1"/>
                                </w:rPr>
                              </w:pPr>
                              <w:r>
                                <w:rPr>
                                  <w:b/>
                                  <w:color w:val="000000" w:themeColor="text1"/>
                                </w:rPr>
                                <w:t>$1,000</w:t>
                              </w:r>
                            </w:p>
                          </w:txbxContent>
                        </wps:txbx>
                        <wps:bodyPr rot="0" vert="horz" wrap="square" lIns="45720" tIns="0" rIns="45720" bIns="0" anchor="t" anchorCtr="0" upright="1">
                          <a:noAutofit/>
                        </wps:bodyPr>
                      </wps:wsp>
                    </wpg:wgp>
                  </a:graphicData>
                </a:graphic>
              </wp:anchor>
            </w:drawing>
          </mc:Choice>
          <mc:Fallback>
            <w:pict>
              <v:group w14:anchorId="594AAE99" id="Group 302" o:spid="_x0000_s1072" style="position:absolute;margin-left:113pt;margin-top:622pt;width:425pt;height:70pt;z-index:251794549;mso-position-horizontal-relative:page;mso-position-vertical-relative:page" coordsize="5397500,889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">
                <v:shape id="_x0000_s1073" type="#_x0000_t202" style="position:absolute;left:474980;top:38100;width:4020185;height:85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xb1pxAAA&#10;ANwAAAAPAAAAZHJzL2Rvd25yZXYueG1sRI9RSwMxEITfBf9DWME3m9hSsdemRSyCFAWvLe3rctle&#10;Dm83xyW25783guDjMDPfMIvVwK06Ux+bIBbuRwYUSRVcI7WF/e7l7hFUTCgO2yBk4ZsirJbXVwss&#10;XLhISedtqlWGSCzQgk+pK7SOlSfGOAodSfZOoWdMWfa1dj1eMpxbPTbmQTM2khc8dvTsqfrcfrGF&#10;g35bl8yn99LMNuXUx5qO/GHt7c3wNAeVaEj/4b/2q7MwMRP4PZOPgF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sW9acQAAADcAAAADwAAAAAAAAAAAAAAAACXAgAAZHJzL2Rv&#10;d25yZXYueG1sUEsFBgAAAAAEAAQA9QAAAIgDAAAAAA==&#10;" mv:complextextbox="1" filled="f" stroked="f">
                  <v:stroke o:forcedash="t"/>
                  <v:textbox inset="0,0,0,0">
                    <w:txbxContent>
                      <w:p w14:paraId="731132EA" w14:textId="77777777" w:rsidR="000B02C4" w:rsidRDefault="000B02C4" w:rsidP="00960BCE">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75DB2F25" w14:textId="77777777" w:rsidR="000B02C4" w:rsidRDefault="000B02C4" w:rsidP="00960BCE">
                        <w:pPr>
                          <w:pStyle w:val="Heading4"/>
                          <w:jc w:val="both"/>
                        </w:pPr>
                        <w:r>
                          <w:t xml:space="preserve">Ut eu libero. </w:t>
                        </w:r>
                      </w:p>
                      <w:p w14:paraId="74AC8D42" w14:textId="77777777" w:rsidR="000B02C4" w:rsidRDefault="000B02C4" w:rsidP="00960BCE">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1AB40FB2" w14:textId="77777777" w:rsidR="000B02C4" w:rsidRDefault="000B02C4" w:rsidP="00960BCE">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08CAD6BD" w14:textId="77777777" w:rsidR="000B02C4" w:rsidRDefault="000B02C4" w:rsidP="00960BCE">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689CD78A" w14:textId="77777777" w:rsidR="000B02C4" w:rsidRDefault="000B02C4" w:rsidP="00960BCE">
                        <w:pPr>
                          <w:pStyle w:val="BodyText"/>
                          <w:jc w:val="both"/>
                        </w:pPr>
                        <w:r>
                          <w:t xml:space="preserve">Vestibulum ante ipsum primis in faucibus orci luctus et ultrices posuere cubilia Curae. </w:t>
                        </w:r>
                      </w:p>
                      <w:p w14:paraId="6405C2E4" w14:textId="77777777" w:rsidR="000B02C4" w:rsidRDefault="000B02C4" w:rsidP="00960BCE">
                        <w:pPr>
                          <w:pStyle w:val="Heading4"/>
                          <w:jc w:val="both"/>
                        </w:pPr>
                        <w:r>
                          <w:t xml:space="preserve">Sed viverra ante ut arcu. </w:t>
                        </w:r>
                      </w:p>
                      <w:p w14:paraId="4C128509" w14:textId="77777777" w:rsidR="000B02C4" w:rsidRDefault="000B02C4" w:rsidP="00960BCE">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7D868CCC" w14:textId="77777777" w:rsidR="000B02C4" w:rsidRDefault="000B02C4" w:rsidP="00960BCE">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2DD468D8" w14:textId="77777777" w:rsidR="000B02C4" w:rsidRDefault="000B02C4" w:rsidP="00960BCE">
                        <w:pPr>
                          <w:pStyle w:val="BodyText"/>
                          <w:jc w:val="both"/>
                        </w:pPr>
                        <w:r>
                          <w:t>Cras sed neque laoreet orci tristique placerat. Duis semper turpis in augue. Morbi non orci. In condimentum tellus vitae odio.</w:t>
                        </w:r>
                      </w:p>
                    </w:txbxContent>
                  </v:textbox>
                </v:shape>
                <v:shape id="Picture 304" o:spid="_x0000_s1074" type="#_x0000_t75" alt="Macintosh HD:private:var:folders:c9:tp6vhbjx3rs4k60nf105smsr0000gn:T:TemporaryItems:876-200.png" style="position:absolute;width:317500;height:317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A7&#10;ejbDAAAA3AAAAA8AAABkcnMvZG93bnJldi54bWxEj0+LwjAUxO+C3yE8wZsm6iLSNYouLngS/Ht+&#10;27xt6zYvpYm1fvuNIHgcZuY3zHzZ2lI0VPvCsYbRUIEgTp0pONNwOn4PZiB8QDZYOiYND/KwXHQ7&#10;c0yMu/OemkPIRISwT1BDHkKVSOnTnCz6oauIo/fraoshyjqTpsZ7hNtSjpWaSosFx4UcK/rKKf07&#10;3KyGan2enser8md2vRrVbC+b3S3daN3vtatPEIHa8A6/2lujYaI+4HkmHgG5+A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Dt6NsMAAADcAAAADwAAAAAAAAAAAAAAAACcAgAA&#10;ZHJzL2Rvd25yZXYueG1sUEsFBgAAAAAEAAQA9wAAAIwDAAAAAA==&#10;">
                  <v:imagedata r:id="rId21" o:title="876-200.png"/>
                  <v:path arrowok="t"/>
                </v:shape>
                <v:shape id="_x0000_s1075" type="#_x0000_t202" style="position:absolute;left:4688840;top:50800;width:708660;height:829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xkc1xQAA&#10;ANwAAAAPAAAAZHJzL2Rvd25yZXYueG1sRI/RasJAFETfC/2H5Rb6UnSjthqiq4hg0RfB1A+4Zq/Z&#10;0OzdkN3G+PeuIPRxmJkzzGLV21p01PrKsYLRMAFBXDhdcang9LMdpCB8QNZYOyYFN/KwWr6+LDDT&#10;7spH6vJQighhn6ECE0KTSekLQxb90DXE0bu41mKIsi2lbvEa4baW4ySZSosVxwWDDW0MFb/5n1Ww&#10;3567mx/V/nuWVh+fa5MfzCVX6v2tX89BBOrDf/jZ3mkFk+QLHm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GRzXFAAAA3AAAAA8AAAAAAAAAAAAAAAAAlwIAAGRycy9k&#10;b3ducmV2LnhtbFBLBQYAAAAABAAEAPUAAACJAwAAAAA=&#10;" filled="f" stroked="f">
                  <v:textbox inset="3.6pt,0,3.6pt,0">
                    <w:txbxContent>
                      <w:p w14:paraId="12B1C76A" w14:textId="77777777" w:rsidR="000B02C4" w:rsidRPr="00960BCE" w:rsidRDefault="000B02C4" w:rsidP="00960BCE">
                        <w:pPr>
                          <w:pStyle w:val="Header"/>
                          <w:rPr>
                            <w:b/>
                            <w:color w:val="000000" w:themeColor="text1"/>
                          </w:rPr>
                        </w:pPr>
                        <w:r>
                          <w:rPr>
                            <w:b/>
                            <w:color w:val="000000" w:themeColor="text1"/>
                          </w:rPr>
                          <w:t>$1,000</w:t>
                        </w:r>
                      </w:p>
                    </w:txbxContent>
                  </v:textbox>
                </v:shape>
                <w10:wrap type="through" anchorx="page" anchory="page"/>
              </v:group>
            </w:pict>
          </mc:Fallback>
        </mc:AlternateContent>
      </w:r>
      <w:r w:rsidR="009E53C3">
        <w:rPr>
          <w:noProof/>
        </w:rPr>
        <mc:AlternateContent>
          <mc:Choice Requires="wpg">
            <w:drawing>
              <wp:anchor distT="0" distB="0" distL="114300" distR="114300" simplePos="0" relativeHeight="251793525" behindDoc="0" locked="0" layoutInCell="1" allowOverlap="1" wp14:anchorId="5A344213" wp14:editId="21D7A8FF">
                <wp:simplePos x="0" y="0"/>
                <wp:positionH relativeFrom="page">
                  <wp:posOffset>1435100</wp:posOffset>
                </wp:positionH>
                <wp:positionV relativeFrom="page">
                  <wp:posOffset>6616700</wp:posOffset>
                </wp:positionV>
                <wp:extent cx="5397500" cy="889000"/>
                <wp:effectExtent l="0" t="0" r="12700" b="0"/>
                <wp:wrapThrough wrapText="bothSides">
                  <wp:wrapPolygon edited="0">
                    <wp:start x="1626" y="0"/>
                    <wp:lineTo x="0" y="617"/>
                    <wp:lineTo x="0" y="7406"/>
                    <wp:lineTo x="1626" y="10491"/>
                    <wp:lineTo x="1626" y="20983"/>
                    <wp:lineTo x="21549" y="20983"/>
                    <wp:lineTo x="21549" y="1234"/>
                    <wp:lineTo x="21244" y="617"/>
                    <wp:lineTo x="18093" y="0"/>
                    <wp:lineTo x="1626" y="0"/>
                  </wp:wrapPolygon>
                </wp:wrapThrough>
                <wp:docPr id="255" name="Group 255"/>
                <wp:cNvGraphicFramePr/>
                <a:graphic xmlns:a="http://schemas.openxmlformats.org/drawingml/2006/main">
                  <a:graphicData uri="http://schemas.microsoft.com/office/word/2010/wordprocessingGroup">
                    <wpg:wgp>
                      <wpg:cNvGrpSpPr/>
                      <wpg:grpSpPr>
                        <a:xfrm>
                          <a:off x="0" y="0"/>
                          <a:ext cx="5397500" cy="889000"/>
                          <a:chOff x="0" y="0"/>
                          <a:chExt cx="5397500" cy="889000"/>
                        </a:xfrm>
                      </wpg:grpSpPr>
                      <wpg:grpSp>
                        <wpg:cNvPr id="254" name="Group 254"/>
                        <wpg:cNvGrpSpPr/>
                        <wpg:grpSpPr>
                          <a:xfrm>
                            <a:off x="474980" y="38100"/>
                            <a:ext cx="4020185" cy="850900"/>
                            <a:chOff x="0" y="0"/>
                            <a:chExt cx="4020185" cy="850900"/>
                          </a:xfrm>
                          <a:extLst>
                            <a:ext uri="{0CCBE362-F206-4b92-989A-16890622DB6E}">
                              <ma14:wrappingTextBoxFlag xmlns:ma14="http://schemas.microsoft.com/office/mac/drawingml/2011/main" val="1"/>
                            </a:ext>
                          </a:extLst>
                        </wpg:grpSpPr>
                        <wps:wsp>
                          <wps:cNvPr id="307" name="Text Box 89"/>
                          <wps:cNvSpPr txBox="1">
                            <a:spLocks noChangeArrowheads="1"/>
                          </wps:cNvSpPr>
                          <wps:spPr bwMode="auto">
                            <a:xfrm>
                              <a:off x="0" y="0"/>
                              <a:ext cx="4020185" cy="85090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0" tIns="0" rIns="0" bIns="0" anchor="t" anchorCtr="0" upright="1">
                            <a:noAutofit/>
                          </wps:bodyPr>
                        </wps:wsp>
                        <wps:wsp>
                          <wps:cNvPr id="224" name="Text Box 224"/>
                          <wps:cNvSpPr txBox="1"/>
                          <wps:spPr>
                            <a:xfrm>
                              <a:off x="0" y="0"/>
                              <a:ext cx="4020185" cy="198120"/>
                            </a:xfrm>
                            <a:prstGeom prst="rect">
                              <a:avLst/>
                            </a:prstGeom>
                            <a:noFill/>
                            <a:ln>
                              <a:noFill/>
                            </a:ln>
                            <a:effectLst/>
                            <a:extLst>
                              <a:ext uri="{C572A759-6A51-4108-AA02-DFA0A04FC94B}">
                                <ma14:wrappingTextBoxFlag xmlns:ma14="http://schemas.microsoft.com/office/mac/drawingml/2011/main"/>
                              </a:ext>
                            </a:extLst>
                          </wps:spPr>
                          <wps:txbx id="35">
                            <w:txbxContent>
                              <w:p w14:paraId="17DFC47B" w14:textId="77777777" w:rsidR="000B02C4" w:rsidRDefault="000B02C4" w:rsidP="00960BCE">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7E816FA2" w14:textId="77777777" w:rsidR="000B02C4" w:rsidRDefault="000B02C4" w:rsidP="00960BCE">
                                <w:pPr>
                                  <w:pStyle w:val="Heading4"/>
                                  <w:jc w:val="both"/>
                                </w:pPr>
                                <w:r>
                                  <w:t xml:space="preserve">Ut eu libero. </w:t>
                                </w:r>
                              </w:p>
                              <w:p w14:paraId="46A48898" w14:textId="77777777" w:rsidR="000B02C4" w:rsidRDefault="000B02C4" w:rsidP="00960BCE">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31191B0B" w14:textId="77777777" w:rsidR="000B02C4" w:rsidRDefault="000B02C4" w:rsidP="00960BCE">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2B2F3716" w14:textId="77777777" w:rsidR="000B02C4" w:rsidRDefault="000B02C4" w:rsidP="00960BCE">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4D610269" w14:textId="77777777" w:rsidR="000B02C4" w:rsidRDefault="000B02C4" w:rsidP="00960BCE">
                                <w:pPr>
                                  <w:pStyle w:val="BodyText"/>
                                  <w:jc w:val="both"/>
                                </w:pPr>
                                <w:r>
                                  <w:t xml:space="preserve">Vestibulum ante ipsum primis in faucibus orci luctus et ultrices posuere cubilia Curae. </w:t>
                                </w:r>
                              </w:p>
                              <w:p w14:paraId="1DA6518F" w14:textId="77777777" w:rsidR="000B02C4" w:rsidRDefault="000B02C4" w:rsidP="00960BCE">
                                <w:pPr>
                                  <w:pStyle w:val="Heading4"/>
                                  <w:jc w:val="both"/>
                                </w:pPr>
                                <w:r>
                                  <w:t xml:space="preserve">Sed viverra ante ut arcu. </w:t>
                                </w:r>
                              </w:p>
                              <w:p w14:paraId="1093A582" w14:textId="77777777" w:rsidR="000B02C4" w:rsidRDefault="000B02C4" w:rsidP="00960BCE">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0B411571" w14:textId="77777777" w:rsidR="000B02C4" w:rsidRDefault="000B02C4" w:rsidP="00960BCE">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5AE03FC7" w14:textId="77777777" w:rsidR="000B02C4" w:rsidRDefault="000B02C4" w:rsidP="00960BCE">
                                <w:pPr>
                                  <w:pStyle w:val="BodyText"/>
                                  <w:jc w:val="both"/>
                                </w:pPr>
                                <w:r>
                                  <w:t>Cras sed neque laoreet orci tristique placerat. Duis semper turpis in augue. Morbi non orci. In condimentum tellus vitae odio.</w:t>
                                </w:r>
                              </w:p>
                            </w:txbxContent>
                          </wps:txbx>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225" name="Text Box 225"/>
                          <wps:cNvSpPr txBox="1"/>
                          <wps:spPr>
                            <a:xfrm>
                              <a:off x="0" y="196850"/>
                              <a:ext cx="4020185" cy="198755"/>
                            </a:xfrm>
                            <a:prstGeom prst="rect">
                              <a:avLst/>
                            </a:prstGeom>
                            <a:noFill/>
                            <a:ln>
                              <a:noFill/>
                            </a:ln>
                            <a:effectLst/>
                            <a:extLst>
                              <a:ext uri="{C572A759-6A51-4108-AA02-DFA0A04FC94B}">
                                <ma14:wrappingTextBoxFlag xmlns:ma14="http://schemas.microsoft.com/office/mac/drawingml/2011/main"/>
                              </a:ext>
                            </a:extLst>
                          </wps:spPr>
                          <wps:linkedTxbx id="35" seq="1"/>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226" name="Text Box 226"/>
                          <wps:cNvSpPr txBox="1"/>
                          <wps:spPr>
                            <a:xfrm>
                              <a:off x="0" y="394335"/>
                              <a:ext cx="4020185" cy="198120"/>
                            </a:xfrm>
                            <a:prstGeom prst="rect">
                              <a:avLst/>
                            </a:prstGeom>
                            <a:noFill/>
                            <a:ln>
                              <a:noFill/>
                            </a:ln>
                            <a:effectLst/>
                            <a:extLst>
                              <a:ext uri="{C572A759-6A51-4108-AA02-DFA0A04FC94B}">
                                <ma14:wrappingTextBoxFlag xmlns:ma14="http://schemas.microsoft.com/office/mac/drawingml/2011/main"/>
                              </a:ext>
                            </a:extLst>
                          </wps:spPr>
                          <wps:linkedTxbx id="35" seq="2"/>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233" name="Text Box 233"/>
                          <wps:cNvSpPr txBox="1"/>
                          <wps:spPr>
                            <a:xfrm>
                              <a:off x="0" y="591185"/>
                              <a:ext cx="4020185" cy="198755"/>
                            </a:xfrm>
                            <a:prstGeom prst="rect">
                              <a:avLst/>
                            </a:prstGeom>
                            <a:noFill/>
                            <a:ln>
                              <a:noFill/>
                            </a:ln>
                            <a:effectLst/>
                            <a:extLst>
                              <a:ext uri="{C572A759-6A51-4108-AA02-DFA0A04FC94B}">
                                <ma14:wrappingTextBoxFlag xmlns:ma14="http://schemas.microsoft.com/office/mac/drawingml/2011/main"/>
                              </a:ext>
                            </a:extLst>
                          </wps:spPr>
                          <wps:linkedTxbx id="35" seq="3"/>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g:grpSp>
                      <pic:pic xmlns:pic="http://schemas.openxmlformats.org/drawingml/2006/picture">
                        <pic:nvPicPr>
                          <pic:cNvPr id="308" name="Picture 308" descr="Macintosh HD:private:var:folders:c9:tp6vhbjx3rs4k60nf105smsr0000gn:T:TemporaryItems:876-200.png"/>
                          <pic:cNvPicPr>
                            <a:picLocks noChangeAspect="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17500" cy="317500"/>
                          </a:xfrm>
                          <a:prstGeom prst="rect">
                            <a:avLst/>
                          </a:prstGeom>
                          <a:noFill/>
                          <a:ln>
                            <a:noFill/>
                          </a:ln>
                        </pic:spPr>
                      </pic:pic>
                      <wps:wsp>
                        <wps:cNvPr id="309" name="Text Box 96"/>
                        <wps:cNvSpPr txBox="1">
                          <a:spLocks noChangeArrowheads="1"/>
                        </wps:cNvSpPr>
                        <wps:spPr bwMode="auto">
                          <a:xfrm>
                            <a:off x="4688840" y="50800"/>
                            <a:ext cx="708660" cy="82931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8E56" w14:textId="77777777" w:rsidR="000B02C4" w:rsidRPr="00960BCE" w:rsidRDefault="000B02C4" w:rsidP="00960BCE">
                              <w:pPr>
                                <w:pStyle w:val="Header"/>
                                <w:rPr>
                                  <w:b/>
                                  <w:color w:val="000000" w:themeColor="text1"/>
                                </w:rPr>
                              </w:pPr>
                              <w:r>
                                <w:rPr>
                                  <w:b/>
                                  <w:color w:val="000000" w:themeColor="text1"/>
                                </w:rPr>
                                <w:t>$1,000</w:t>
                              </w:r>
                            </w:p>
                          </w:txbxContent>
                        </wps:txbx>
                        <wps:bodyPr rot="0" vert="horz" wrap="square" lIns="45720" tIns="0" rIns="45720" bIns="0" anchor="t" anchorCtr="0" upright="1">
                          <a:noAutofit/>
                        </wps:bodyPr>
                      </wps:wsp>
                    </wpg:wgp>
                  </a:graphicData>
                </a:graphic>
              </wp:anchor>
            </w:drawing>
          </mc:Choice>
          <mc:Fallback>
            <w:pict>
              <v:group w14:anchorId="5A344213" id="Group 255" o:spid="_x0000_s1076" style="position:absolute;margin-left:113pt;margin-top:521pt;width:425pt;height:70pt;z-index:251793525;mso-position-horizontal-relative:page;mso-position-vertical-relative:page" coordsize="5397500,889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">
                <v:group id="Group 254" o:spid="_x0000_s1077" style="position:absolute;left:474980;top:38100;width:4020185;height:850900" coordsize="4020185,85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MzA3jGAAAA3AAA&#10;AA8AAAAAAAAAAAAAAAAAqQIAAGRycy9kb3ducmV2LnhtbFBLBQYAAAAABAAEAPoAAACcAwAAAAA=&#10;" mv:complextextbox="1">
                  <v:shape id="_x0000_s1078" type="#_x0000_t202" style="position:absolute;width:4020185;height:85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rtqxAAA&#10;ANwAAAAPAAAAZHJzL2Rvd25yZXYueG1sRI9RSwMxEITfBf9DWKFvNtGibc+mRVoEEQWvLfV1uWwv&#10;h7eb4xLb898bQfBxmJlvmMVq4FadqI9NEAs3YwOKpAqukdrCfvd0PQMVE4rDNghZ+KYIq+XlxQIL&#10;F85S0mmbapUhEgu04FPqCq1j5YkxjkNHkr1j6BlTln2tXY/nDOdW3xpzrxkbyQseO1p7qj63X2zh&#10;oF83JfPxrTTzl/LOx5o++N3a0dXw+AAq0ZD+w3/tZ2dhYqbweyYfAb3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f67asQAAADcAAAADwAAAAAAAAAAAAAAAACXAgAAZHJzL2Rv&#10;d25yZXYueG1sUEsFBgAAAAAEAAQA9QAAAIgDAAAAAA==&#10;" mv:complextextbox="1" filled="f" stroked="f">
                    <v:stroke o:forcedash="t"/>
                    <v:textbox inset="0,0,0,0"/>
                  </v:shape>
                  <v:shape id="Text Box 224" o:spid="_x0000_s1079" type="#_x0000_t202" style="position:absolute;width:4020185;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90XlxAAA&#10;ANwAAAAPAAAAZHJzL2Rvd25yZXYueG1sRI9BawIxFITvBf9DeIVeimZdbJHVKCoUPNZtK3h7bJ67&#10;SzcvYRPj+u8bQehxmJlvmOV6MJ2I1PvWsoLpJANBXFndcq3g++tjPAfhA7LGzjIpuJGH9Wr0tMRC&#10;2ysfKJahFgnCvkAFTQiukNJXDRn0E+uIk3e2vcGQZF9L3eM1wU0n8yx7lwZbTgsNOto1VP2WF6Pg&#10;dbM93WLQb1J/7tkdy/jjplGpl+dhswARaAj/4Ud7rxXk+Qzu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fdF5cQAAADcAAAADwAAAAAAAAAAAAAAAACXAgAAZHJzL2Rv&#10;d25yZXYueG1sUEsFBgAAAAAEAAQA9QAAAIgDAAAAAA==&#10;" filled="f" stroked="f">
                    <v:textbox style="mso-next-textbox:#Text Box 225;mso-fit-shape-to-text:t" inset="0,0,0,0">
                      <w:txbxContent>
                        <w:p w14:paraId="17DFC47B" w14:textId="77777777" w:rsidR="000B02C4" w:rsidRDefault="000B02C4" w:rsidP="00960BCE">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7E816FA2" w14:textId="77777777" w:rsidR="000B02C4" w:rsidRDefault="000B02C4" w:rsidP="00960BCE">
                          <w:pPr>
                            <w:pStyle w:val="Heading4"/>
                            <w:jc w:val="both"/>
                          </w:pPr>
                          <w:r>
                            <w:t xml:space="preserve">Ut eu libero. </w:t>
                          </w:r>
                        </w:p>
                        <w:p w14:paraId="46A48898" w14:textId="77777777" w:rsidR="000B02C4" w:rsidRDefault="000B02C4" w:rsidP="00960BCE">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31191B0B" w14:textId="77777777" w:rsidR="000B02C4" w:rsidRDefault="000B02C4" w:rsidP="00960BCE">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2B2F3716" w14:textId="77777777" w:rsidR="000B02C4" w:rsidRDefault="000B02C4" w:rsidP="00960BCE">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4D610269" w14:textId="77777777" w:rsidR="000B02C4" w:rsidRDefault="000B02C4" w:rsidP="00960BCE">
                          <w:pPr>
                            <w:pStyle w:val="BodyText"/>
                            <w:jc w:val="both"/>
                          </w:pPr>
                          <w:r>
                            <w:t xml:space="preserve">Vestibulum ante ipsum primis in faucibus orci luctus et ultrices posuere cubilia Curae. </w:t>
                          </w:r>
                        </w:p>
                        <w:p w14:paraId="1DA6518F" w14:textId="77777777" w:rsidR="000B02C4" w:rsidRDefault="000B02C4" w:rsidP="00960BCE">
                          <w:pPr>
                            <w:pStyle w:val="Heading4"/>
                            <w:jc w:val="both"/>
                          </w:pPr>
                          <w:r>
                            <w:t xml:space="preserve">Sed viverra ante ut arcu. </w:t>
                          </w:r>
                        </w:p>
                        <w:p w14:paraId="1093A582" w14:textId="77777777" w:rsidR="000B02C4" w:rsidRDefault="000B02C4" w:rsidP="00960BCE">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0B411571" w14:textId="77777777" w:rsidR="000B02C4" w:rsidRDefault="000B02C4" w:rsidP="00960BCE">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5AE03FC7" w14:textId="77777777" w:rsidR="000B02C4" w:rsidRDefault="000B02C4" w:rsidP="00960BCE">
                          <w:pPr>
                            <w:pStyle w:val="BodyText"/>
                            <w:jc w:val="both"/>
                          </w:pPr>
                          <w:r>
                            <w:t>Cras sed neque laoreet orci tristique placerat. Duis semper turpis in augue. Morbi non orci. In condimentum tellus vitae odio.</w:t>
                          </w:r>
                        </w:p>
                      </w:txbxContent>
                    </v:textbox>
                  </v:shape>
                  <v:shape id="Text Box 225" o:spid="_x0000_s1080" type="#_x0000_t202" style="position:absolute;top:196850;width:4020185;height:1987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u+B+wwAA&#10;ANwAAAAPAAAAZHJzL2Rvd25yZXYueG1sRI9Pi8IwFMTvwn6H8Ba8yJpacFmqUVxB8KjdP7C3R/Ns&#10;yzYvoYmxfnsjCB6HmfkNs1wPphORet9aVjCbZiCIK6tbrhV8f+3ePkD4gKyxs0wKruRhvXoZLbHQ&#10;9sJHimWoRYKwL1BBE4IrpPRVQwb91Dri5J1sbzAk2ddS93hJcNPJPMvepcGW00KDjrYNVf/l2SiY&#10;bD7/rjHoudSHPbvfMv64WVRq/DpsFiACDeEZfrT3WkGez+F+Jh0Bub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u+B+wwAAANwAAAAPAAAAAAAAAAAAAAAAAJcCAABkcnMvZG93&#10;bnJldi54bWxQSwUGAAAAAAQABAD1AAAAhwMAAAAA&#10;" filled="f" stroked="f">
                    <v:textbox style="mso-next-textbox:#Text Box 226;mso-fit-shape-to-text:t" inset="0,0,0,0">
                      <w:txbxContent/>
                    </v:textbox>
                  </v:shape>
                  <v:shape id="Text Box 226" o:spid="_x0000_s1081" type="#_x0000_t202" style="position:absolute;top:394335;width:4020185;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aX4JwwAA&#10;ANwAAAAPAAAAZHJzL2Rvd25yZXYueG1sRI9BawIxFITvhf6H8ApeSs26oJTVKLYgeNRVC709Ns/d&#10;pZuXsEnj+u+NIHgcZuYbZrEaTCci9b61rGAyzkAQV1a3XCs4HjYfnyB8QNbYWSYFV/KwWr6+LLDQ&#10;9sJ7imWoRYKwL1BBE4IrpPRVQwb92Dri5J1tbzAk2ddS93hJcNPJPMtm0mDLaaFBR98NVX/lv1Hw&#10;vv76vcagp1Lvtux+ynhyk6jU6G1Yz0EEGsIz/GhvtYI8n8H9TDoCc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aX4JwwAAANwAAAAPAAAAAAAAAAAAAAAAAJcCAABkcnMvZG93&#10;bnJldi54bWxQSwUGAAAAAAQABAD1AAAAhwMAAAAA&#10;" filled="f" stroked="f">
                    <v:textbox style="mso-next-textbox:#Text Box 233;mso-fit-shape-to-text:t" inset="0,0,0,0">
                      <w:txbxContent/>
                    </v:textbox>
                  </v:shape>
                  <v:shape id="Text Box 233" o:spid="_x0000_s1082" type="#_x0000_t202" style="position:absolute;top:591185;width:4020185;height:1987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x0tMwwAA&#10;ANwAAAAPAAAAZHJzL2Rvd25yZXYueG1sRI9BawIxFITvQv9DeIVeRLMqFlmNYgsFj3atgrfH5rm7&#10;uHkJmzSu/74RCh6HmfmGWW1604pInW8sK5iMMxDEpdUNVwp+Dl+jBQgfkDW2lknBnTxs1i+DFeba&#10;3vibYhEqkSDsc1RQh+ByKX1Zk0E/to44eRfbGQxJdpXUHd4S3LRymmXv0mDDaaFGR581ldfi1ygY&#10;bj/O9xj0XOr9jt2piEc3iUq9vfbbJYhAfXiG/9s7rWA6m8HjTDoCcv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x0tMwwAAANwAAAAPAAAAAAAAAAAAAAAAAJcCAABkcnMvZG93&#10;bnJldi54bWxQSwUGAAAAAAQABAD1AAAAhwMAAAAA&#10;" filled="f" stroked="f">
                    <v:textbox style="mso-fit-shape-to-text:t" inset="0,0,0,0">
                      <w:txbxContent/>
                    </v:textbox>
                  </v:shape>
                </v:group>
                <v:shape id="Picture 308" o:spid="_x0000_s1083" type="#_x0000_t75" alt="Macintosh HD:private:var:folders:c9:tp6vhbjx3rs4k60nf105smsr0000gn:T:TemporaryItems:876-200.png" style="position:absolute;width:317500;height:317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F2&#10;cDO/AAAA3AAAAA8AAABkcnMvZG93bnJldi54bWxET8uKwjAU3Q/4D+EK7sZEB0SqUVQccCX4XF+b&#10;a1ttbkoTa/17sxBcHs57Om9tKRqqfeFYw6CvQBCnzhScaTge/n/HIHxANlg6Jg0v8jCfdX6mmBj3&#10;5B01+5CJGMI+QQ15CFUipU9zsuj7riKO3NXVFkOEdSZNjc8Ybks5VGokLRYcG3KsaJVTet8/rIZq&#10;eRqdhovyMr7djGo25/X2ka617nXbxQREoDZ8xR/3xmj4U3FtPBOPgJy9A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xdnAzvwAAANwAAAAPAAAAAAAAAAAAAAAAAJwCAABkcnMv&#10;ZG93bnJldi54bWxQSwUGAAAAAAQABAD3AAAAiAMAAAAA&#10;">
                  <v:imagedata r:id="rId21" o:title="876-200.png"/>
                  <v:path arrowok="t"/>
                </v:shape>
                <v:shape id="_x0000_s1084" type="#_x0000_t202" style="position:absolute;left:4688840;top:50800;width:708660;height:829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i00wxQAA&#10;ANwAAAAPAAAAZHJzL2Rvd25yZXYueG1sRI/RasJAFETfBf9huYIvUje2Ym2ajUhBaV8KjX7ANXvN&#10;BrN3Q3aN8e+7hYKPw8ycYbLNYBvRU+drxwoW8wQEcel0zZWC42H3tAbhA7LGxjEpuJOHTT4eZZhq&#10;d+Mf6otQiQhhn6ICE0KbSulLQxb93LXE0Tu7zmKIsquk7vAW4baRz0mykhZrjgsGW/owVF6Kq1Xw&#10;tTv1d79o/P51Xc+WW1N8m3Oh1HQybN9BBBrCI/zf/tQKXpI3+DsTj4DM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LTTDFAAAA3AAAAA8AAAAAAAAAAAAAAAAAlwIAAGRycy9k&#10;b3ducmV2LnhtbFBLBQYAAAAABAAEAPUAAACJAwAAAAA=&#10;" filled="f" stroked="f">
                  <v:textbox inset="3.6pt,0,3.6pt,0">
                    <w:txbxContent>
                      <w:p w14:paraId="3CBC8E56" w14:textId="77777777" w:rsidR="000B02C4" w:rsidRPr="00960BCE" w:rsidRDefault="000B02C4" w:rsidP="00960BCE">
                        <w:pPr>
                          <w:pStyle w:val="Header"/>
                          <w:rPr>
                            <w:b/>
                            <w:color w:val="000000" w:themeColor="text1"/>
                          </w:rPr>
                        </w:pPr>
                        <w:r>
                          <w:rPr>
                            <w:b/>
                            <w:color w:val="000000" w:themeColor="text1"/>
                          </w:rPr>
                          <w:t>$1,000</w:t>
                        </w:r>
                      </w:p>
                    </w:txbxContent>
                  </v:textbox>
                </v:shape>
                <w10:wrap type="through" anchorx="page" anchory="page"/>
              </v:group>
            </w:pict>
          </mc:Fallback>
        </mc:AlternateContent>
      </w:r>
      <w:r w:rsidR="009E53C3">
        <w:rPr>
          <w:noProof/>
        </w:rPr>
        <mc:AlternateContent>
          <mc:Choice Requires="wpg">
            <w:drawing>
              <wp:anchor distT="0" distB="0" distL="114300" distR="114300" simplePos="0" relativeHeight="251780213" behindDoc="0" locked="0" layoutInCell="1" allowOverlap="1" wp14:anchorId="697B0D29" wp14:editId="30B4C586">
                <wp:simplePos x="0" y="0"/>
                <wp:positionH relativeFrom="page">
                  <wp:posOffset>1435100</wp:posOffset>
                </wp:positionH>
                <wp:positionV relativeFrom="page">
                  <wp:posOffset>5359400</wp:posOffset>
                </wp:positionV>
                <wp:extent cx="5397500" cy="889000"/>
                <wp:effectExtent l="0" t="0" r="12700" b="0"/>
                <wp:wrapThrough wrapText="bothSides">
                  <wp:wrapPolygon edited="0">
                    <wp:start x="1626" y="0"/>
                    <wp:lineTo x="0" y="617"/>
                    <wp:lineTo x="0" y="7406"/>
                    <wp:lineTo x="1626" y="10491"/>
                    <wp:lineTo x="1626" y="20983"/>
                    <wp:lineTo x="21549" y="20983"/>
                    <wp:lineTo x="21549" y="1234"/>
                    <wp:lineTo x="21244" y="617"/>
                    <wp:lineTo x="18093" y="0"/>
                    <wp:lineTo x="1626" y="0"/>
                  </wp:wrapPolygon>
                </wp:wrapThrough>
                <wp:docPr id="30" name="Group 30"/>
                <wp:cNvGraphicFramePr/>
                <a:graphic xmlns:a="http://schemas.openxmlformats.org/drawingml/2006/main">
                  <a:graphicData uri="http://schemas.microsoft.com/office/word/2010/wordprocessingGroup">
                    <wpg:wgp>
                      <wpg:cNvGrpSpPr/>
                      <wpg:grpSpPr>
                        <a:xfrm>
                          <a:off x="0" y="0"/>
                          <a:ext cx="5397500" cy="889000"/>
                          <a:chOff x="0" y="0"/>
                          <a:chExt cx="5397500" cy="889000"/>
                        </a:xfrm>
                      </wpg:grpSpPr>
                      <wpg:grpSp>
                        <wpg:cNvPr id="25" name="Group 25"/>
                        <wpg:cNvGrpSpPr/>
                        <wpg:grpSpPr>
                          <a:xfrm>
                            <a:off x="474980" y="38100"/>
                            <a:ext cx="4020185" cy="850900"/>
                            <a:chOff x="0" y="0"/>
                            <a:chExt cx="4020185" cy="850900"/>
                          </a:xfrm>
                          <a:extLst>
                            <a:ext uri="{0CCBE362-F206-4b92-989A-16890622DB6E}">
                              <ma14:wrappingTextBoxFlag xmlns:ma14="http://schemas.microsoft.com/office/mac/drawingml/2011/main" val="1"/>
                            </a:ext>
                          </a:extLst>
                        </wpg:grpSpPr>
                        <wps:wsp>
                          <wps:cNvPr id="311" name="Text Box 89"/>
                          <wps:cNvSpPr txBox="1">
                            <a:spLocks noChangeArrowheads="1"/>
                          </wps:cNvSpPr>
                          <wps:spPr bwMode="auto">
                            <a:xfrm>
                              <a:off x="0" y="0"/>
                              <a:ext cx="4020185" cy="85090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0" tIns="0" rIns="0" bIns="0" anchor="t" anchorCtr="0" upright="1">
                            <a:noAutofit/>
                          </wps:bodyPr>
                        </wps:wsp>
                        <wps:wsp>
                          <wps:cNvPr id="18" name="Text Box 18"/>
                          <wps:cNvSpPr txBox="1"/>
                          <wps:spPr>
                            <a:xfrm>
                              <a:off x="0" y="0"/>
                              <a:ext cx="4020185" cy="168910"/>
                            </a:xfrm>
                            <a:prstGeom prst="rect">
                              <a:avLst/>
                            </a:prstGeom>
                            <a:noFill/>
                            <a:ln>
                              <a:noFill/>
                            </a:ln>
                            <a:effectLst/>
                            <a:extLst>
                              <a:ext uri="{C572A759-6A51-4108-AA02-DFA0A04FC94B}">
                                <ma14:wrappingTextBoxFlag xmlns:ma14="http://schemas.microsoft.com/office/mac/drawingml/2011/main"/>
                              </a:ext>
                            </a:extLst>
                          </wps:spPr>
                          <wps:txbx id="37">
                            <w:txbxContent>
                              <w:p w14:paraId="1D8CB077" w14:textId="77777777" w:rsidR="000B02C4" w:rsidRPr="00960BCE" w:rsidRDefault="000B02C4" w:rsidP="00960BCE">
                                <w:pPr>
                                  <w:spacing w:line="276" w:lineRule="auto"/>
                                  <w:jc w:val="both"/>
                                  <w:rPr>
                                    <w:sz w:val="20"/>
                                    <w:szCs w:val="20"/>
                                  </w:rPr>
                                </w:pPr>
                                <w:r w:rsidRPr="00960BCE">
                                  <w:rPr>
                                    <w:sz w:val="20"/>
                                    <w:szCs w:val="20"/>
                                  </w:rP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395A8BAA" w14:textId="77777777" w:rsidR="000B02C4" w:rsidRPr="00960BCE" w:rsidRDefault="000B02C4" w:rsidP="00960BCE">
                                <w:pPr>
                                  <w:pStyle w:val="Heading4"/>
                                  <w:spacing w:line="276" w:lineRule="auto"/>
                                  <w:jc w:val="both"/>
                                  <w:rPr>
                                    <w:sz w:val="20"/>
                                    <w:szCs w:val="20"/>
                                  </w:rPr>
                                </w:pPr>
                                <w:r w:rsidRPr="00960BCE">
                                  <w:rPr>
                                    <w:sz w:val="20"/>
                                    <w:szCs w:val="20"/>
                                  </w:rPr>
                                  <w:t xml:space="preserve">Ut eu libero. </w:t>
                                </w:r>
                              </w:p>
                              <w:p w14:paraId="61ACC8B4" w14:textId="77777777" w:rsidR="000B02C4" w:rsidRPr="00960BCE" w:rsidRDefault="000B02C4" w:rsidP="00960BCE">
                                <w:pPr>
                                  <w:spacing w:line="276" w:lineRule="auto"/>
                                  <w:jc w:val="both"/>
                                  <w:rPr>
                                    <w:sz w:val="20"/>
                                    <w:szCs w:val="20"/>
                                  </w:rPr>
                                </w:pPr>
                                <w:r w:rsidRPr="00960BCE">
                                  <w:rPr>
                                    <w:sz w:val="20"/>
                                    <w:szCs w:val="20"/>
                                  </w:rP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3C9C9A53" w14:textId="77777777" w:rsidR="000B02C4" w:rsidRPr="00960BCE" w:rsidRDefault="000B02C4" w:rsidP="00960BCE">
                                <w:pPr>
                                  <w:spacing w:line="276" w:lineRule="auto"/>
                                  <w:jc w:val="both"/>
                                  <w:rPr>
                                    <w:sz w:val="20"/>
                                    <w:szCs w:val="20"/>
                                  </w:rPr>
                                </w:pPr>
                                <w:r w:rsidRPr="00960BCE">
                                  <w:rPr>
                                    <w:sz w:val="20"/>
                                    <w:szCs w:val="20"/>
                                  </w:rP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5ED9426F" w14:textId="77777777" w:rsidR="000B02C4" w:rsidRPr="00960BCE" w:rsidRDefault="000B02C4" w:rsidP="00960BCE">
                                <w:pPr>
                                  <w:spacing w:line="276" w:lineRule="auto"/>
                                  <w:jc w:val="both"/>
                                  <w:rPr>
                                    <w:sz w:val="20"/>
                                    <w:szCs w:val="20"/>
                                  </w:rPr>
                                </w:pPr>
                                <w:r w:rsidRPr="00960BCE">
                                  <w:rPr>
                                    <w:sz w:val="20"/>
                                    <w:szCs w:val="20"/>
                                  </w:rP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4FD685D3" w14:textId="77777777" w:rsidR="000B02C4" w:rsidRPr="00960BCE" w:rsidRDefault="000B02C4" w:rsidP="00960BCE">
                                <w:pPr>
                                  <w:spacing w:line="276" w:lineRule="auto"/>
                                  <w:jc w:val="both"/>
                                  <w:rPr>
                                    <w:sz w:val="20"/>
                                    <w:szCs w:val="20"/>
                                  </w:rPr>
                                </w:pPr>
                                <w:r w:rsidRPr="00960BCE">
                                  <w:rPr>
                                    <w:sz w:val="20"/>
                                    <w:szCs w:val="20"/>
                                  </w:rPr>
                                  <w:t xml:space="preserve">Vestibulum ante ipsum primis in faucibus orci luctus et ultrices posuere cubilia Curae. </w:t>
                                </w:r>
                              </w:p>
                              <w:p w14:paraId="73D8BFE6" w14:textId="77777777" w:rsidR="000B02C4" w:rsidRPr="00960BCE" w:rsidRDefault="000B02C4" w:rsidP="00960BCE">
                                <w:pPr>
                                  <w:pStyle w:val="Heading4"/>
                                  <w:spacing w:line="276" w:lineRule="auto"/>
                                  <w:jc w:val="both"/>
                                  <w:rPr>
                                    <w:sz w:val="20"/>
                                    <w:szCs w:val="20"/>
                                  </w:rPr>
                                </w:pPr>
                                <w:r w:rsidRPr="00960BCE">
                                  <w:rPr>
                                    <w:sz w:val="20"/>
                                    <w:szCs w:val="20"/>
                                  </w:rPr>
                                  <w:t xml:space="preserve">Sed viverra ante ut arcu. </w:t>
                                </w:r>
                              </w:p>
                              <w:p w14:paraId="5D46C8FF" w14:textId="77777777" w:rsidR="000B02C4" w:rsidRPr="00960BCE" w:rsidRDefault="000B02C4" w:rsidP="00960BCE">
                                <w:pPr>
                                  <w:spacing w:line="276" w:lineRule="auto"/>
                                  <w:jc w:val="both"/>
                                  <w:rPr>
                                    <w:sz w:val="20"/>
                                    <w:szCs w:val="20"/>
                                  </w:rPr>
                                </w:pPr>
                                <w:r w:rsidRPr="00960BCE">
                                  <w:rPr>
                                    <w:sz w:val="20"/>
                                    <w:szCs w:val="20"/>
                                  </w:rPr>
                                  <w:t xml:space="preserve">Vivamus ut nisl a lectus volutpat laoreet. Fusce rutrum mi eget felis. Etiam sollicitudin, ligula id accumsan lobortis, neque erat bibendum erat, eget volutpat mi enim auctor turpis. Duis tellus quam, vulputate eu, semper vel, accumsan non, diam. </w:t>
                                </w:r>
                              </w:p>
                              <w:p w14:paraId="7F99D4F2" w14:textId="77777777" w:rsidR="000B02C4" w:rsidRPr="00960BCE" w:rsidRDefault="000B02C4" w:rsidP="00960BCE">
                                <w:pPr>
                                  <w:spacing w:line="276" w:lineRule="auto"/>
                                  <w:jc w:val="both"/>
                                  <w:rPr>
                                    <w:sz w:val="20"/>
                                    <w:szCs w:val="20"/>
                                  </w:rPr>
                                </w:pPr>
                                <w:r w:rsidRPr="00960BCE">
                                  <w:rPr>
                                    <w:sz w:val="20"/>
                                    <w:szCs w:val="20"/>
                                  </w:rPr>
                                  <w:t xml:space="preserve">In hac habitasse platea dictumst. Sed accumsan, ligula at consectetuer ultrices, urna neque ullamcorper orci, in feugiat justo massa euismod nisl. Suspendisse aliquet interdum libero. 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4B8B40D9" w14:textId="77777777" w:rsidR="000B02C4" w:rsidRPr="00960BCE" w:rsidRDefault="000B02C4" w:rsidP="00960BCE">
                                <w:pPr>
                                  <w:spacing w:line="276" w:lineRule="auto"/>
                                  <w:jc w:val="both"/>
                                  <w:rPr>
                                    <w:sz w:val="20"/>
                                    <w:szCs w:val="20"/>
                                  </w:rPr>
                                </w:pPr>
                                <w:r w:rsidRPr="00960BCE">
                                  <w:rPr>
                                    <w:sz w:val="20"/>
                                    <w:szCs w:val="20"/>
                                  </w:rPr>
                                  <w:t>Cras sed neque laoreet orci tristique placerat. Duis semper turpis in augue. Morbi non orci. In condimentum tellus vitae odio.</w:t>
                                </w:r>
                              </w:p>
                            </w:txbxContent>
                          </wps:txbx>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19" name="Text Box 19"/>
                          <wps:cNvSpPr txBox="1"/>
                          <wps:spPr>
                            <a:xfrm>
                              <a:off x="0" y="167640"/>
                              <a:ext cx="4020185" cy="169545"/>
                            </a:xfrm>
                            <a:prstGeom prst="rect">
                              <a:avLst/>
                            </a:prstGeom>
                            <a:noFill/>
                            <a:ln>
                              <a:noFill/>
                            </a:ln>
                            <a:effectLst/>
                            <a:extLst>
                              <a:ext uri="{C572A759-6A51-4108-AA02-DFA0A04FC94B}">
                                <ma14:wrappingTextBoxFlag xmlns:ma14="http://schemas.microsoft.com/office/mac/drawingml/2011/main"/>
                              </a:ext>
                            </a:extLst>
                          </wps:spPr>
                          <wps:linkedTxbx id="37" seq="1"/>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20" name="Text Box 20"/>
                          <wps:cNvSpPr txBox="1"/>
                          <wps:spPr>
                            <a:xfrm>
                              <a:off x="0" y="335915"/>
                              <a:ext cx="4020185" cy="168910"/>
                            </a:xfrm>
                            <a:prstGeom prst="rect">
                              <a:avLst/>
                            </a:prstGeom>
                            <a:noFill/>
                            <a:ln>
                              <a:noFill/>
                            </a:ln>
                            <a:effectLst/>
                            <a:extLst>
                              <a:ext uri="{C572A759-6A51-4108-AA02-DFA0A04FC94B}">
                                <ma14:wrappingTextBoxFlag xmlns:ma14="http://schemas.microsoft.com/office/mac/drawingml/2011/main"/>
                              </a:ext>
                            </a:extLst>
                          </wps:spPr>
                          <wps:linkedTxbx id="37" seq="2"/>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21" name="Text Box 21"/>
                          <wps:cNvSpPr txBox="1"/>
                          <wps:spPr>
                            <a:xfrm>
                              <a:off x="0" y="503555"/>
                              <a:ext cx="4020185" cy="169545"/>
                            </a:xfrm>
                            <a:prstGeom prst="rect">
                              <a:avLst/>
                            </a:prstGeom>
                            <a:noFill/>
                            <a:ln>
                              <a:noFill/>
                            </a:ln>
                            <a:effectLst/>
                            <a:extLst>
                              <a:ext uri="{C572A759-6A51-4108-AA02-DFA0A04FC94B}">
                                <ma14:wrappingTextBoxFlag xmlns:ma14="http://schemas.microsoft.com/office/mac/drawingml/2011/main"/>
                              </a:ext>
                            </a:extLst>
                          </wps:spPr>
                          <wps:linkedTxbx id="37" seq="3"/>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23" name="Text Box 23"/>
                          <wps:cNvSpPr txBox="1"/>
                          <wps:spPr>
                            <a:xfrm>
                              <a:off x="0" y="671830"/>
                              <a:ext cx="4020185" cy="168910"/>
                            </a:xfrm>
                            <a:prstGeom prst="rect">
                              <a:avLst/>
                            </a:prstGeom>
                            <a:noFill/>
                            <a:ln>
                              <a:noFill/>
                            </a:ln>
                            <a:effectLst/>
                            <a:extLst>
                              <a:ext uri="{C572A759-6A51-4108-AA02-DFA0A04FC94B}">
                                <ma14:wrappingTextBoxFlag xmlns:ma14="http://schemas.microsoft.com/office/mac/drawingml/2011/main"/>
                              </a:ext>
                            </a:extLst>
                          </wps:spPr>
                          <wps:linkedTxbx id="37" seq="4"/>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g:grpSp>
                      <pic:pic xmlns:pic="http://schemas.openxmlformats.org/drawingml/2006/picture">
                        <pic:nvPicPr>
                          <pic:cNvPr id="312" name="Picture 312" descr="Macintosh HD:private:var:folders:c9:tp6vhbjx3rs4k60nf105smsr0000gn:T:TemporaryItems:876-200.png"/>
                          <pic:cNvPicPr>
                            <a:picLocks noChangeAspect="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17500" cy="317500"/>
                          </a:xfrm>
                          <a:prstGeom prst="rect">
                            <a:avLst/>
                          </a:prstGeom>
                          <a:noFill/>
                          <a:ln>
                            <a:noFill/>
                          </a:ln>
                        </pic:spPr>
                      </pic:pic>
                      <wps:wsp>
                        <wps:cNvPr id="313" name="Text Box 96"/>
                        <wps:cNvSpPr txBox="1">
                          <a:spLocks noChangeArrowheads="1"/>
                        </wps:cNvSpPr>
                        <wps:spPr bwMode="auto">
                          <a:xfrm>
                            <a:off x="4688840" y="50800"/>
                            <a:ext cx="708660" cy="82931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627F2C7" w14:textId="77777777" w:rsidR="000B02C4" w:rsidRPr="00960BCE" w:rsidRDefault="000B02C4" w:rsidP="00960BCE">
                              <w:pPr>
                                <w:rPr>
                                  <w:b/>
                                  <w:color w:val="000000" w:themeColor="text1"/>
                                </w:rPr>
                              </w:pPr>
                              <w:r>
                                <w:rPr>
                                  <w:b/>
                                  <w:color w:val="000000" w:themeColor="text1"/>
                                </w:rPr>
                                <w:t>$1,000</w:t>
                              </w:r>
                            </w:p>
                          </w:txbxContent>
                        </wps:txbx>
                        <wps:bodyPr rot="0" vert="horz" wrap="square" lIns="45720" tIns="0" rIns="45720" bIns="0" anchor="t" anchorCtr="0" upright="1">
                          <a:noAutofit/>
                        </wps:bodyPr>
                      </wps:wsp>
                    </wpg:wgp>
                  </a:graphicData>
                </a:graphic>
              </wp:anchor>
            </w:drawing>
          </mc:Choice>
          <mc:Fallback>
            <w:pict>
              <v:group w14:anchorId="697B0D29" id="Group 30" o:spid="_x0000_s1085" style="position:absolute;margin-left:113pt;margin-top:422pt;width:425pt;height:70pt;z-index:251780213;mso-position-horizontal-relative:page;mso-position-vertical-relative:page" coordsize="5397500,889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">
                <v:group id="Group 25" o:spid="_x0000_s1086" style="position:absolute;left:474980;top:38100;width:4020185;height:850900" coordsize="4020185,85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QE+HxAAAANsAAAAP&#10;AAAAAAAAAAAAAAAAAKkCAABkcnMvZG93bnJldi54bWxQSwUGAAAAAAQABAD6AAAAmgMAAAAA&#10;" mv:complextextbox="1">
                  <v:shape id="_x0000_s1087" type="#_x0000_t202" style="position:absolute;width:4020185;height:85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ghBYxAAA&#10;ANwAAAAPAAAAZHJzL2Rvd25yZXYueG1sRI9RS8NAEITfhf6HYwXf2kuUisZeS1GEUiqYKvq65La5&#10;YHYv5K5t+u97hYKPw8x8w8wWA7fqQH1ovBjIJxkoksrbRmoD31/v4ydQIaJYbL2QgRMFWMxHNzMs&#10;rD9KSYdtrFWCSCjQgIuxK7QOlSPGMPEdSfJ2vmeMSfa1tj0eE5xbfZ9lj5qxkbTgsKNXR9Xfds8G&#10;fvTmrWTefZTZ87qculDTL38ac3c7LF9ARRrif/jaXlkDD3kOlzPpCOj5G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IIQWMQAAADcAAAADwAAAAAAAAAAAAAAAACXAgAAZHJzL2Rv&#10;d25yZXYueG1sUEsFBgAAAAAEAAQA9QAAAIgDAAAAAA==&#10;" mv:complextextbox="1" filled="f" stroked="f">
                    <v:stroke o:forcedash="t"/>
                    <v:textbox inset="0,0,0,0"/>
                  </v:shape>
                  <v:shape id="Text Box 18" o:spid="_x0000_s1088" type="#_x0000_t202" style="position:absolute;width:4020185;height:168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bQFEwwAA&#10;ANsAAAAPAAAAZHJzL2Rvd25yZXYueG1sRI9BawIxEIXvhf6HMAUvRbMKFVmNYgsFj+2qhd6GzXR3&#10;6WYSNmlc/33nIHib4b1575vNbnS9yjTEzrOB+awARVx723Fj4HR8n65AxYRssfdMBq4UYbd9fNhg&#10;af2FPylXqVESwrFEA21KodQ61i05jDMfiEX78YPDJOvQaDvgRcJdrxdFsdQOO5aGFgO9tVT/Vn/O&#10;wPP+9fuak33R9uPA4avK5zDPxkyexv0aVKIx3c2364MVfIGVX2QAv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bQFEwwAAANsAAAAPAAAAAAAAAAAAAAAAAJcCAABkcnMvZG93&#10;bnJldi54bWxQSwUGAAAAAAQABAD1AAAAhwMAAAAA&#10;" filled="f" stroked="f">
                    <v:textbox style="mso-next-textbox:#Text Box 19;mso-fit-shape-to-text:t" inset="0,0,0,0">
                      <w:txbxContent>
                        <w:p w14:paraId="1D8CB077" w14:textId="77777777" w:rsidR="000B02C4" w:rsidRPr="00960BCE" w:rsidRDefault="000B02C4" w:rsidP="00960BCE">
                          <w:pPr>
                            <w:spacing w:line="276" w:lineRule="auto"/>
                            <w:jc w:val="both"/>
                            <w:rPr>
                              <w:sz w:val="20"/>
                              <w:szCs w:val="20"/>
                            </w:rPr>
                          </w:pPr>
                          <w:r w:rsidRPr="00960BCE">
                            <w:rPr>
                              <w:sz w:val="20"/>
                              <w:szCs w:val="20"/>
                            </w:rP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395A8BAA" w14:textId="77777777" w:rsidR="000B02C4" w:rsidRPr="00960BCE" w:rsidRDefault="000B02C4" w:rsidP="00960BCE">
                          <w:pPr>
                            <w:pStyle w:val="Heading4"/>
                            <w:spacing w:line="276" w:lineRule="auto"/>
                            <w:jc w:val="both"/>
                            <w:rPr>
                              <w:sz w:val="20"/>
                              <w:szCs w:val="20"/>
                            </w:rPr>
                          </w:pPr>
                          <w:r w:rsidRPr="00960BCE">
                            <w:rPr>
                              <w:sz w:val="20"/>
                              <w:szCs w:val="20"/>
                            </w:rPr>
                            <w:t xml:space="preserve">Ut eu libero. </w:t>
                          </w:r>
                        </w:p>
                        <w:p w14:paraId="61ACC8B4" w14:textId="77777777" w:rsidR="000B02C4" w:rsidRPr="00960BCE" w:rsidRDefault="000B02C4" w:rsidP="00960BCE">
                          <w:pPr>
                            <w:spacing w:line="276" w:lineRule="auto"/>
                            <w:jc w:val="both"/>
                            <w:rPr>
                              <w:sz w:val="20"/>
                              <w:szCs w:val="20"/>
                            </w:rPr>
                          </w:pPr>
                          <w:r w:rsidRPr="00960BCE">
                            <w:rPr>
                              <w:sz w:val="20"/>
                              <w:szCs w:val="20"/>
                            </w:rP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3C9C9A53" w14:textId="77777777" w:rsidR="000B02C4" w:rsidRPr="00960BCE" w:rsidRDefault="000B02C4" w:rsidP="00960BCE">
                          <w:pPr>
                            <w:spacing w:line="276" w:lineRule="auto"/>
                            <w:jc w:val="both"/>
                            <w:rPr>
                              <w:sz w:val="20"/>
                              <w:szCs w:val="20"/>
                            </w:rPr>
                          </w:pPr>
                          <w:r w:rsidRPr="00960BCE">
                            <w:rPr>
                              <w:sz w:val="20"/>
                              <w:szCs w:val="20"/>
                            </w:rP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5ED9426F" w14:textId="77777777" w:rsidR="000B02C4" w:rsidRPr="00960BCE" w:rsidRDefault="000B02C4" w:rsidP="00960BCE">
                          <w:pPr>
                            <w:spacing w:line="276" w:lineRule="auto"/>
                            <w:jc w:val="both"/>
                            <w:rPr>
                              <w:sz w:val="20"/>
                              <w:szCs w:val="20"/>
                            </w:rPr>
                          </w:pPr>
                          <w:r w:rsidRPr="00960BCE">
                            <w:rPr>
                              <w:sz w:val="20"/>
                              <w:szCs w:val="20"/>
                            </w:rP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4FD685D3" w14:textId="77777777" w:rsidR="000B02C4" w:rsidRPr="00960BCE" w:rsidRDefault="000B02C4" w:rsidP="00960BCE">
                          <w:pPr>
                            <w:spacing w:line="276" w:lineRule="auto"/>
                            <w:jc w:val="both"/>
                            <w:rPr>
                              <w:sz w:val="20"/>
                              <w:szCs w:val="20"/>
                            </w:rPr>
                          </w:pPr>
                          <w:r w:rsidRPr="00960BCE">
                            <w:rPr>
                              <w:sz w:val="20"/>
                              <w:szCs w:val="20"/>
                            </w:rPr>
                            <w:t xml:space="preserve">Vestibulum ante ipsum primis in faucibus orci luctus et ultrices posuere cubilia Curae. </w:t>
                          </w:r>
                        </w:p>
                        <w:p w14:paraId="73D8BFE6" w14:textId="77777777" w:rsidR="000B02C4" w:rsidRPr="00960BCE" w:rsidRDefault="000B02C4" w:rsidP="00960BCE">
                          <w:pPr>
                            <w:pStyle w:val="Heading4"/>
                            <w:spacing w:line="276" w:lineRule="auto"/>
                            <w:jc w:val="both"/>
                            <w:rPr>
                              <w:sz w:val="20"/>
                              <w:szCs w:val="20"/>
                            </w:rPr>
                          </w:pPr>
                          <w:r w:rsidRPr="00960BCE">
                            <w:rPr>
                              <w:sz w:val="20"/>
                              <w:szCs w:val="20"/>
                            </w:rPr>
                            <w:t xml:space="preserve">Sed viverra ante ut arcu. </w:t>
                          </w:r>
                        </w:p>
                        <w:p w14:paraId="5D46C8FF" w14:textId="77777777" w:rsidR="000B02C4" w:rsidRPr="00960BCE" w:rsidRDefault="000B02C4" w:rsidP="00960BCE">
                          <w:pPr>
                            <w:spacing w:line="276" w:lineRule="auto"/>
                            <w:jc w:val="both"/>
                            <w:rPr>
                              <w:sz w:val="20"/>
                              <w:szCs w:val="20"/>
                            </w:rPr>
                          </w:pPr>
                          <w:r w:rsidRPr="00960BCE">
                            <w:rPr>
                              <w:sz w:val="20"/>
                              <w:szCs w:val="20"/>
                            </w:rPr>
                            <w:t xml:space="preserve">Vivamus ut nisl a lectus volutpat laoreet. Fusce rutrum mi eget felis. Etiam sollicitudin, ligula id accumsan lobortis, neque erat bibendum erat, eget volutpat mi enim auctor turpis. Duis tellus quam, vulputate eu, semper vel, accumsan non, diam. </w:t>
                          </w:r>
                        </w:p>
                        <w:p w14:paraId="7F99D4F2" w14:textId="77777777" w:rsidR="000B02C4" w:rsidRPr="00960BCE" w:rsidRDefault="000B02C4" w:rsidP="00960BCE">
                          <w:pPr>
                            <w:spacing w:line="276" w:lineRule="auto"/>
                            <w:jc w:val="both"/>
                            <w:rPr>
                              <w:sz w:val="20"/>
                              <w:szCs w:val="20"/>
                            </w:rPr>
                          </w:pPr>
                          <w:r w:rsidRPr="00960BCE">
                            <w:rPr>
                              <w:sz w:val="20"/>
                              <w:szCs w:val="20"/>
                            </w:rPr>
                            <w:t xml:space="preserve">In hac habitasse platea dictumst. Sed accumsan, ligula at consectetuer ultrices, urna neque ullamcorper orci, in feugiat justo massa euismod nisl. Suspendisse aliquet interdum libero. 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4B8B40D9" w14:textId="77777777" w:rsidR="000B02C4" w:rsidRPr="00960BCE" w:rsidRDefault="000B02C4" w:rsidP="00960BCE">
                          <w:pPr>
                            <w:spacing w:line="276" w:lineRule="auto"/>
                            <w:jc w:val="both"/>
                            <w:rPr>
                              <w:sz w:val="20"/>
                              <w:szCs w:val="20"/>
                            </w:rPr>
                          </w:pPr>
                          <w:r w:rsidRPr="00960BCE">
                            <w:rPr>
                              <w:sz w:val="20"/>
                              <w:szCs w:val="20"/>
                            </w:rPr>
                            <w:t>Cras sed neque laoreet orci tristique placerat. Duis semper turpis in augue. Morbi non orci. In condimentum tellus vitae odio.</w:t>
                          </w:r>
                        </w:p>
                      </w:txbxContent>
                    </v:textbox>
                  </v:shape>
                  <v:shape id="Text Box 19" o:spid="_x0000_s1089" type="#_x0000_t202" style="position:absolute;top:167640;width:4020185;height:1695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IaTfwQAA&#10;ANsAAAAPAAAAZHJzL2Rvd25yZXYueG1sRE/fa8IwEH4f+D+EE/YyNHWwMatpUWHg41an4NvRnG2x&#10;uYQmi/W/XwaDvd3H9/PW5Wh6EWnwnWUFi3kGgri2uuNGwdfhffYGwgdkjb1lUnAnD2UxeVhjru2N&#10;PylWoREphH2OCtoQXC6lr1sy6OfWESfuYgeDIcGhkXrAWwo3vXzOsldpsOPU0KKjXUv1tfo2Cp42&#10;2/M9Bv0i9cee3amKR7eISj1Ox80KRKAx/Iv/3Hud5i/h95d0gC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SGk38EAAADbAAAADwAAAAAAAAAAAAAAAACXAgAAZHJzL2Rvd25y&#10;ZXYueG1sUEsFBgAAAAAEAAQA9QAAAIUDAAAAAA==&#10;" filled="f" stroked="f">
                    <v:textbox style="mso-next-textbox:#Text Box 20;mso-fit-shape-to-text:t" inset="0,0,0,0">
                      <w:txbxContent/>
                    </v:textbox>
                  </v:shape>
                  <v:shape id="Text Box 20" o:spid="_x0000_s1090" type="#_x0000_t202" style="position:absolute;top:335915;width:4020185;height:168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8f/vwAA&#10;ANsAAAAPAAAAZHJzL2Rvd25yZXYueG1sRE9Ni8IwEL0L+x/CCHsRTRWUpRrFFRY8at1d8DY0Y1ts&#10;JqGJsf57cxA8Pt73atObVkTqfGNZwXSSgSAurW64UvB7+hl/gfABWWNrmRQ8yMNm/TFYYa7tnY8U&#10;i1CJFMI+RwV1CC6X0pc1GfQT64gTd7GdwZBgV0nd4T2Fm1bOsmwhDTacGmp0tKupvBY3o2C0/T4/&#10;YtBzqQ97dv9F/HPTqNTnsN8uQQTqw1v8cu+1gllan76kHyDX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Z3x/+/AAAA2wAAAA8AAAAAAAAAAAAAAAAAlwIAAGRycy9kb3ducmV2&#10;LnhtbFBLBQYAAAAABAAEAPUAAACDAwAAAAA=&#10;" filled="f" stroked="f">
                    <v:textbox style="mso-next-textbox:#Text Box 21;mso-fit-shape-to-text:t" inset="0,0,0,0">
                      <w:txbxContent/>
                    </v:textbox>
                  </v:shape>
                  <v:shape id="Text Box 21" o:spid="_x0000_s1091" type="#_x0000_t202" style="position:absolute;top:503555;width:4020185;height:1695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O2JkwgAA&#10;ANsAAAAPAAAAZHJzL2Rvd25yZXYueG1sRI9BawIxFITvhf6H8ApeimZXaJHVKCoIHnWrhd4em+fu&#10;4uYlbGJc/70pFHocZuYbZrEaTCci9b61rCCfZCCIK6tbrhWcvnbjGQgfkDV2lknBgzyslq8vCyy0&#10;vfORYhlqkSDsC1TQhOAKKX3VkEE/sY44eRfbGwxJ9rXUPd4T3HRymmWf0mDLaaFBR9uGqmt5Mwre&#10;15ufRwz6Q+rDnt13Gc8uj0qN3ob1HESgIfyH/9p7rWCaw++X9APk8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k7YmTCAAAA2wAAAA8AAAAAAAAAAAAAAAAAlwIAAGRycy9kb3du&#10;cmV2LnhtbFBLBQYAAAAABAAEAPUAAACGAwAAAAA=&#10;" filled="f" stroked="f">
                    <v:textbox style="mso-next-textbox:#Text Box 23;mso-fit-shape-to-text:t" inset="0,0,0,0">
                      <w:txbxContent/>
                    </v:textbox>
                  </v:shape>
                  <v:shape id="Text Box 23" o:spid="_x0000_s1092" type="#_x0000_t202" style="position:absolute;top:671830;width:4020185;height:168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VmIwgAA&#10;ANsAAAAPAAAAZHJzL2Rvd25yZXYueG1sRI9BawIxFITvQv9DeAUvUrMqlrI1ihUEj7raQm+Pzevu&#10;0s1L2MS4/nsjCB6HmfmGWax604pInW8sK5iMMxDEpdUNVwpOx+3bBwgfkDW2lknBlTysli+DBeba&#10;XvhAsQiVSBD2OSqoQ3C5lL6syaAfW0ecvD/bGQxJdpXUHV4S3LRymmXv0mDDaaFGR5uayv/ibBSM&#10;1l+/1xj0XOr9jt1PEb/dJCo1fO3XnyAC9eEZfrR3WsF0Bvcv6QfI5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lWYjCAAAA2wAAAA8AAAAAAAAAAAAAAAAAlwIAAGRycy9kb3du&#10;cmV2LnhtbFBLBQYAAAAABAAEAPUAAACGAwAAAAA=&#10;" filled="f" stroked="f">
                    <v:textbox style="mso-fit-shape-to-text:t" inset="0,0,0,0">
                      <w:txbxContent/>
                    </v:textbox>
                  </v:shape>
                </v:group>
                <v:shape id="Picture 312" o:spid="_x0000_s1093" type="#_x0000_t75" alt="Macintosh HD:private:var:folders:c9:tp6vhbjx3rs4k60nf105smsr0000gn:T:TemporaryItems:876-200.png" style="position:absolute;width:317500;height:317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VH&#10;0QTEAAAA3AAAAA8AAABkcnMvZG93bnJldi54bWxEj0FrwkAUhO8F/8PyhN7qxhSCpK6iopCT0FR7&#10;fmafSTT7NmTXJP77bqHQ4zAz3zDL9Wga0VPnassK5rMIBHFhdc2lgtPX4W0BwnlkjY1lUvAkB+vV&#10;5GWJqbYDf1Kf+1IECLsUFVTet6mUrqjIoJvZljh4V9sZ9EF2pdQdDgFuGhlHUSIN1hwWKmxpV1Fx&#10;zx9GQbs9J+d401wWt5uO+ux7f3wUe6Vep+PmA4Sn0f+H/9qZVvA+j+H3TDgCcvU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VH0QTEAAAA3AAAAA8AAAAAAAAAAAAAAAAAnAIA&#10;AGRycy9kb3ducmV2LnhtbFBLBQYAAAAABAAEAPcAAACNAwAAAAA=&#10;">
                  <v:imagedata r:id="rId21" o:title="876-200.png"/>
                  <v:path arrowok="t"/>
                </v:shape>
                <v:shape id="_x0000_s1094" type="#_x0000_t202" style="position:absolute;left:4688840;top:50800;width:708660;height:829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uuwHxAAA&#10;ANwAAAAPAAAAZHJzL2Rvd25yZXYueG1sRI/RasJAFETfhf7DcgVfRDfRUkPqKlJQ7EuhaT/gNnvN&#10;BrN3Q3aN8e/dguDjMDNnmPV2sI3oqfO1YwXpPAFBXDpdc6Xg92c/y0D4gKyxcUwKbuRhu3kZrTHX&#10;7srf1BehEhHCPkcFJoQ2l9KXhiz6uWuJo3dyncUQZVdJ3eE1wm0jF0nyJi3WHBcMtvRhqDwXF6vg&#10;c//X33za+MMqq6evO1N8mVOh1GQ87N5BBBrCM/xoH7WCZbqE/zPxCMjN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brsB8QAAADcAAAADwAAAAAAAAAAAAAAAACXAgAAZHJzL2Rv&#10;d25yZXYueG1sUEsFBgAAAAAEAAQA9QAAAIgDAAAAAA==&#10;" filled="f" stroked="f">
                  <v:textbox inset="3.6pt,0,3.6pt,0">
                    <w:txbxContent>
                      <w:p w14:paraId="1627F2C7" w14:textId="77777777" w:rsidR="000B02C4" w:rsidRPr="00960BCE" w:rsidRDefault="000B02C4" w:rsidP="00960BCE">
                        <w:pPr>
                          <w:rPr>
                            <w:b/>
                            <w:color w:val="000000" w:themeColor="text1"/>
                          </w:rPr>
                        </w:pPr>
                        <w:r>
                          <w:rPr>
                            <w:b/>
                            <w:color w:val="000000" w:themeColor="text1"/>
                          </w:rPr>
                          <w:t>$1,000</w:t>
                        </w:r>
                      </w:p>
                    </w:txbxContent>
                  </v:textbox>
                </v:shape>
                <w10:wrap type="through" anchorx="page" anchory="page"/>
              </v:group>
            </w:pict>
          </mc:Fallback>
        </mc:AlternateContent>
      </w:r>
      <w:r w:rsidR="009E53C3">
        <w:rPr>
          <w:noProof/>
        </w:rPr>
        <mc:AlternateContent>
          <mc:Choice Requires="wpg">
            <w:drawing>
              <wp:anchor distT="0" distB="0" distL="114300" distR="114300" simplePos="0" relativeHeight="251766901" behindDoc="0" locked="0" layoutInCell="1" allowOverlap="1" wp14:anchorId="220A612D" wp14:editId="033EB75F">
                <wp:simplePos x="0" y="0"/>
                <wp:positionH relativeFrom="page">
                  <wp:posOffset>1435100</wp:posOffset>
                </wp:positionH>
                <wp:positionV relativeFrom="page">
                  <wp:posOffset>4127500</wp:posOffset>
                </wp:positionV>
                <wp:extent cx="5397500" cy="889000"/>
                <wp:effectExtent l="0" t="0" r="12700" b="0"/>
                <wp:wrapThrough wrapText="bothSides">
                  <wp:wrapPolygon edited="0">
                    <wp:start x="1626" y="0"/>
                    <wp:lineTo x="0" y="617"/>
                    <wp:lineTo x="0" y="7406"/>
                    <wp:lineTo x="1626" y="10491"/>
                    <wp:lineTo x="1626" y="20983"/>
                    <wp:lineTo x="21549" y="20983"/>
                    <wp:lineTo x="21549" y="1234"/>
                    <wp:lineTo x="21244" y="617"/>
                    <wp:lineTo x="18093" y="0"/>
                    <wp:lineTo x="1626" y="0"/>
                  </wp:wrapPolygon>
                </wp:wrapThrough>
                <wp:docPr id="15" name="Group 15"/>
                <wp:cNvGraphicFramePr/>
                <a:graphic xmlns:a="http://schemas.openxmlformats.org/drawingml/2006/main">
                  <a:graphicData uri="http://schemas.microsoft.com/office/word/2010/wordprocessingGroup">
                    <wpg:wgp>
                      <wpg:cNvGrpSpPr/>
                      <wpg:grpSpPr>
                        <a:xfrm>
                          <a:off x="0" y="0"/>
                          <a:ext cx="5397500" cy="889000"/>
                          <a:chOff x="0" y="0"/>
                          <a:chExt cx="5397500" cy="889000"/>
                        </a:xfrm>
                      </wpg:grpSpPr>
                      <wpg:grpSp>
                        <wpg:cNvPr id="14" name="Group 14"/>
                        <wpg:cNvGrpSpPr/>
                        <wpg:grpSpPr>
                          <a:xfrm>
                            <a:off x="474980" y="38100"/>
                            <a:ext cx="4020185" cy="850900"/>
                            <a:chOff x="0" y="0"/>
                            <a:chExt cx="4020185" cy="850900"/>
                          </a:xfrm>
                          <a:extLst>
                            <a:ext uri="{0CCBE362-F206-4b92-989A-16890622DB6E}">
                              <ma14:wrappingTextBoxFlag xmlns:ma14="http://schemas.microsoft.com/office/mac/drawingml/2011/main" val="1"/>
                            </a:ext>
                          </a:extLst>
                        </wpg:grpSpPr>
                        <wps:wsp>
                          <wps:cNvPr id="315" name="Text Box 89"/>
                          <wps:cNvSpPr txBox="1">
                            <a:spLocks noChangeArrowheads="1"/>
                          </wps:cNvSpPr>
                          <wps:spPr bwMode="auto">
                            <a:xfrm>
                              <a:off x="0" y="0"/>
                              <a:ext cx="4020185" cy="85090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0" tIns="0" rIns="0" bIns="0" anchor="t" anchorCtr="0" upright="1">
                            <a:noAutofit/>
                          </wps:bodyPr>
                        </wps:wsp>
                        <wps:wsp>
                          <wps:cNvPr id="2" name="Text Box 2"/>
                          <wps:cNvSpPr txBox="1"/>
                          <wps:spPr>
                            <a:xfrm>
                              <a:off x="0" y="0"/>
                              <a:ext cx="4020185" cy="198120"/>
                            </a:xfrm>
                            <a:prstGeom prst="rect">
                              <a:avLst/>
                            </a:prstGeom>
                            <a:noFill/>
                            <a:ln>
                              <a:noFill/>
                            </a:ln>
                            <a:effectLst/>
                            <a:extLst>
                              <a:ext uri="{C572A759-6A51-4108-AA02-DFA0A04FC94B}">
                                <ma14:wrappingTextBoxFlag xmlns:ma14="http://schemas.microsoft.com/office/mac/drawingml/2011/main"/>
                              </a:ext>
                            </a:extLst>
                          </wps:spPr>
                          <wps:txbx id="39">
                            <w:txbxContent>
                              <w:p w14:paraId="3D7546CE" w14:textId="77777777" w:rsidR="000B02C4" w:rsidRDefault="000B02C4" w:rsidP="00356898">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572A1597" w14:textId="77777777" w:rsidR="000B02C4" w:rsidRDefault="000B02C4" w:rsidP="00356898">
                                <w:pPr>
                                  <w:pStyle w:val="Heading4"/>
                                  <w:jc w:val="both"/>
                                </w:pPr>
                                <w:r>
                                  <w:t xml:space="preserve">Ut eu libero. </w:t>
                                </w:r>
                              </w:p>
                              <w:p w14:paraId="048B2A02" w14:textId="77777777" w:rsidR="000B02C4" w:rsidRDefault="000B02C4" w:rsidP="00356898">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69D754A2" w14:textId="77777777" w:rsidR="000B02C4" w:rsidRDefault="000B02C4" w:rsidP="00356898">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04D6B6C1" w14:textId="77777777" w:rsidR="000B02C4" w:rsidRDefault="000B02C4" w:rsidP="00356898">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3C2DACCE" w14:textId="77777777" w:rsidR="000B02C4" w:rsidRDefault="000B02C4" w:rsidP="00356898">
                                <w:pPr>
                                  <w:pStyle w:val="BodyText"/>
                                  <w:jc w:val="both"/>
                                </w:pPr>
                                <w:r>
                                  <w:t xml:space="preserve">Vestibulum ante ipsum primis in faucibus orci luctus et ultrices posuere cubilia Curae. </w:t>
                                </w:r>
                              </w:p>
                              <w:p w14:paraId="3F4B387F" w14:textId="77777777" w:rsidR="000B02C4" w:rsidRDefault="000B02C4" w:rsidP="00356898">
                                <w:pPr>
                                  <w:pStyle w:val="Heading4"/>
                                  <w:jc w:val="both"/>
                                </w:pPr>
                                <w:r>
                                  <w:t xml:space="preserve">Sed viverra ante ut arcu. </w:t>
                                </w:r>
                              </w:p>
                              <w:p w14:paraId="43C33BED" w14:textId="77777777" w:rsidR="000B02C4" w:rsidRDefault="000B02C4" w:rsidP="00356898">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33DEBA21" w14:textId="77777777" w:rsidR="000B02C4" w:rsidRDefault="000B02C4" w:rsidP="00356898">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02976553" w14:textId="77777777" w:rsidR="000B02C4" w:rsidRDefault="000B02C4" w:rsidP="00356898">
                                <w:pPr>
                                  <w:pStyle w:val="BodyText"/>
                                  <w:jc w:val="both"/>
                                </w:pPr>
                                <w:r>
                                  <w:t>Cras sed neque laoreet orci tristique placerat. Duis semper turpis in augue. Morbi non orci. In condimentum tellus vitae odio.</w:t>
                                </w:r>
                              </w:p>
                            </w:txbxContent>
                          </wps:txbx>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4" name="Text Box 4"/>
                          <wps:cNvSpPr txBox="1"/>
                          <wps:spPr>
                            <a:xfrm>
                              <a:off x="0" y="196850"/>
                              <a:ext cx="4020185" cy="198755"/>
                            </a:xfrm>
                            <a:prstGeom prst="rect">
                              <a:avLst/>
                            </a:prstGeom>
                            <a:noFill/>
                            <a:ln>
                              <a:noFill/>
                            </a:ln>
                            <a:effectLst/>
                            <a:extLst>
                              <a:ext uri="{C572A759-6A51-4108-AA02-DFA0A04FC94B}">
                                <ma14:wrappingTextBoxFlag xmlns:ma14="http://schemas.microsoft.com/office/mac/drawingml/2011/main"/>
                              </a:ext>
                            </a:extLst>
                          </wps:spPr>
                          <wps:linkedTxbx id="39" seq="1"/>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8" name="Text Box 8"/>
                          <wps:cNvSpPr txBox="1"/>
                          <wps:spPr>
                            <a:xfrm>
                              <a:off x="0" y="394335"/>
                              <a:ext cx="4020185" cy="198120"/>
                            </a:xfrm>
                            <a:prstGeom prst="rect">
                              <a:avLst/>
                            </a:prstGeom>
                            <a:noFill/>
                            <a:ln>
                              <a:noFill/>
                            </a:ln>
                            <a:effectLst/>
                            <a:extLst>
                              <a:ext uri="{C572A759-6A51-4108-AA02-DFA0A04FC94B}">
                                <ma14:wrappingTextBoxFlag xmlns:ma14="http://schemas.microsoft.com/office/mac/drawingml/2011/main"/>
                              </a:ext>
                            </a:extLst>
                          </wps:spPr>
                          <wps:linkedTxbx id="39" seq="2"/>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10" name="Text Box 10"/>
                          <wps:cNvSpPr txBox="1"/>
                          <wps:spPr>
                            <a:xfrm>
                              <a:off x="0" y="591185"/>
                              <a:ext cx="4020185" cy="198755"/>
                            </a:xfrm>
                            <a:prstGeom prst="rect">
                              <a:avLst/>
                            </a:prstGeom>
                            <a:noFill/>
                            <a:ln>
                              <a:noFill/>
                            </a:ln>
                            <a:effectLst/>
                            <a:extLst>
                              <a:ext uri="{C572A759-6A51-4108-AA02-DFA0A04FC94B}">
                                <ma14:wrappingTextBoxFlag xmlns:ma14="http://schemas.microsoft.com/office/mac/drawingml/2011/main"/>
                              </a:ext>
                            </a:extLst>
                          </wps:spPr>
                          <wps:linkedTxbx id="39" seq="3"/>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g:grpSp>
                      <pic:pic xmlns:pic="http://schemas.openxmlformats.org/drawingml/2006/picture">
                        <pic:nvPicPr>
                          <pic:cNvPr id="316" name="Picture 316" descr="Macintosh HD:private:var:folders:c9:tp6vhbjx3rs4k60nf105smsr0000gn:T:TemporaryItems:876-200.png"/>
                          <pic:cNvPicPr>
                            <a:picLocks noChangeAspect="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17500" cy="317500"/>
                          </a:xfrm>
                          <a:prstGeom prst="rect">
                            <a:avLst/>
                          </a:prstGeom>
                          <a:noFill/>
                          <a:ln>
                            <a:noFill/>
                          </a:ln>
                        </pic:spPr>
                      </pic:pic>
                      <wps:wsp>
                        <wps:cNvPr id="317" name="Text Box 96"/>
                        <wps:cNvSpPr txBox="1">
                          <a:spLocks noChangeArrowheads="1"/>
                        </wps:cNvSpPr>
                        <wps:spPr bwMode="auto">
                          <a:xfrm>
                            <a:off x="4688840" y="50800"/>
                            <a:ext cx="708660" cy="82931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7A01965" w14:textId="77777777" w:rsidR="000B02C4" w:rsidRPr="00960BCE" w:rsidRDefault="000B02C4" w:rsidP="00960BCE">
                              <w:pPr>
                                <w:pStyle w:val="Header"/>
                                <w:rPr>
                                  <w:b/>
                                  <w:color w:val="000000" w:themeColor="text1"/>
                                </w:rPr>
                              </w:pPr>
                              <w:r>
                                <w:rPr>
                                  <w:b/>
                                  <w:color w:val="000000" w:themeColor="text1"/>
                                </w:rPr>
                                <w:t>$1,000</w:t>
                              </w:r>
                            </w:p>
                          </w:txbxContent>
                        </wps:txbx>
                        <wps:bodyPr rot="0" vert="horz" wrap="square" lIns="45720" tIns="0" rIns="45720" bIns="0" anchor="t" anchorCtr="0" upright="1">
                          <a:noAutofit/>
                        </wps:bodyPr>
                      </wps:wsp>
                    </wpg:wgp>
                  </a:graphicData>
                </a:graphic>
              </wp:anchor>
            </w:drawing>
          </mc:Choice>
          <mc:Fallback>
            <w:pict>
              <v:group w14:anchorId="220A612D" id="Group 15" o:spid="_x0000_s1095" style="position:absolute;margin-left:113pt;margin-top:325pt;width:425pt;height:70pt;z-index:251766901;mso-position-horizontal-relative:page;mso-position-vertical-relative:page" coordsize="5397500,889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">
                <v:group id="Group 14" o:spid="_x0000_s1096" style="position:absolute;left:474980;top:38100;width:4020185;height:850900" coordsize="4020185,85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9YCChwQAAANsAAAAPAAAA&#10;AAAAAAAAAAAAAKkCAABkcnMvZG93bnJldi54bWxQSwUGAAAAAAQABAD6AAAAlwMAAAAA&#10;" mv:complextextbox="1">
                  <v:shape id="_x0000_s1097" type="#_x0000_t202" style="position:absolute;width:4020185;height:85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uRZbxAAA&#10;ANwAAAAPAAAAZHJzL2Rvd25yZXYueG1sRI9Ra8JAEITfC/0Pxxb6Vi9aFJt6iiiFUhSMlvZ1ya25&#10;0OxeyF01/ntPKPRxmJlvmNmi50adqAu1FwPDQQaKpPS2lsrA5+HtaQoqRBSLjRcycKEAi/n93Qxz&#10;689S0GkfK5UgEnI04GJsc61D6YgxDHxLkryj7xhjkl2lbYfnBOdGj7JsohlrSQsOW1o5Kn/2v2zg&#10;S2/WBfNxW2QvH8XYhYq+eWfM40O/fAUVqY//4b/2uzXwPBzD7Uw6Anp+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kWW8QAAADcAAAADwAAAAAAAAAAAAAAAACXAgAAZHJzL2Rv&#10;d25yZXYueG1sUEsFBgAAAAAEAAQA9QAAAIgDAAAAAA==&#10;" mv:complextextbox="1" filled="f" stroked="f">
                    <v:stroke o:forcedash="t"/>
                    <v:textbox inset="0,0,0,0"/>
                  </v:shape>
                  <v:shape id="_x0000_s1098" type="#_x0000_t202" style="position:absolute;width:4020185;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hHH7wgAA&#10;ANoAAAAPAAAAZHJzL2Rvd25yZXYueG1sRI9BawIxFITvQv9DeIVexM0qVMpqFFsoeKyrFbw9Ns/d&#10;xc1L2KRx/femIHgcZuYbZrkeTCci9b61rGCa5SCIK6tbrhUc9t+TDxA+IGvsLJOCG3lYr15GSyy0&#10;vfKOYhlqkSDsC1TQhOAKKX3VkEGfWUecvLPtDYYk+1rqHq8Jbjo5y/O5NNhyWmjQ0VdD1aX8MwrG&#10;m8/TLQb9LvXPlt2xjL9uGpV6ex02CxCBhvAMP9pbrWAG/1fSDZC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EcfvCAAAA2gAAAA8AAAAAAAAAAAAAAAAAlwIAAGRycy9kb3du&#10;cmV2LnhtbFBLBQYAAAAABAAEAPUAAACGAwAAAAA=&#10;" filled="f" stroked="f">
                    <v:textbox style="mso-next-textbox:#Text Box 4;mso-fit-shape-to-text:t" inset="0,0,0,0">
                      <w:txbxContent>
                        <w:p w14:paraId="3D7546CE" w14:textId="77777777" w:rsidR="000B02C4" w:rsidRDefault="000B02C4" w:rsidP="00356898">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572A1597" w14:textId="77777777" w:rsidR="000B02C4" w:rsidRDefault="000B02C4" w:rsidP="00356898">
                          <w:pPr>
                            <w:pStyle w:val="Heading4"/>
                            <w:jc w:val="both"/>
                          </w:pPr>
                          <w:r>
                            <w:t xml:space="preserve">Ut eu libero. </w:t>
                          </w:r>
                        </w:p>
                        <w:p w14:paraId="048B2A02" w14:textId="77777777" w:rsidR="000B02C4" w:rsidRDefault="000B02C4" w:rsidP="00356898">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69D754A2" w14:textId="77777777" w:rsidR="000B02C4" w:rsidRDefault="000B02C4" w:rsidP="00356898">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04D6B6C1" w14:textId="77777777" w:rsidR="000B02C4" w:rsidRDefault="000B02C4" w:rsidP="00356898">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3C2DACCE" w14:textId="77777777" w:rsidR="000B02C4" w:rsidRDefault="000B02C4" w:rsidP="00356898">
                          <w:pPr>
                            <w:pStyle w:val="BodyText"/>
                            <w:jc w:val="both"/>
                          </w:pPr>
                          <w:r>
                            <w:t xml:space="preserve">Vestibulum ante ipsum primis in faucibus orci luctus et ultrices posuere cubilia Curae. </w:t>
                          </w:r>
                        </w:p>
                        <w:p w14:paraId="3F4B387F" w14:textId="77777777" w:rsidR="000B02C4" w:rsidRDefault="000B02C4" w:rsidP="00356898">
                          <w:pPr>
                            <w:pStyle w:val="Heading4"/>
                            <w:jc w:val="both"/>
                          </w:pPr>
                          <w:r>
                            <w:t xml:space="preserve">Sed viverra ante ut arcu. </w:t>
                          </w:r>
                        </w:p>
                        <w:p w14:paraId="43C33BED" w14:textId="77777777" w:rsidR="000B02C4" w:rsidRDefault="000B02C4" w:rsidP="00356898">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33DEBA21" w14:textId="77777777" w:rsidR="000B02C4" w:rsidRDefault="000B02C4" w:rsidP="00356898">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02976553" w14:textId="77777777" w:rsidR="000B02C4" w:rsidRDefault="000B02C4" w:rsidP="00356898">
                          <w:pPr>
                            <w:pStyle w:val="BodyText"/>
                            <w:jc w:val="both"/>
                          </w:pPr>
                          <w:r>
                            <w:t>Cras sed neque laoreet orci tristique placerat. Duis semper turpis in augue. Morbi non orci. In condimentum tellus vitae odio.</w:t>
                          </w:r>
                        </w:p>
                      </w:txbxContent>
                    </v:textbox>
                  </v:shape>
                  <v:shape id="Text Box 4" o:spid="_x0000_s1099" type="#_x0000_t202" style="position:absolute;top:196850;width:4020185;height:1987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IUwUwgAA&#10;ANoAAAAPAAAAZHJzL2Rvd25yZXYueG1sRI9BawIxFITvQv9DeAUvUrOKStkaxRYEj7raQm+Pzevu&#10;0s1L2MS4/nsjCB6HmfmGWa5704pInW8sK5iMMxDEpdUNVwpOx+3bOwgfkDW2lknBlTysVy+DJeba&#10;XvhAsQiVSBD2OSqoQ3C5lL6syaAfW0ecvD/bGQxJdpXUHV4S3LRymmULabDhtFCjo6+ayv/ibBSM&#10;Np+/1xj0XOr9jt1PEb/dJCo1fO03HyAC9eEZfrR3WsEM7lfSDZCr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hTBTCAAAA2gAAAA8AAAAAAAAAAAAAAAAAlwIAAGRycy9kb3du&#10;cmV2LnhtbFBLBQYAAAAABAAEAPUAAACGAwAAAAA=&#10;" filled="f" stroked="f">
                    <v:textbox style="mso-next-textbox:#Text Box 8;mso-fit-shape-to-text:t" inset="0,0,0,0">
                      <w:txbxContent/>
                    </v:textbox>
                  </v:shape>
                  <v:shape id="Text Box 8" o:spid="_x0000_s1100" type="#_x0000_t202" style="position:absolute;top:394335;width:4020185;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bEYRvwAA&#10;ANoAAAAPAAAAZHJzL2Rvd25yZXYueG1sRE/Pa8IwFL4P/B/CE3YZNnWwMWqjqDDoceuc4O3RPNti&#10;8xKaLK3//XIY7Pjx/S53sxlEpNH3lhWssxwEcWN1z62C09f76g2ED8gaB8uk4E4edtvFQ4mFthN/&#10;UqxDK1II+wIVdCG4QkrfdGTQZ9YRJ+5qR4MhwbGVesQphZtBPuf5qzTYc2ro0NGxo+ZW/xgFT/vD&#10;5R6DfpH6o2J3ruO3W0elHpfzfgMi0Bz+xX/uSitIW9OVdAPk9h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5sRhG/AAAA2gAAAA8AAAAAAAAAAAAAAAAAlwIAAGRycy9kb3ducmV2&#10;LnhtbFBLBQYAAAAABAAEAPUAAACDAwAAAAA=&#10;" filled="f" stroked="f">
                    <v:textbox style="mso-next-textbox:#Text Box 10;mso-fit-shape-to-text:t" inset="0,0,0,0">
                      <w:txbxContent/>
                    </v:textbox>
                  </v:shape>
                  <v:shape id="Text Box 10" o:spid="_x0000_s1101" type="#_x0000_t202" style="position:absolute;top:591185;width:4020185;height:1987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Gw1CwwAA&#10;ANsAAAAPAAAAZHJzL2Rvd25yZXYueG1sRI9BawIxEIXvhf6HMAUvRbMKFVmNYgsFj+2qhd6GzXR3&#10;6WYSNmlc/33nIHib4b1575vNbnS9yjTEzrOB+awARVx723Fj4HR8n65AxYRssfdMBq4UYbd9fNhg&#10;af2FPylXqVESwrFEA21KodQ61i05jDMfiEX78YPDJOvQaDvgRcJdrxdFsdQOO5aGFgO9tVT/Vn/O&#10;wPP+9fuak33R9uPA4avK5zDPxkyexv0aVKIx3c2364MVfKGXX2QAv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Gw1CwwAAANsAAAAPAAAAAAAAAAAAAAAAAJcCAABkcnMvZG93&#10;bnJldi54bWxQSwUGAAAAAAQABAD1AAAAhwMAAAAA&#10;" filled="f" stroked="f">
                    <v:textbox style="mso-fit-shape-to-text:t" inset="0,0,0,0">
                      <w:txbxContent/>
                    </v:textbox>
                  </v:shape>
                </v:group>
                <v:shape id="Picture 316" o:spid="_x0000_s1102" type="#_x0000_t75" alt="Macintosh HD:private:var:folders:c9:tp6vhbjx3rs4k60nf105smsr0000gn:T:TemporaryItems:876-200.png" style="position:absolute;width:317500;height:317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p8&#10;1wfCAAAA3AAAAA8AAABkcnMvZG93bnJldi54bWxEj82qwjAUhPeC7xCOcHea6oUi1SgqCq4Ef9fH&#10;5thWm5PSxFrf3ly44HKYmW+Y6bw1pWiodoVlBcNBBII4tbrgTMHpuOmPQTiPrLG0TAre5GA+63am&#10;mGj74j01B5+JAGGXoILc+yqR0qU5GXQDWxEH72Zrgz7IOpO6xleAm1KOoiiWBgsOCzlWtMopfRye&#10;RkG1PMfn0aK8ju93HTXby3r3TNdK/fTaxQSEp9Z/w//trVbwO4zh70w4AnL2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qfNcHwgAAANwAAAAPAAAAAAAAAAAAAAAAAJwCAABk&#10;cnMvZG93bnJldi54bWxQSwUGAAAAAAQABAD3AAAAiwMAAAAA&#10;">
                  <v:imagedata r:id="rId21" o:title="876-200.png"/>
                  <v:path arrowok="t"/>
                </v:shape>
                <v:shape id="_x0000_s1103" type="#_x0000_t202" style="position:absolute;left:4688840;top:50800;width:708660;height:829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geoExQAA&#10;ANwAAAAPAAAAZHJzL2Rvd25yZXYueG1sRI/BasMwEETvgf6D2EIvoZHdhji4VkIopDSXQNx+wNZa&#10;W6bWyliq4/x9FQjkOMzMG6bYTrYTIw2+dawgXSQgiCunW24UfH/tn9cgfEDW2DkmBRfysN08zArM&#10;tTvzicYyNCJC2OeowITQ51L6ypBFv3A9cfRqN1gMUQ6N1AOeI9x28iVJVtJiy3HBYE/vhqrf8s8q&#10;OOx/xotPO/+Rrdv5cmfKo6lLpZ4ep90biEBTuIdv7U+t4DXN4HomHgG5+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6B6gTFAAAA3AAAAA8AAAAAAAAAAAAAAAAAlwIAAGRycy9k&#10;b3ducmV2LnhtbFBLBQYAAAAABAAEAPUAAACJAwAAAAA=&#10;" filled="f" stroked="f">
                  <v:textbox inset="3.6pt,0,3.6pt,0">
                    <w:txbxContent>
                      <w:p w14:paraId="57A01965" w14:textId="77777777" w:rsidR="000B02C4" w:rsidRPr="00960BCE" w:rsidRDefault="000B02C4" w:rsidP="00960BCE">
                        <w:pPr>
                          <w:pStyle w:val="Header"/>
                          <w:rPr>
                            <w:b/>
                            <w:color w:val="000000" w:themeColor="text1"/>
                          </w:rPr>
                        </w:pPr>
                        <w:r>
                          <w:rPr>
                            <w:b/>
                            <w:color w:val="000000" w:themeColor="text1"/>
                          </w:rPr>
                          <w:t>$1,000</w:t>
                        </w:r>
                      </w:p>
                    </w:txbxContent>
                  </v:textbox>
                </v:shape>
                <w10:wrap type="through" anchorx="page" anchory="page"/>
              </v:group>
            </w:pict>
          </mc:Fallback>
        </mc:AlternateContent>
      </w:r>
      <w:r w:rsidR="000B02C4">
        <w:rPr>
          <w:noProof/>
        </w:rPr>
        <mc:AlternateContent>
          <mc:Choice Requires="wps">
            <w:drawing>
              <wp:anchor distT="0" distB="0" distL="114300" distR="114300" simplePos="0" relativeHeight="251753589" behindDoc="0" locked="0" layoutInCell="1" allowOverlap="1" wp14:anchorId="180D5795" wp14:editId="52E5BF14">
                <wp:simplePos x="0" y="0"/>
                <wp:positionH relativeFrom="page">
                  <wp:posOffset>2009140</wp:posOffset>
                </wp:positionH>
                <wp:positionV relativeFrom="page">
                  <wp:posOffset>2929890</wp:posOffset>
                </wp:positionV>
                <wp:extent cx="3782060" cy="933450"/>
                <wp:effectExtent l="0" t="0" r="2540" b="6350"/>
                <wp:wrapTight wrapText="bothSides">
                  <wp:wrapPolygon edited="0">
                    <wp:start x="0" y="0"/>
                    <wp:lineTo x="0" y="21159"/>
                    <wp:lineTo x="21469" y="21159"/>
                    <wp:lineTo x="21469" y="0"/>
                    <wp:lineTo x="0" y="0"/>
                  </wp:wrapPolygon>
                </wp:wrapTight>
                <wp:docPr id="31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2060" cy="93345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36E71F6" w14:textId="77777777" w:rsidR="000B02C4" w:rsidRPr="00E04C89" w:rsidRDefault="000B02C4" w:rsidP="00960BCE">
                            <w:pPr>
                              <w:pStyle w:val="BlockHeading"/>
                              <w:jc w:val="center"/>
                            </w:pPr>
                            <w:r w:rsidRPr="00AD174A">
                              <w:t>Ut pulvinar elit et augue.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5795" id="_x0000_s1104" type="#_x0000_t202" style="position:absolute;margin-left:158.2pt;margin-top:230.7pt;width:297.8pt;height:73.5pt;z-index:2517535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" filled="f" stroked="f">
                <v:stroke o:forcedash="t"/>
                <v:textbox inset="3.6pt,0,3.6pt,0">
                  <w:txbxContent>
                    <w:p w14:paraId="436E71F6" w14:textId="77777777" w:rsidR="000B02C4" w:rsidRPr="00E04C89" w:rsidRDefault="000B02C4" w:rsidP="00960BCE">
                      <w:pPr>
                        <w:pStyle w:val="BlockHeading"/>
                        <w:jc w:val="center"/>
                      </w:pPr>
                      <w:r w:rsidRPr="00AD174A">
                        <w:t>Ut pulvinar elit et augue.</w:t>
                      </w:r>
                    </w:p>
                  </w:txbxContent>
                </v:textbox>
                <w10:wrap type="tight" anchorx="page" anchory="page"/>
              </v:shape>
            </w:pict>
          </mc:Fallback>
        </mc:AlternateContent>
      </w:r>
      <w:r w:rsidR="000B02C4">
        <w:rPr>
          <w:noProof/>
        </w:rPr>
        <mc:AlternateContent>
          <mc:Choice Requires="wps">
            <w:drawing>
              <wp:anchor distT="0" distB="0" distL="114300" distR="114300" simplePos="0" relativeHeight="251752565" behindDoc="0" locked="0" layoutInCell="1" allowOverlap="1" wp14:anchorId="52E04BD7" wp14:editId="01CA4E53">
                <wp:simplePos x="0" y="0"/>
                <wp:positionH relativeFrom="page">
                  <wp:posOffset>1870075</wp:posOffset>
                </wp:positionH>
                <wp:positionV relativeFrom="page">
                  <wp:posOffset>2692400</wp:posOffset>
                </wp:positionV>
                <wp:extent cx="4127500" cy="901700"/>
                <wp:effectExtent l="0" t="0" r="12700" b="12700"/>
                <wp:wrapNone/>
                <wp:docPr id="319"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00" cy="901700"/>
                        </a:xfrm>
                        <a:prstGeom prst="rect">
                          <a:avLst/>
                        </a:prstGeom>
                        <a:solidFill>
                          <a:schemeClr val="accent3">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26D6BDE9" w14:textId="77777777" w:rsidR="000B02C4" w:rsidRPr="00AD174A" w:rsidRDefault="000B02C4" w:rsidP="00960BCE">
                            <w:pPr>
                              <w:pStyle w:val="Symbol"/>
                              <w:rPr>
                                <w:color w:val="8F94C7" w:themeColor="accent3" w:themeTint="66"/>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E04BD7" id="_x0000_s1105" style="position:absolute;margin-left:147.25pt;margin-top:212pt;width:325pt;height:71pt;z-index:2517525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" fillcolor="#1f223e [3206]" stroked="f">
                <v:textbox inset=",7.2pt,,7.2pt">
                  <w:txbxContent>
                    <w:p w14:paraId="26D6BDE9" w14:textId="77777777" w:rsidR="000B02C4" w:rsidRPr="00AD174A" w:rsidRDefault="000B02C4" w:rsidP="00960BCE">
                      <w:pPr>
                        <w:pStyle w:val="Symbol"/>
                        <w:rPr>
                          <w:color w:val="8F94C7" w:themeColor="accent3" w:themeTint="66"/>
                        </w:rPr>
                      </w:pPr>
                    </w:p>
                  </w:txbxContent>
                </v:textbox>
                <w10:wrap anchorx="page" anchory="page"/>
              </v:rect>
            </w:pict>
          </mc:Fallback>
        </mc:AlternateContent>
      </w:r>
      <w:r w:rsidR="000B02C4">
        <w:rPr>
          <w:noProof/>
        </w:rPr>
        <w:drawing>
          <wp:anchor distT="0" distB="0" distL="114300" distR="114300" simplePos="0" relativeHeight="251750517" behindDoc="0" locked="0" layoutInCell="1" allowOverlap="1" wp14:anchorId="492B8A1D" wp14:editId="265E4AB6">
            <wp:simplePos x="0" y="0"/>
            <wp:positionH relativeFrom="page">
              <wp:posOffset>-17145</wp:posOffset>
            </wp:positionH>
            <wp:positionV relativeFrom="page">
              <wp:posOffset>-25400</wp:posOffset>
            </wp:positionV>
            <wp:extent cx="7799070" cy="3053715"/>
            <wp:effectExtent l="0" t="0" r="0" b="0"/>
            <wp:wrapThrough wrapText="bothSides">
              <wp:wrapPolygon edited="0">
                <wp:start x="0" y="0"/>
                <wp:lineTo x="0" y="21380"/>
                <wp:lineTo x="21526" y="21380"/>
                <wp:lineTo x="21526" y="0"/>
                <wp:lineTo x="0" y="0"/>
              </wp:wrapPolygon>
            </wp:wrapThrough>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ople-office-group-team.jpg"/>
                    <pic:cNvPicPr/>
                  </pic:nvPicPr>
                  <pic:blipFill rotWithShape="1">
                    <a:blip r:embed="rId17" cstate="print">
                      <a:duotone>
                        <a:schemeClr val="accent6">
                          <a:shade val="45000"/>
                          <a:satMod val="135000"/>
                        </a:schemeClr>
                        <a:prstClr val="white"/>
                      </a:duotone>
                      <a:extLst>
                        <a:ext uri="{BEBA8EAE-BF5A-486C-A8C5-ECC9F3942E4B}">
                          <a14:imgProps xmlns:a14="http://schemas.microsoft.com/office/drawing/2010/main">
                            <a14:imgLayer r:embed="rId22">
                              <a14:imgEffect>
                                <a14:colorTemperature colorTemp="4700"/>
                              </a14:imgEffect>
                              <a14:imgEffect>
                                <a14:brightnessContrast bright="-40000"/>
                              </a14:imgEffect>
                            </a14:imgLayer>
                          </a14:imgProps>
                        </a:ext>
                        <a:ext uri="{28A0092B-C50C-407E-A947-70E740481C1C}">
                          <a14:useLocalDpi xmlns:a14="http://schemas.microsoft.com/office/drawing/2010/main"/>
                        </a:ext>
                      </a:extLst>
                    </a:blip>
                    <a:srcRect/>
                    <a:stretch/>
                  </pic:blipFill>
                  <pic:spPr bwMode="auto">
                    <a:xfrm>
                      <a:off x="0" y="0"/>
                      <a:ext cx="7799070" cy="30537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0B02C4">
        <w:rPr>
          <w:noProof/>
        </w:rPr>
        <mc:AlternateContent>
          <mc:Choice Requires="wps">
            <w:drawing>
              <wp:anchor distT="0" distB="0" distL="114300" distR="114300" simplePos="0" relativeHeight="251748469" behindDoc="0" locked="0" layoutInCell="1" allowOverlap="1" wp14:anchorId="0A65003D" wp14:editId="5FC6C8A6">
                <wp:simplePos x="0" y="0"/>
                <wp:positionH relativeFrom="page">
                  <wp:posOffset>1320800</wp:posOffset>
                </wp:positionH>
                <wp:positionV relativeFrom="page">
                  <wp:posOffset>800100</wp:posOffset>
                </wp:positionV>
                <wp:extent cx="6858000" cy="571500"/>
                <wp:effectExtent l="0" t="0" r="0" b="12700"/>
                <wp:wrapTight wrapText="bothSides">
                  <wp:wrapPolygon edited="0">
                    <wp:start x="0" y="0"/>
                    <wp:lineTo x="0" y="21120"/>
                    <wp:lineTo x="21520" y="21120"/>
                    <wp:lineTo x="21520" y="0"/>
                    <wp:lineTo x="0" y="0"/>
                  </wp:wrapPolygon>
                </wp:wrapTight>
                <wp:docPr id="32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71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C7E8DB0" w14:textId="77777777" w:rsidR="000B02C4" w:rsidRDefault="000B02C4" w:rsidP="00274F8A">
                            <w:pPr>
                              <w:pStyle w:val="Heading1"/>
                            </w:pPr>
                            <w:r>
                              <w:t>aliquam:</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5003D" id="Text Box 122" o:spid="_x0000_s1106" type="#_x0000_t202" style="position:absolute;margin-left:104pt;margin-top:63pt;width:540pt;height:45pt;z-index:25174846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" filled="f" stroked="f">
                <v:stroke o:forcedash="t"/>
                <v:textbox inset="3.6pt,0,3.6pt,0">
                  <w:txbxContent>
                    <w:p w14:paraId="1C7E8DB0" w14:textId="77777777" w:rsidR="000B02C4" w:rsidRDefault="000B02C4" w:rsidP="00274F8A">
                      <w:pPr>
                        <w:pStyle w:val="Heading1"/>
                      </w:pPr>
                      <w:r>
                        <w:t>aliquam:</w:t>
                      </w:r>
                    </w:p>
                  </w:txbxContent>
                </v:textbox>
                <w10:wrap type="tight" anchorx="page" anchory="page"/>
              </v:shape>
            </w:pict>
          </mc:Fallback>
        </mc:AlternateContent>
      </w:r>
      <w:r w:rsidR="000B02C4">
        <w:rPr>
          <w:noProof/>
        </w:rPr>
        <mc:AlternateContent>
          <mc:Choice Requires="wps">
            <w:drawing>
              <wp:anchor distT="0" distB="0" distL="114300" distR="114300" simplePos="0" relativeHeight="251749493" behindDoc="0" locked="0" layoutInCell="1" allowOverlap="1" wp14:anchorId="680C73C0" wp14:editId="40C178B9">
                <wp:simplePos x="0" y="0"/>
                <wp:positionH relativeFrom="page">
                  <wp:posOffset>1320800</wp:posOffset>
                </wp:positionH>
                <wp:positionV relativeFrom="page">
                  <wp:posOffset>1371600</wp:posOffset>
                </wp:positionV>
                <wp:extent cx="6858000" cy="444500"/>
                <wp:effectExtent l="0" t="0" r="0" b="12700"/>
                <wp:wrapTight wrapText="bothSides">
                  <wp:wrapPolygon edited="0">
                    <wp:start x="0" y="0"/>
                    <wp:lineTo x="0" y="20983"/>
                    <wp:lineTo x="21520" y="20983"/>
                    <wp:lineTo x="21520" y="0"/>
                    <wp:lineTo x="0" y="0"/>
                  </wp:wrapPolygon>
                </wp:wrapTight>
                <wp:docPr id="32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44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8FA691F" w14:textId="77777777" w:rsidR="000B02C4" w:rsidRPr="002F0C77" w:rsidRDefault="000B02C4" w:rsidP="00274F8A">
                            <w:pPr>
                              <w:pStyle w:val="Heading2"/>
                            </w:pPr>
                            <w:r w:rsidRPr="002F0C77">
                              <w:t>Integer tincidunt elementum lacus.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C73C0" id="Text Box 123" o:spid="_x0000_s1107" type="#_x0000_t202" style="position:absolute;margin-left:104pt;margin-top:108pt;width:540pt;height:35pt;z-index:25174949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" filled="f" stroked="f">
                <v:stroke o:forcedash="t"/>
                <v:textbox inset="3.6pt,0,3.6pt,0">
                  <w:txbxContent>
                    <w:p w14:paraId="48FA691F" w14:textId="77777777" w:rsidR="000B02C4" w:rsidRPr="002F0C77" w:rsidRDefault="000B02C4" w:rsidP="00274F8A">
                      <w:pPr>
                        <w:pStyle w:val="Heading2"/>
                      </w:pPr>
                      <w:r w:rsidRPr="002F0C77">
                        <w:t>Integer tincidunt elementum lacus.</w:t>
                      </w:r>
                    </w:p>
                  </w:txbxContent>
                </v:textbox>
                <w10:wrap type="tight" anchorx="page" anchory="page"/>
              </v:shape>
            </w:pict>
          </mc:Fallback>
        </mc:AlternateContent>
      </w:r>
      <w:r w:rsidR="00960BCE">
        <w:br w:type="page"/>
      </w:r>
      <w:r w:rsidR="00824D83" w:rsidRPr="000645A5">
        <w:rPr>
          <w:noProof/>
        </w:rPr>
        <w:drawing>
          <wp:anchor distT="0" distB="0" distL="114300" distR="114300" simplePos="0" relativeHeight="251823221" behindDoc="0" locked="0" layoutInCell="1" allowOverlap="1" wp14:anchorId="5941213B" wp14:editId="32A4ADF9">
            <wp:simplePos x="0" y="0"/>
            <wp:positionH relativeFrom="page">
              <wp:posOffset>2670175</wp:posOffset>
            </wp:positionH>
            <wp:positionV relativeFrom="page">
              <wp:posOffset>3034665</wp:posOffset>
            </wp:positionV>
            <wp:extent cx="2391410" cy="1194435"/>
            <wp:effectExtent l="0" t="0" r="0" b="0"/>
            <wp:wrapTight wrapText="bothSides">
              <wp:wrapPolygon edited="0">
                <wp:start x="0" y="0"/>
                <wp:lineTo x="0" y="21129"/>
                <wp:lineTo x="21336" y="21129"/>
                <wp:lineTo x="21336" y="0"/>
                <wp:lineTo x="0" y="0"/>
              </wp:wrapPolygon>
            </wp:wrapTight>
            <wp:docPr id="231"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960BCE">
        <w:rPr>
          <w:noProof/>
        </w:rPr>
        <w:drawing>
          <wp:anchor distT="0" distB="0" distL="114300" distR="114300" simplePos="0" relativeHeight="251727989" behindDoc="0" locked="0" layoutInCell="1" allowOverlap="1" wp14:anchorId="72B3059E" wp14:editId="58EB6845">
            <wp:simplePos x="0" y="0"/>
            <wp:positionH relativeFrom="page">
              <wp:posOffset>-17145</wp:posOffset>
            </wp:positionH>
            <wp:positionV relativeFrom="page">
              <wp:posOffset>2108200</wp:posOffset>
            </wp:positionV>
            <wp:extent cx="7799070" cy="3053715"/>
            <wp:effectExtent l="0" t="0" r="0" b="0"/>
            <wp:wrapThrough wrapText="bothSides">
              <wp:wrapPolygon edited="0">
                <wp:start x="0" y="0"/>
                <wp:lineTo x="0" y="21380"/>
                <wp:lineTo x="21526" y="21380"/>
                <wp:lineTo x="21526" y="0"/>
                <wp:lineTo x="0" y="0"/>
              </wp:wrapPolygon>
            </wp:wrapThrough>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ople-office-group-team.jpg"/>
                    <pic:cNvPicPr/>
                  </pic:nvPicPr>
                  <pic:blipFill rotWithShape="1">
                    <a:blip r:embed="rId17" cstate="print">
                      <a:duotone>
                        <a:schemeClr val="accent6">
                          <a:shade val="45000"/>
                          <a:satMod val="135000"/>
                        </a:schemeClr>
                        <a:prstClr val="white"/>
                      </a:duotone>
                      <a:extLst>
                        <a:ext uri="{BEBA8EAE-BF5A-486C-A8C5-ECC9F3942E4B}">
                          <a14:imgProps xmlns:a14="http://schemas.microsoft.com/office/drawing/2010/main">
                            <a14:imgLayer r:embed="rId23">
                              <a14:imgEffect>
                                <a14:colorTemperature colorTemp="4700"/>
                              </a14:imgEffect>
                              <a14:imgEffect>
                                <a14:brightnessContrast bright="-40000"/>
                              </a14:imgEffect>
                            </a14:imgLayer>
                          </a14:imgProps>
                        </a:ext>
                        <a:ext uri="{28A0092B-C50C-407E-A947-70E740481C1C}">
                          <a14:useLocalDpi xmlns:a14="http://schemas.microsoft.com/office/drawing/2010/main"/>
                        </a:ext>
                      </a:extLst>
                    </a:blip>
                    <a:srcRect/>
                    <a:stretch/>
                  </pic:blipFill>
                  <pic:spPr bwMode="auto">
                    <a:xfrm>
                      <a:off x="0" y="0"/>
                      <a:ext cx="7799070" cy="30537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960BCE">
        <w:rPr>
          <w:noProof/>
        </w:rPr>
        <mc:AlternateContent>
          <mc:Choice Requires="wps">
            <w:drawing>
              <wp:anchor distT="0" distB="0" distL="114300" distR="114300" simplePos="0" relativeHeight="251725941" behindDoc="0" locked="0" layoutInCell="1" allowOverlap="1" wp14:anchorId="5A0C123B" wp14:editId="1C24423E">
                <wp:simplePos x="0" y="0"/>
                <wp:positionH relativeFrom="page">
                  <wp:posOffset>1320800</wp:posOffset>
                </wp:positionH>
                <wp:positionV relativeFrom="page">
                  <wp:posOffset>800100</wp:posOffset>
                </wp:positionV>
                <wp:extent cx="6858000" cy="571500"/>
                <wp:effectExtent l="0" t="0" r="0" b="12700"/>
                <wp:wrapTight wrapText="bothSides">
                  <wp:wrapPolygon edited="0">
                    <wp:start x="0" y="0"/>
                    <wp:lineTo x="0" y="21120"/>
                    <wp:lineTo x="21520" y="21120"/>
                    <wp:lineTo x="21520" y="0"/>
                    <wp:lineTo x="0" y="0"/>
                  </wp:wrapPolygon>
                </wp:wrapTight>
                <wp:docPr id="273"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71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F8C26E9" w14:textId="77777777" w:rsidR="000B02C4" w:rsidRDefault="000B02C4" w:rsidP="00274F8A">
                            <w:pPr>
                              <w:pStyle w:val="Heading1"/>
                            </w:pPr>
                            <w:r>
                              <w:t>aliquam:</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C123B" id="_x0000_s1108" type="#_x0000_t202" style="position:absolute;margin-left:104pt;margin-top:63pt;width:540pt;height:45pt;z-index:2517259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" filled="f" stroked="f">
                <v:stroke o:forcedash="t"/>
                <v:textbox inset="3.6pt,0,3.6pt,0">
                  <w:txbxContent>
                    <w:p w14:paraId="0F8C26E9" w14:textId="77777777" w:rsidR="000B02C4" w:rsidRDefault="000B02C4" w:rsidP="00274F8A">
                      <w:pPr>
                        <w:pStyle w:val="Heading1"/>
                      </w:pPr>
                      <w:r>
                        <w:t>aliquam:</w:t>
                      </w:r>
                    </w:p>
                  </w:txbxContent>
                </v:textbox>
                <w10:wrap type="tight" anchorx="page" anchory="page"/>
              </v:shape>
            </w:pict>
          </mc:Fallback>
        </mc:AlternateContent>
      </w:r>
      <w:r w:rsidR="00960BCE">
        <w:rPr>
          <w:noProof/>
        </w:rPr>
        <mc:AlternateContent>
          <mc:Choice Requires="wps">
            <w:drawing>
              <wp:anchor distT="0" distB="0" distL="114300" distR="114300" simplePos="0" relativeHeight="251726965" behindDoc="0" locked="0" layoutInCell="1" allowOverlap="1" wp14:anchorId="360E1213" wp14:editId="54D83CAA">
                <wp:simplePos x="0" y="0"/>
                <wp:positionH relativeFrom="page">
                  <wp:posOffset>1320800</wp:posOffset>
                </wp:positionH>
                <wp:positionV relativeFrom="page">
                  <wp:posOffset>1371600</wp:posOffset>
                </wp:positionV>
                <wp:extent cx="6858000" cy="444500"/>
                <wp:effectExtent l="0" t="0" r="0" b="12700"/>
                <wp:wrapTight wrapText="bothSides">
                  <wp:wrapPolygon edited="0">
                    <wp:start x="0" y="0"/>
                    <wp:lineTo x="0" y="20983"/>
                    <wp:lineTo x="21520" y="20983"/>
                    <wp:lineTo x="21520" y="0"/>
                    <wp:lineTo x="0" y="0"/>
                  </wp:wrapPolygon>
                </wp:wrapTight>
                <wp:docPr id="274"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44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36578E3" w14:textId="77777777" w:rsidR="000B02C4" w:rsidRPr="002F0C77" w:rsidRDefault="000B02C4" w:rsidP="00274F8A">
                            <w:pPr>
                              <w:pStyle w:val="Heading2"/>
                            </w:pPr>
                            <w:r w:rsidRPr="002F0C77">
                              <w:t>Integer tincidunt elementum lacus.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E1213" id="_x0000_s1109" type="#_x0000_t202" style="position:absolute;margin-left:104pt;margin-top:108pt;width:540pt;height:35pt;z-index:2517269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" filled="f" stroked="f">
                <v:stroke o:forcedash="t"/>
                <v:textbox inset="3.6pt,0,3.6pt,0">
                  <w:txbxContent>
                    <w:p w14:paraId="136578E3" w14:textId="77777777" w:rsidR="000B02C4" w:rsidRPr="002F0C77" w:rsidRDefault="000B02C4" w:rsidP="00274F8A">
                      <w:pPr>
                        <w:pStyle w:val="Heading2"/>
                      </w:pPr>
                      <w:r w:rsidRPr="002F0C77">
                        <w:t>Integer tincidunt elementum lacus.</w:t>
                      </w:r>
                    </w:p>
                  </w:txbxContent>
                </v:textbox>
                <w10:wrap type="tight" anchorx="page" anchory="page"/>
              </v:shape>
            </w:pict>
          </mc:Fallback>
        </mc:AlternateContent>
      </w:r>
      <w:r w:rsidR="00960BCE">
        <w:rPr>
          <w:noProof/>
        </w:rPr>
        <mc:AlternateContent>
          <mc:Choice Requires="wps">
            <w:drawing>
              <wp:anchor distT="0" distB="0" distL="114300" distR="114300" simplePos="0" relativeHeight="251730037" behindDoc="0" locked="0" layoutInCell="1" allowOverlap="1" wp14:anchorId="069C36D4" wp14:editId="31F01A2A">
                <wp:simplePos x="0" y="0"/>
                <wp:positionH relativeFrom="page">
                  <wp:posOffset>4195445</wp:posOffset>
                </wp:positionH>
                <wp:positionV relativeFrom="page">
                  <wp:posOffset>5613400</wp:posOffset>
                </wp:positionV>
                <wp:extent cx="2468880" cy="4136390"/>
                <wp:effectExtent l="0" t="0" r="20320" b="3810"/>
                <wp:wrapThrough wrapText="bothSides">
                  <wp:wrapPolygon edited="0">
                    <wp:start x="0" y="0"/>
                    <wp:lineTo x="0" y="21487"/>
                    <wp:lineTo x="21556" y="21487"/>
                    <wp:lineTo x="21556" y="0"/>
                    <wp:lineTo x="0" y="0"/>
                  </wp:wrapPolygon>
                </wp:wrapThrough>
                <wp:docPr id="27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413639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linkedTxbx id="47" seq="1"/>
                      <wps:bodyPr rot="0" vert="horz" wrap="square" lIns="0" tIns="0" rIns="0" bIns="0" anchor="t" anchorCtr="0" upright="1">
                        <a:noAutofit/>
                      </wps:bodyPr>
                    </wps:wsp>
                  </a:graphicData>
                </a:graphic>
                <wp14:sizeRelV relativeFrom="margin">
                  <wp14:pctHeight>0</wp14:pctHeight>
                </wp14:sizeRelV>
              </wp:anchor>
            </w:drawing>
          </mc:Choice>
          <mc:Fallback>
            <w:pict>
              <v:shape w14:anchorId="069C36D4" id="_x0000_s1110" type="#_x0000_t202" style="position:absolute;margin-left:330.35pt;margin-top:442pt;width:194.4pt;height:325.7pt;z-index:251730037;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" mv:complextextbox="1" filled="f" stroked="f">
                <v:stroke o:forcedash="t"/>
                <v:textbox inset="0,0,0,0">
                  <w:txbxContent/>
                </v:textbox>
                <w10:wrap type="through" anchorx="page" anchory="page"/>
              </v:shape>
            </w:pict>
          </mc:Fallback>
        </mc:AlternateContent>
      </w:r>
      <w:r w:rsidR="00960BCE">
        <w:rPr>
          <w:noProof/>
        </w:rPr>
        <mc:AlternateContent>
          <mc:Choice Requires="wps">
            <w:drawing>
              <wp:anchor distT="0" distB="0" distL="114300" distR="114300" simplePos="0" relativeHeight="251729013" behindDoc="0" locked="0" layoutInCell="1" allowOverlap="1" wp14:anchorId="63288B1B" wp14:editId="256D8073">
                <wp:simplePos x="0" y="0"/>
                <wp:positionH relativeFrom="page">
                  <wp:posOffset>1397000</wp:posOffset>
                </wp:positionH>
                <wp:positionV relativeFrom="page">
                  <wp:posOffset>5613400</wp:posOffset>
                </wp:positionV>
                <wp:extent cx="2468880" cy="4139565"/>
                <wp:effectExtent l="0" t="0" r="20320" b="635"/>
                <wp:wrapThrough wrapText="bothSides">
                  <wp:wrapPolygon edited="0">
                    <wp:start x="0" y="0"/>
                    <wp:lineTo x="0" y="21471"/>
                    <wp:lineTo x="21556" y="21471"/>
                    <wp:lineTo x="21556" y="0"/>
                    <wp:lineTo x="0" y="0"/>
                  </wp:wrapPolygon>
                </wp:wrapThrough>
                <wp:docPr id="27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413956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id="47">
                        <w:txbxContent>
                          <w:p w14:paraId="162F26E2" w14:textId="77777777" w:rsidR="000B02C4" w:rsidRDefault="000B02C4" w:rsidP="00356898">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29F35A09" w14:textId="77777777" w:rsidR="000B02C4" w:rsidRDefault="000B02C4" w:rsidP="00356898">
                            <w:pPr>
                              <w:pStyle w:val="Heading4"/>
                              <w:jc w:val="both"/>
                            </w:pPr>
                            <w:r>
                              <w:t xml:space="preserve">Ut eu libero. </w:t>
                            </w:r>
                          </w:p>
                          <w:p w14:paraId="77D1CC01" w14:textId="77777777" w:rsidR="000B02C4" w:rsidRDefault="000B02C4" w:rsidP="00356898">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468C402B" w14:textId="77777777" w:rsidR="000B02C4" w:rsidRDefault="000B02C4" w:rsidP="00356898">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0D868A90" w14:textId="77777777" w:rsidR="000B02C4" w:rsidRDefault="000B02C4" w:rsidP="00356898">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7D7E8116" w14:textId="77777777" w:rsidR="000B02C4" w:rsidRDefault="000B02C4" w:rsidP="00356898">
                            <w:pPr>
                              <w:pStyle w:val="BodyText"/>
                              <w:jc w:val="both"/>
                            </w:pPr>
                            <w:r>
                              <w:t xml:space="preserve">Vestibulum ante ipsum primis in faucibus orci luctus et ultrices posuere cubilia Curae. </w:t>
                            </w:r>
                          </w:p>
                          <w:p w14:paraId="792B33D5" w14:textId="77777777" w:rsidR="000B02C4" w:rsidRDefault="000B02C4" w:rsidP="00356898">
                            <w:pPr>
                              <w:pStyle w:val="Heading4"/>
                              <w:jc w:val="both"/>
                            </w:pPr>
                            <w:r>
                              <w:t xml:space="preserve">Sed viverra ante ut arcu. </w:t>
                            </w:r>
                          </w:p>
                          <w:p w14:paraId="0970628D" w14:textId="77777777" w:rsidR="000B02C4" w:rsidRDefault="000B02C4" w:rsidP="00356898">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37816B8D" w14:textId="77777777" w:rsidR="000B02C4" w:rsidRDefault="000B02C4" w:rsidP="00356898">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7B07E021" w14:textId="77777777" w:rsidR="000B02C4" w:rsidRDefault="000B02C4" w:rsidP="00356898">
                            <w:pPr>
                              <w:pStyle w:val="BodyText"/>
                              <w:jc w:val="both"/>
                            </w:pPr>
                            <w:r>
                              <w:t>Cras sed neque laoreet orci tristique placerat. Duis semper turpis in augue. Morbi non orci. In condimentum tellus vitae odio.</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63288B1B" id="_x0000_s1111" type="#_x0000_t202" style="position:absolute;margin-left:110pt;margin-top:442pt;width:194.4pt;height:325.95pt;z-index:251729013;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" mv:complextextbox="1" filled="f" stroked="f">
                <v:stroke o:forcedash="t"/>
                <v:textbox style="mso-next-textbox:#_x0000_s1110" inset="0,0,0,0">
                  <w:txbxContent>
                    <w:p w14:paraId="162F26E2" w14:textId="77777777" w:rsidR="000B02C4" w:rsidRDefault="000B02C4" w:rsidP="00356898">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29F35A09" w14:textId="77777777" w:rsidR="000B02C4" w:rsidRDefault="000B02C4" w:rsidP="00356898">
                      <w:pPr>
                        <w:pStyle w:val="Heading4"/>
                        <w:jc w:val="both"/>
                      </w:pPr>
                      <w:r>
                        <w:t xml:space="preserve">Ut eu libero. </w:t>
                      </w:r>
                    </w:p>
                    <w:p w14:paraId="77D1CC01" w14:textId="77777777" w:rsidR="000B02C4" w:rsidRDefault="000B02C4" w:rsidP="00356898">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468C402B" w14:textId="77777777" w:rsidR="000B02C4" w:rsidRDefault="000B02C4" w:rsidP="00356898">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0D868A90" w14:textId="77777777" w:rsidR="000B02C4" w:rsidRDefault="000B02C4" w:rsidP="00356898">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7D7E8116" w14:textId="77777777" w:rsidR="000B02C4" w:rsidRDefault="000B02C4" w:rsidP="00356898">
                      <w:pPr>
                        <w:pStyle w:val="BodyText"/>
                        <w:jc w:val="both"/>
                      </w:pPr>
                      <w:r>
                        <w:t xml:space="preserve">Vestibulum ante ipsum primis in faucibus orci luctus et ultrices posuere cubilia Curae. </w:t>
                      </w:r>
                    </w:p>
                    <w:p w14:paraId="792B33D5" w14:textId="77777777" w:rsidR="000B02C4" w:rsidRDefault="000B02C4" w:rsidP="00356898">
                      <w:pPr>
                        <w:pStyle w:val="Heading4"/>
                        <w:jc w:val="both"/>
                      </w:pPr>
                      <w:r>
                        <w:t xml:space="preserve">Sed viverra ante ut arcu. </w:t>
                      </w:r>
                    </w:p>
                    <w:p w14:paraId="0970628D" w14:textId="77777777" w:rsidR="000B02C4" w:rsidRDefault="000B02C4" w:rsidP="00356898">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37816B8D" w14:textId="77777777" w:rsidR="000B02C4" w:rsidRDefault="000B02C4" w:rsidP="00356898">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7B07E021" w14:textId="77777777" w:rsidR="000B02C4" w:rsidRDefault="000B02C4" w:rsidP="00356898">
                      <w:pPr>
                        <w:pStyle w:val="BodyText"/>
                        <w:jc w:val="both"/>
                      </w:pPr>
                      <w:r>
                        <w:t>Cras sed neque laoreet orci tristique placerat. Duis semper turpis in augue. Morbi non orci. In condimentum tellus vitae odio.</w:t>
                      </w:r>
                    </w:p>
                  </w:txbxContent>
                </v:textbox>
                <w10:wrap type="through" anchorx="page" anchory="page"/>
              </v:shape>
            </w:pict>
          </mc:Fallback>
        </mc:AlternateContent>
      </w:r>
      <w:r w:rsidR="007E3BB7">
        <w:br w:type="page"/>
      </w:r>
      <w:r w:rsidR="00824D83" w:rsidRPr="000645A5">
        <w:rPr>
          <w:noProof/>
        </w:rPr>
        <w:drawing>
          <wp:anchor distT="0" distB="0" distL="114300" distR="114300" simplePos="0" relativeHeight="251825269" behindDoc="0" locked="0" layoutInCell="1" allowOverlap="1" wp14:anchorId="74E575FE" wp14:editId="21EC96A6">
            <wp:simplePos x="0" y="0"/>
            <wp:positionH relativeFrom="page">
              <wp:posOffset>2690495</wp:posOffset>
            </wp:positionH>
            <wp:positionV relativeFrom="page">
              <wp:posOffset>457200</wp:posOffset>
            </wp:positionV>
            <wp:extent cx="2391410" cy="1194435"/>
            <wp:effectExtent l="0" t="0" r="0" b="0"/>
            <wp:wrapTight wrapText="bothSides">
              <wp:wrapPolygon edited="0">
                <wp:start x="0" y="0"/>
                <wp:lineTo x="0" y="21129"/>
                <wp:lineTo x="21336" y="21129"/>
                <wp:lineTo x="21336" y="0"/>
                <wp:lineTo x="0" y="0"/>
              </wp:wrapPolygon>
            </wp:wrapTight>
            <wp:docPr id="232"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D3791D">
        <w:rPr>
          <w:noProof/>
        </w:rPr>
        <mc:AlternateContent>
          <mc:Choice Requires="wps">
            <w:drawing>
              <wp:anchor distT="0" distB="0" distL="114300" distR="114300" simplePos="0" relativeHeight="251619402" behindDoc="0" locked="0" layoutInCell="1" allowOverlap="1" wp14:anchorId="0C5C1E12" wp14:editId="44FA621E">
                <wp:simplePos x="0" y="0"/>
                <wp:positionH relativeFrom="page">
                  <wp:posOffset>2803525</wp:posOffset>
                </wp:positionH>
                <wp:positionV relativeFrom="page">
                  <wp:posOffset>6865620</wp:posOffset>
                </wp:positionV>
                <wp:extent cx="4511675" cy="1718945"/>
                <wp:effectExtent l="0" t="0" r="9525" b="8255"/>
                <wp:wrapTight wrapText="bothSides">
                  <wp:wrapPolygon edited="0">
                    <wp:start x="0" y="0"/>
                    <wp:lineTo x="0" y="21385"/>
                    <wp:lineTo x="21524" y="21385"/>
                    <wp:lineTo x="21524" y="0"/>
                    <wp:lineTo x="0" y="0"/>
                  </wp:wrapPolygon>
                </wp:wrapTight>
                <wp:docPr id="1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675" cy="171894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13414A8" w14:textId="77777777" w:rsidR="000B02C4" w:rsidRDefault="000B02C4" w:rsidP="00274F8A">
                            <w:pPr>
                              <w:pStyle w:val="Heading4"/>
                            </w:pPr>
                            <w:r>
                              <w:t xml:space="preserve">Donec pharetra. </w:t>
                            </w:r>
                          </w:p>
                          <w:p w14:paraId="66093E48" w14:textId="77777777" w:rsidR="000B02C4" w:rsidRDefault="000B02C4" w:rsidP="00274F8A">
                            <w:pPr>
                              <w:pStyle w:val="BodyText"/>
                            </w:pPr>
                            <w:r>
                              <w:t>In et leo sed odio vulputate accumsan. Praesent sodales quam ut nunc. Proin elit. Duis libero diam, mattis sed, ullamcorper sit amet, placerat non, odio. Nunc porta suscipit sapien. Pellentesque tincidunt sodales massa. Curabitur sem sem, iaculis sit amet, adipiscing quis, sollicitudin at, est. Sed tellus neque, aliquam vestibulum, aliquam eget, pharetra non, velit. Aenean ultricies tellus ac diam. Fusce tincidunt pretium diam. Curabitur rutrum, mi vitae venenatis vestibulum, erat orci eleifend quam, eget porttitor ante leo quis lectus. Aenean ac nulla.</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C1E12" id="Text Box 182" o:spid="_x0000_s1112" type="#_x0000_t202" style="position:absolute;margin-left:220.75pt;margin-top:540.6pt;width:355.25pt;height:135.35pt;z-index:25161940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" mv:complextextbox="1" filled="f" stroked="f">
                <v:stroke o:forcedash="t"/>
                <v:textbox inset="0,,0">
                  <w:txbxContent>
                    <w:p w14:paraId="213414A8" w14:textId="77777777" w:rsidR="000B02C4" w:rsidRDefault="000B02C4" w:rsidP="00274F8A">
                      <w:pPr>
                        <w:pStyle w:val="Heading4"/>
                      </w:pPr>
                      <w:r>
                        <w:t xml:space="preserve">Donec pharetra. </w:t>
                      </w:r>
                    </w:p>
                    <w:p w14:paraId="66093E48" w14:textId="77777777" w:rsidR="000B02C4" w:rsidRDefault="000B02C4" w:rsidP="00274F8A">
                      <w:pPr>
                        <w:pStyle w:val="BodyText"/>
                      </w:pPr>
                      <w:r>
                        <w:t>In et leo sed odio vulputate accumsan. Praesent sodales quam ut nunc. Proin elit. Duis libero diam, mattis sed, ullamcorper sit amet, placerat non, odio. Nunc porta suscipit sapien. Pellentesque tincidunt sodales massa. Curabitur sem sem, iaculis sit amet, adipiscing quis, sollicitudin at, est. Sed tellus neque, aliquam vestibulum, aliquam eget, pharetra non, velit. Aenean ultricies tellus ac diam. Fusce tincidunt pretium diam. Curabitur rutrum, mi vitae venenatis vestibulum, erat orci eleifend quam, eget porttitor ante leo quis lectus. Aenean ac nulla.</w:t>
                      </w:r>
                    </w:p>
                  </w:txbxContent>
                </v:textbox>
                <w10:wrap type="tight" anchorx="page" anchory="page"/>
              </v:shape>
            </w:pict>
          </mc:Fallback>
        </mc:AlternateContent>
      </w:r>
      <w:r w:rsidR="00D3791D">
        <w:rPr>
          <w:noProof/>
        </w:rPr>
        <w:drawing>
          <wp:anchor distT="0" distB="0" distL="114300" distR="114300" simplePos="0" relativeHeight="251670645" behindDoc="0" locked="0" layoutInCell="1" allowOverlap="1" wp14:anchorId="549300F9" wp14:editId="269935C3">
            <wp:simplePos x="0" y="0"/>
            <wp:positionH relativeFrom="page">
              <wp:posOffset>457200</wp:posOffset>
            </wp:positionH>
            <wp:positionV relativeFrom="page">
              <wp:posOffset>6941185</wp:posOffset>
            </wp:positionV>
            <wp:extent cx="2022475" cy="1461770"/>
            <wp:effectExtent l="0" t="0" r="9525" b="11430"/>
            <wp:wrapThrough wrapText="bothSides">
              <wp:wrapPolygon edited="0">
                <wp:start x="0" y="0"/>
                <wp:lineTo x="0" y="21394"/>
                <wp:lineTo x="21430" y="21394"/>
                <wp:lineTo x="21430" y="0"/>
                <wp:lineTo x="0" y="0"/>
              </wp:wrapPolygon>
            </wp:wrapThrough>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pple-laptop-notebook.jp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2022475" cy="14617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D3791D">
        <w:rPr>
          <w:noProof/>
        </w:rPr>
        <w:drawing>
          <wp:anchor distT="0" distB="0" distL="114300" distR="114300" simplePos="0" relativeHeight="251668597" behindDoc="0" locked="0" layoutInCell="1" allowOverlap="1" wp14:anchorId="5EB0437E" wp14:editId="2B1A27D2">
            <wp:simplePos x="0" y="0"/>
            <wp:positionH relativeFrom="page">
              <wp:posOffset>457200</wp:posOffset>
            </wp:positionH>
            <wp:positionV relativeFrom="page">
              <wp:posOffset>4934585</wp:posOffset>
            </wp:positionV>
            <wp:extent cx="2022475" cy="1461770"/>
            <wp:effectExtent l="0" t="0" r="9525" b="11430"/>
            <wp:wrapThrough wrapText="bothSides">
              <wp:wrapPolygon edited="0">
                <wp:start x="0" y="0"/>
                <wp:lineTo x="0" y="21394"/>
                <wp:lineTo x="21430" y="21394"/>
                <wp:lineTo x="21430" y="0"/>
                <wp:lineTo x="0" y="0"/>
              </wp:wrapPolygon>
            </wp:wrapThrough>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pple-laptop-notebook.jp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2022475" cy="14617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D3791D">
        <w:rPr>
          <w:noProof/>
        </w:rPr>
        <w:drawing>
          <wp:anchor distT="0" distB="0" distL="114300" distR="114300" simplePos="0" relativeHeight="251666549" behindDoc="0" locked="0" layoutInCell="1" allowOverlap="1" wp14:anchorId="25765E1C" wp14:editId="49052233">
            <wp:simplePos x="0" y="0"/>
            <wp:positionH relativeFrom="page">
              <wp:posOffset>457200</wp:posOffset>
            </wp:positionH>
            <wp:positionV relativeFrom="page">
              <wp:posOffset>2970530</wp:posOffset>
            </wp:positionV>
            <wp:extent cx="2022475" cy="1461770"/>
            <wp:effectExtent l="0" t="0" r="9525" b="11430"/>
            <wp:wrapThrough wrapText="bothSides">
              <wp:wrapPolygon edited="0">
                <wp:start x="0" y="0"/>
                <wp:lineTo x="0" y="21394"/>
                <wp:lineTo x="21430" y="21394"/>
                <wp:lineTo x="21430" y="0"/>
                <wp:lineTo x="0" y="0"/>
              </wp:wrapPolygon>
            </wp:wrapThrough>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pple-laptop-notebook.jp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2022475" cy="14617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D3791D">
        <w:rPr>
          <w:noProof/>
        </w:rPr>
        <mc:AlternateContent>
          <mc:Choice Requires="wps">
            <w:drawing>
              <wp:anchor distT="0" distB="0" distL="114300" distR="114300" simplePos="0" relativeHeight="251619401" behindDoc="0" locked="0" layoutInCell="1" allowOverlap="1" wp14:anchorId="64FDEA0C" wp14:editId="7C08C14C">
                <wp:simplePos x="0" y="0"/>
                <wp:positionH relativeFrom="page">
                  <wp:posOffset>2803525</wp:posOffset>
                </wp:positionH>
                <wp:positionV relativeFrom="page">
                  <wp:posOffset>4909185</wp:posOffset>
                </wp:positionV>
                <wp:extent cx="4511675" cy="1718945"/>
                <wp:effectExtent l="0" t="0" r="9525" b="8255"/>
                <wp:wrapTight wrapText="bothSides">
                  <wp:wrapPolygon edited="0">
                    <wp:start x="0" y="0"/>
                    <wp:lineTo x="0" y="21385"/>
                    <wp:lineTo x="21524" y="21385"/>
                    <wp:lineTo x="21524" y="0"/>
                    <wp:lineTo x="0" y="0"/>
                  </wp:wrapPolygon>
                </wp:wrapTight>
                <wp:docPr id="12"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675" cy="171894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8927B56" w14:textId="77777777" w:rsidR="000B02C4" w:rsidRDefault="000B02C4" w:rsidP="00274F8A">
                            <w:pPr>
                              <w:pStyle w:val="Heading4"/>
                            </w:pPr>
                            <w:r>
                              <w:t xml:space="preserve">Sed a risus in metus facilisis cursus. </w:t>
                            </w:r>
                          </w:p>
                          <w:p w14:paraId="169247E5" w14:textId="77777777" w:rsidR="000B02C4" w:rsidRDefault="000B02C4" w:rsidP="00274F8A">
                            <w:pPr>
                              <w:pStyle w:val="BodyText"/>
                            </w:pPr>
                            <w:r>
                              <w:t>Quisque rutrum erat non nunc. Integer id eros quis nunc eleifend pharetra. Maecenas non mi. Aliquam erat volutpat. Morbi aliquam tellus semper odio. Ut auctor sodales velit. Donec porttitor, quam vehicula ornare malesuada, dolor nunc congue elit, ac luctus velit ligula ut diam. Pellentesque habitant morbi tristique senectus et netus et malesuada fames ac turpis egestas. Morbi sed purus et enim pharetra feugiat. Phasellus ullamcorper ligula in purus. Aliquam tincidunt laoreet erat. Suspendisse potenti. Nam tortor tortor, eleifend vitae, dignissim ut, commodo id, turpis.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DEA0C" id="Text Box 181" o:spid="_x0000_s1113" type="#_x0000_t202" style="position:absolute;margin-left:220.75pt;margin-top:386.55pt;width:355.25pt;height:135.35pt;z-index:25161940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" mv:complextextbox="1" filled="f" stroked="f">
                <v:stroke o:forcedash="t"/>
                <v:textbox inset="0,,0">
                  <w:txbxContent>
                    <w:p w14:paraId="28927B56" w14:textId="77777777" w:rsidR="000B02C4" w:rsidRDefault="000B02C4" w:rsidP="00274F8A">
                      <w:pPr>
                        <w:pStyle w:val="Heading4"/>
                      </w:pPr>
                      <w:r>
                        <w:t xml:space="preserve">Sed a risus in metus facilisis cursus. </w:t>
                      </w:r>
                    </w:p>
                    <w:p w14:paraId="169247E5" w14:textId="77777777" w:rsidR="000B02C4" w:rsidRDefault="000B02C4" w:rsidP="00274F8A">
                      <w:pPr>
                        <w:pStyle w:val="BodyText"/>
                      </w:pPr>
                      <w:r>
                        <w:t>Quisque rutrum erat non nunc. Integer id eros quis nunc eleifend pharetra. Maecenas non mi. Aliquam erat volutpat. Morbi aliquam tellus semper odio. Ut auctor sodales velit. Donec porttitor, quam vehicula ornare malesuada, dolor nunc congue elit, ac luctus velit ligula ut diam. Pellentesque habitant morbi tristique senectus et netus et malesuada fames ac turpis egestas. Morbi sed purus et enim pharetra feugiat. Phasellus ullamcorper ligula in purus. Aliquam tincidunt laoreet erat. Suspendisse potenti. Nam tortor tortor, eleifend vitae, dignissim ut, commodo id, turpis.</w:t>
                      </w:r>
                    </w:p>
                  </w:txbxContent>
                </v:textbox>
                <w10:wrap type="tight" anchorx="page" anchory="page"/>
              </v:shape>
            </w:pict>
          </mc:Fallback>
        </mc:AlternateContent>
      </w:r>
      <w:r w:rsidR="00D3791D">
        <w:rPr>
          <w:noProof/>
        </w:rPr>
        <mc:AlternateContent>
          <mc:Choice Requires="wps">
            <w:drawing>
              <wp:anchor distT="0" distB="0" distL="114300" distR="114300" simplePos="0" relativeHeight="251619400" behindDoc="0" locked="0" layoutInCell="1" allowOverlap="1" wp14:anchorId="76EC72DF" wp14:editId="67FFD55D">
                <wp:simplePos x="0" y="0"/>
                <wp:positionH relativeFrom="page">
                  <wp:posOffset>2803525</wp:posOffset>
                </wp:positionH>
                <wp:positionV relativeFrom="page">
                  <wp:posOffset>2889250</wp:posOffset>
                </wp:positionV>
                <wp:extent cx="4511675" cy="1718945"/>
                <wp:effectExtent l="0" t="0" r="9525" b="8255"/>
                <wp:wrapTight wrapText="bothSides">
                  <wp:wrapPolygon edited="0">
                    <wp:start x="0" y="0"/>
                    <wp:lineTo x="0" y="21385"/>
                    <wp:lineTo x="21524" y="21385"/>
                    <wp:lineTo x="21524" y="0"/>
                    <wp:lineTo x="0" y="0"/>
                  </wp:wrapPolygon>
                </wp:wrapTight>
                <wp:docPr id="1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675" cy="171894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668212C" w14:textId="77777777" w:rsidR="000B02C4" w:rsidRDefault="000B02C4" w:rsidP="00274F8A">
                            <w:pPr>
                              <w:pStyle w:val="Heading4"/>
                            </w:pPr>
                            <w:r w:rsidRPr="000D0346">
                              <w:t xml:space="preserve">Mauris interdum ipsum nec tellus. </w:t>
                            </w:r>
                          </w:p>
                          <w:p w14:paraId="03CD6E14" w14:textId="77777777" w:rsidR="000B02C4" w:rsidRDefault="000B02C4" w:rsidP="00274F8A">
                            <w:pPr>
                              <w:pStyle w:val="BodyText"/>
                            </w:pPr>
                            <w:r w:rsidRPr="000D0346">
                              <w:t>Cras diam risus, convallis eu, congue non, rhoncus sit amet, ante. Pellentesque et magna ac dolor vulputate convallis. Maecenas sed eros. Integer tempus tellus vestibulum eros. Vestibulum vehicula lacus ut neque. Curabitur diam turpis, mollis euismod, eleifend a, dapibus non, tellus. Integer ac massa. Sed interdum, tortor scelerisque pretium viverra, lorem est aliquet tellus, ut hendrerit enim tellus cursus tellus. Curabitur vitae urna a urna scelerisque sagittis. Vestibulum ultrices sem quis risus. Maecenas scelerisque pretium quam. Aliquam imperdiet lorem sit amet erat.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C72DF" id="Text Box 179" o:spid="_x0000_s1114" type="#_x0000_t202" style="position:absolute;margin-left:220.75pt;margin-top:227.5pt;width:355.25pt;height:135.35pt;z-index:251619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" mv:complextextbox="1" filled="f" stroked="f">
                <v:stroke o:forcedash="t"/>
                <v:textbox inset="0,,0">
                  <w:txbxContent>
                    <w:p w14:paraId="2668212C" w14:textId="77777777" w:rsidR="000B02C4" w:rsidRDefault="000B02C4" w:rsidP="00274F8A">
                      <w:pPr>
                        <w:pStyle w:val="Heading4"/>
                      </w:pPr>
                      <w:r w:rsidRPr="000D0346">
                        <w:t xml:space="preserve">Mauris interdum ipsum nec tellus. </w:t>
                      </w:r>
                    </w:p>
                    <w:p w14:paraId="03CD6E14" w14:textId="77777777" w:rsidR="000B02C4" w:rsidRDefault="000B02C4" w:rsidP="00274F8A">
                      <w:pPr>
                        <w:pStyle w:val="BodyText"/>
                      </w:pPr>
                      <w:r w:rsidRPr="000D0346">
                        <w:t>Cras diam risus, convallis eu, congue non, rhoncus sit amet, ante. Pellentesque et magna ac dolor vulputate convallis. Maecenas sed eros. Integer tempus tellus vestibulum eros. Vestibulum vehicula lacus ut neque. Curabitur diam turpis, mollis euismod, eleifend a, dapibus non, tellus. Integer ac massa. Sed interdum, tortor scelerisque pretium viverra, lorem est aliquet tellus, ut hendrerit enim tellus cursus tellus. Curabitur vitae urna a urna scelerisque sagittis. Vestibulum ultrices sem quis risus. Maecenas scelerisque pretium quam. Aliquam imperdiet lorem sit amet erat.</w:t>
                      </w:r>
                    </w:p>
                  </w:txbxContent>
                </v:textbox>
                <w10:wrap type="tight" anchorx="page" anchory="page"/>
              </v:shape>
            </w:pict>
          </mc:Fallback>
        </mc:AlternateContent>
      </w:r>
      <w:r w:rsidR="00356898">
        <w:rPr>
          <w:noProof/>
        </w:rPr>
        <mc:AlternateContent>
          <mc:Choice Requires="wps">
            <w:drawing>
              <wp:anchor distT="0" distB="0" distL="114300" distR="114300" simplePos="0" relativeHeight="251618338" behindDoc="0" locked="0" layoutInCell="1" allowOverlap="1" wp14:anchorId="5CA93078" wp14:editId="61B543B5">
                <wp:simplePos x="0" y="0"/>
                <wp:positionH relativeFrom="page">
                  <wp:posOffset>-25400</wp:posOffset>
                </wp:positionH>
                <wp:positionV relativeFrom="page">
                  <wp:posOffset>0</wp:posOffset>
                </wp:positionV>
                <wp:extent cx="7810500" cy="2176145"/>
                <wp:effectExtent l="0" t="0" r="12700" b="825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0" cy="2176145"/>
                        </a:xfrm>
                        <a:prstGeom prst="rect">
                          <a:avLst/>
                        </a:prstGeom>
                        <a:solidFill>
                          <a:schemeClr val="accent1">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7C9F34A2" w14:textId="77777777" w:rsidR="000B02C4" w:rsidRPr="000F190E" w:rsidRDefault="000B02C4" w:rsidP="00274F8A">
                            <w:pPr>
                              <w:pStyle w:val="Symbol"/>
                              <w:rPr>
                                <w:color w:val="8F94C7" w:themeColor="accent1" w:themeTint="66"/>
                              </w:rPr>
                            </w:pPr>
                          </w:p>
                        </w:txbxContent>
                      </wps:txbx>
                      <wps:bodyPr rot="0" vert="horz" wrap="square" lIns="18288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A93078" id="Rectangle 68" o:spid="_x0000_s1115" style="position:absolute;margin-left:-2pt;margin-top:0;width:615pt;height:171.35pt;z-index:2516183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" fillcolor="#1f223e [3204]" stroked="f">
                <v:textbox inset="14.4pt,7.2pt,,7.2pt">
                  <w:txbxContent>
                    <w:p w14:paraId="7C9F34A2" w14:textId="77777777" w:rsidR="000B02C4" w:rsidRPr="000F190E" w:rsidRDefault="000B02C4" w:rsidP="00274F8A">
                      <w:pPr>
                        <w:pStyle w:val="Symbol"/>
                        <w:rPr>
                          <w:color w:val="8F94C7" w:themeColor="accent1" w:themeTint="66"/>
                        </w:rPr>
                      </w:pPr>
                    </w:p>
                  </w:txbxContent>
                </v:textbox>
                <w10:wrap anchorx="page" anchory="page"/>
              </v:rect>
            </w:pict>
          </mc:Fallback>
        </mc:AlternateContent>
      </w:r>
    </w:p>
    <w:p w14:paraId="0D2AD1DD" w14:textId="77777777" w:rsidR="00274F8A" w:rsidRDefault="000104A0">
      <w:r>
        <w:rPr>
          <w:noProof/>
        </w:rPr>
        <w:drawing>
          <wp:anchor distT="0" distB="0" distL="114300" distR="114300" simplePos="0" relativeHeight="251830389" behindDoc="0" locked="0" layoutInCell="1" allowOverlap="1" wp14:anchorId="01F367FA" wp14:editId="71E8808A">
            <wp:simplePos x="0" y="0"/>
            <wp:positionH relativeFrom="page">
              <wp:posOffset>1117600</wp:posOffset>
            </wp:positionH>
            <wp:positionV relativeFrom="page">
              <wp:posOffset>6618605</wp:posOffset>
            </wp:positionV>
            <wp:extent cx="2388870" cy="1194435"/>
            <wp:effectExtent l="0" t="0" r="0" b="0"/>
            <wp:wrapThrough wrapText="bothSides">
              <wp:wrapPolygon edited="0">
                <wp:start x="0" y="0"/>
                <wp:lineTo x="0" y="21129"/>
                <wp:lineTo x="21359" y="21129"/>
                <wp:lineTo x="21359" y="0"/>
                <wp:lineTo x="0" y="0"/>
              </wp:wrapPolygon>
            </wp:wrapThrough>
            <wp:docPr id="24" name="Picture 24" descr="Macintosh HD:Users:kevinsmyth:Desktop:Screen Shot 2016-05-11 at 11.20.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vinsmyth:Desktop:Screen Shot 2016-05-11 at 11.20.42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8870" cy="11944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B34F0">
        <w:rPr>
          <w:noProof/>
        </w:rPr>
        <w:drawing>
          <wp:anchor distT="0" distB="0" distL="114300" distR="114300" simplePos="0" relativeHeight="251677813" behindDoc="0" locked="0" layoutInCell="1" allowOverlap="1" wp14:anchorId="7F981A1A" wp14:editId="092E64D7">
            <wp:simplePos x="0" y="0"/>
            <wp:positionH relativeFrom="page">
              <wp:posOffset>3996690</wp:posOffset>
            </wp:positionH>
            <wp:positionV relativeFrom="page">
              <wp:posOffset>2199640</wp:posOffset>
            </wp:positionV>
            <wp:extent cx="5750497" cy="3857625"/>
            <wp:effectExtent l="0" t="0" r="0" b="3175"/>
            <wp:wrapThrough wrapText="bothSides">
              <wp:wrapPolygon edited="0">
                <wp:start x="0" y="0"/>
                <wp:lineTo x="0" y="21476"/>
                <wp:lineTo x="21469" y="21476"/>
                <wp:lineTo x="21469" y="0"/>
                <wp:lineTo x="0" y="0"/>
              </wp:wrapPolygon>
            </wp:wrapThrough>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iphone-books-desk.jpg"/>
                    <pic:cNvPicPr/>
                  </pic:nvPicPr>
                  <pic:blipFill>
                    <a:blip r:embed="rId25" cstate="print">
                      <a:extLst>
                        <a:ext uri="{28A0092B-C50C-407E-A947-70E740481C1C}">
                          <a14:useLocalDpi xmlns:a14="http://schemas.microsoft.com/office/drawing/2010/main"/>
                        </a:ext>
                      </a:extLst>
                    </a:blip>
                    <a:stretch>
                      <a:fillRect/>
                    </a:stretch>
                  </pic:blipFill>
                  <pic:spPr>
                    <a:xfrm>
                      <a:off x="0" y="0"/>
                      <a:ext cx="5750497" cy="3857625"/>
                    </a:xfrm>
                    <a:prstGeom prst="rect">
                      <a:avLst/>
                    </a:prstGeom>
                  </pic:spPr>
                </pic:pic>
              </a:graphicData>
            </a:graphic>
            <wp14:sizeRelH relativeFrom="margin">
              <wp14:pctWidth>0</wp14:pctWidth>
            </wp14:sizeRelH>
            <wp14:sizeRelV relativeFrom="margin">
              <wp14:pctHeight>0</wp14:pctHeight>
            </wp14:sizeRelV>
          </wp:anchor>
        </w:drawing>
      </w:r>
      <w:r w:rsidR="00CB34F0">
        <w:rPr>
          <w:noProof/>
        </w:rPr>
        <mc:AlternateContent>
          <mc:Choice Requires="wps">
            <w:drawing>
              <wp:anchor distT="0" distB="0" distL="114300" distR="114300" simplePos="0" relativeHeight="251619408" behindDoc="0" locked="0" layoutInCell="1" allowOverlap="1" wp14:anchorId="53DF364A" wp14:editId="353298D7">
                <wp:simplePos x="0" y="0"/>
                <wp:positionH relativeFrom="page">
                  <wp:posOffset>1028700</wp:posOffset>
                </wp:positionH>
                <wp:positionV relativeFrom="page">
                  <wp:posOffset>8565515</wp:posOffset>
                </wp:positionV>
                <wp:extent cx="6400800" cy="870585"/>
                <wp:effectExtent l="0" t="0" r="0" b="18415"/>
                <wp:wrapTight wrapText="bothSides">
                  <wp:wrapPolygon edited="0">
                    <wp:start x="86" y="0"/>
                    <wp:lineTo x="86" y="21427"/>
                    <wp:lineTo x="21429" y="21427"/>
                    <wp:lineTo x="21429" y="0"/>
                    <wp:lineTo x="86" y="0"/>
                  </wp:wrapPolygon>
                </wp:wrapTight>
                <wp:docPr id="6"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87058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C3D2437" w14:textId="77777777" w:rsidR="000B02C4" w:rsidRDefault="000B02C4" w:rsidP="00274F8A">
                            <w:pPr>
                              <w:pStyle w:val="ContactDetails"/>
                            </w:pP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 USERPROPERTY WorkStreet </w:instrText>
                            </w:r>
                            <w:r w:rsidR="00654165">
                              <w:fldChar w:fldCharType="separate"/>
                            </w:r>
                            <w:r w:rsidR="00654165">
                              <w:rPr>
                                <w:b/>
                                <w:bCs/>
                              </w:rPr>
                              <w:instrText>Error! Bookmark not defined.</w:instrText>
                            </w:r>
                            <w:r w:rsidRPr="001644CE">
                              <w:fldChar w:fldCharType="end"/>
                            </w:r>
                            <w:r w:rsidRPr="001644CE">
                              <w:instrText xml:space="preserve">="" "[Street Address]" </w:instrText>
                            </w:r>
                            <w:fldSimple w:instr=" USERPROPERTY WorkStreet ">
                              <w:r w:rsidRPr="001644CE">
                                <w:instrText>93 Perry Street</w:instrText>
                              </w:r>
                            </w:fldSimple>
                            <w:r w:rsidRPr="001644CE">
                              <w:fldChar w:fldCharType="separate"/>
                            </w:r>
                            <w:r w:rsidR="00654165" w:rsidRPr="001644CE">
                              <w:rPr>
                                <w:noProof/>
                              </w:rPr>
                              <w:instrText>93 Perry Street</w:instrText>
                            </w:r>
                            <w:r w:rsidRPr="001644CE">
                              <w:fldChar w:fldCharType="end"/>
                            </w:r>
                            <w:r w:rsidRPr="001644CE">
                              <w:instrText xml:space="preserve"> \* MERGEFORMAT</w:instrText>
                            </w:r>
                            <w:r w:rsidRPr="001644CE">
                              <w:fldChar w:fldCharType="separate"/>
                            </w:r>
                            <w:r w:rsidR="00654165" w:rsidRPr="001644CE">
                              <w:t>93 Perry Street</w:t>
                            </w:r>
                            <w:r w:rsidRPr="001644CE">
                              <w:fldChar w:fldCharType="end"/>
                            </w:r>
                            <w:r w:rsidRPr="001644CE">
                              <w:br/>
                            </w: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 USERPROPERTY WorkCity </w:instrText>
                            </w:r>
                            <w:r w:rsidR="00654165">
                              <w:fldChar w:fldCharType="separate"/>
                            </w:r>
                            <w:r w:rsidR="00654165">
                              <w:rPr>
                                <w:b/>
                                <w:bCs/>
                              </w:rPr>
                              <w:instrText>Error! Bookmark not defined.</w:instrText>
                            </w:r>
                            <w:r w:rsidRPr="001644CE">
                              <w:fldChar w:fldCharType="end"/>
                            </w:r>
                            <w:r w:rsidRPr="001644CE">
                              <w:instrText xml:space="preserve">="" "[City]" </w:instrText>
                            </w:r>
                            <w:r w:rsidRPr="001644CE">
                              <w:fldChar w:fldCharType="begin"/>
                            </w:r>
                            <w:r w:rsidRPr="001644CE">
                              <w:instrText xml:space="preserve"> USERPROPERTY WorkCity </w:instrText>
                            </w:r>
                            <w:r w:rsidRPr="001644CE">
                              <w:fldChar w:fldCharType="separate"/>
                            </w:r>
                            <w:r w:rsidRPr="001644CE">
                              <w:instrText>Error! Bookmark not defined.</w:instrText>
                            </w:r>
                            <w:r w:rsidRPr="001644CE">
                              <w:fldChar w:fldCharType="end"/>
                            </w:r>
                            <w:r w:rsidRPr="001644CE">
                              <w:fldChar w:fldCharType="separate"/>
                            </w:r>
                            <w:r w:rsidR="00654165" w:rsidRPr="001644CE">
                              <w:rPr>
                                <w:noProof/>
                              </w:rPr>
                              <w:instrText>Error! Bookmark not defined.</w:instrText>
                            </w:r>
                            <w:r w:rsidRPr="001644CE">
                              <w:fldChar w:fldCharType="end"/>
                            </w:r>
                            <w:r w:rsidRPr="001644CE">
                              <w:instrText xml:space="preserve"> \* MERGEFORMAT</w:instrText>
                            </w:r>
                            <w:r w:rsidRPr="001644CE">
                              <w:fldChar w:fldCharType="separate"/>
                            </w:r>
                            <w:r w:rsidR="00654165" w:rsidRPr="001644CE">
                              <w:t xml:space="preserve">Error! </w:t>
                            </w:r>
                            <w:r w:rsidR="00654165" w:rsidRPr="001644CE">
                              <w:rPr>
                                <w:noProof/>
                              </w:rPr>
                              <w:t>Bookmark not defined.</w:t>
                            </w:r>
                            <w:r w:rsidRPr="001644CE">
                              <w:fldChar w:fldCharType="end"/>
                            </w:r>
                            <w:r w:rsidRPr="001644CE">
                              <w:t xml:space="preserve">, </w:t>
                            </w: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 USERPROPERTY WorkState </w:instrText>
                            </w:r>
                            <w:r w:rsidR="00654165">
                              <w:fldChar w:fldCharType="separate"/>
                            </w:r>
                            <w:r w:rsidR="00654165">
                              <w:rPr>
                                <w:b/>
                                <w:bCs/>
                              </w:rPr>
                              <w:instrText>Error! Bookmark not defined.</w:instrText>
                            </w:r>
                            <w:r w:rsidRPr="001644CE">
                              <w:fldChar w:fldCharType="end"/>
                            </w:r>
                            <w:r w:rsidRPr="001644CE">
                              <w:instrText xml:space="preserve">="" "[State]"  </w:instrText>
                            </w:r>
                            <w:r w:rsidRPr="001644CE">
                              <w:fldChar w:fldCharType="begin"/>
                            </w:r>
                            <w:r w:rsidRPr="001644CE">
                              <w:instrText xml:space="preserve"> USERPROPERTY WorkState </w:instrText>
                            </w:r>
                            <w:r w:rsidRPr="001644CE">
                              <w:fldChar w:fldCharType="separate"/>
                            </w:r>
                            <w:r w:rsidRPr="001644CE">
                              <w:instrText>Error! Bookmark not defined.</w:instrText>
                            </w:r>
                            <w:r w:rsidRPr="001644CE">
                              <w:fldChar w:fldCharType="end"/>
                            </w:r>
                            <w:r w:rsidRPr="001644CE">
                              <w:fldChar w:fldCharType="separate"/>
                            </w:r>
                            <w:r w:rsidR="00654165" w:rsidRPr="001644CE">
                              <w:rPr>
                                <w:noProof/>
                              </w:rPr>
                              <w:instrText>Error! Bookmark not defined.</w:instrText>
                            </w:r>
                            <w:r w:rsidRPr="001644CE">
                              <w:fldChar w:fldCharType="end"/>
                            </w:r>
                            <w:r w:rsidRPr="001644CE">
                              <w:instrText xml:space="preserve"> \* MERGEFORMAT</w:instrText>
                            </w:r>
                            <w:r w:rsidRPr="001644CE">
                              <w:fldChar w:fldCharType="separate"/>
                            </w:r>
                            <w:r w:rsidR="00654165" w:rsidRPr="001644CE">
                              <w:t xml:space="preserve">Error! </w:t>
                            </w:r>
                            <w:r w:rsidR="00654165" w:rsidRPr="001644CE">
                              <w:rPr>
                                <w:noProof/>
                              </w:rPr>
                              <w:t>Bookmark not defined.</w:t>
                            </w:r>
                            <w:r w:rsidRPr="001644CE">
                              <w:fldChar w:fldCharType="end"/>
                            </w: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USERPROPERTY WorkZip </w:instrText>
                            </w:r>
                            <w:r w:rsidR="00654165">
                              <w:fldChar w:fldCharType="separate"/>
                            </w:r>
                            <w:r w:rsidR="00654165">
                              <w:rPr>
                                <w:b/>
                                <w:bCs/>
                              </w:rPr>
                              <w:instrText>Error! Bookmark not defined.</w:instrText>
                            </w:r>
                            <w:r w:rsidRPr="001644CE">
                              <w:fldChar w:fldCharType="end"/>
                            </w:r>
                            <w:r w:rsidRPr="001644CE">
                              <w:instrText xml:space="preserve">="" "[Postal Code]" </w:instrText>
                            </w:r>
                            <w:r w:rsidRPr="001644CE">
                              <w:fldChar w:fldCharType="begin"/>
                            </w:r>
                            <w:r w:rsidRPr="001644CE">
                              <w:instrText xml:space="preserve"> USERPROPERTY WorkZip </w:instrText>
                            </w:r>
                            <w:r w:rsidRPr="001644CE">
                              <w:fldChar w:fldCharType="separate"/>
                            </w:r>
                            <w:r w:rsidRPr="001644CE">
                              <w:instrText>Error! Bookmark not defined.</w:instrText>
                            </w:r>
                            <w:r w:rsidRPr="001644CE">
                              <w:fldChar w:fldCharType="end"/>
                            </w:r>
                            <w:r w:rsidRPr="001644CE">
                              <w:fldChar w:fldCharType="separate"/>
                            </w:r>
                            <w:r w:rsidR="00654165" w:rsidRPr="001644CE">
                              <w:rPr>
                                <w:noProof/>
                              </w:rPr>
                              <w:instrText>Error! Bookmark not defined.</w:instrText>
                            </w:r>
                            <w:r w:rsidRPr="001644CE">
                              <w:fldChar w:fldCharType="end"/>
                            </w:r>
                            <w:r w:rsidRPr="001644CE">
                              <w:instrText xml:space="preserve"> \* MERGEFORMAT</w:instrText>
                            </w:r>
                            <w:r w:rsidRPr="001644CE">
                              <w:fldChar w:fldCharType="separate"/>
                            </w:r>
                            <w:r w:rsidR="00654165" w:rsidRPr="001644CE">
                              <w:t xml:space="preserve">Error! Bookmark </w:t>
                            </w:r>
                            <w:r w:rsidR="00654165" w:rsidRPr="001644CE">
                              <w:rPr>
                                <w:noProof/>
                              </w:rPr>
                              <w:t>not defined.</w:t>
                            </w:r>
                            <w:r w:rsidRPr="001644CE">
                              <w:fldChar w:fldCharType="end"/>
                            </w:r>
                          </w:p>
                          <w:p w14:paraId="40A32F0B" w14:textId="77777777" w:rsidR="000B02C4" w:rsidRPr="001644CE" w:rsidRDefault="000B02C4" w:rsidP="00274F8A">
                            <w:pPr>
                              <w:pStyle w:val="ContactDetails"/>
                            </w:pP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rsidR="00654165">
                              <w:fldChar w:fldCharType="separate"/>
                            </w:r>
                            <w:r w:rsidR="00654165">
                              <w:rPr>
                                <w:b/>
                                <w:bCs/>
                              </w:rPr>
                              <w:instrText>Error! Bookmark not defined.</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sidR="00654165">
                              <w:rPr>
                                <w:b/>
                                <w:bCs/>
                                <w:noProof/>
                              </w:rPr>
                              <w:instrText>Error! Bookmark not defined.</w:instrText>
                            </w:r>
                            <w:r>
                              <w:fldChar w:fldCharType="end"/>
                            </w:r>
                            <w:r>
                              <w:instrText xml:space="preserve"> \* MERGEFORMAT</w:instrText>
                            </w:r>
                            <w:r>
                              <w:fldChar w:fldCharType="separate"/>
                            </w:r>
                            <w:r w:rsidR="00654165" w:rsidRPr="00654165">
                              <w:t xml:space="preserve">Error! Bookmark </w:t>
                            </w:r>
                            <w:r w:rsidR="00654165">
                              <w:rPr>
                                <w:b/>
                                <w:bCs/>
                                <w:noProof/>
                              </w:rPr>
                              <w:t>not defined.</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F364A" id="Text Box 189" o:spid="_x0000_s1116" type="#_x0000_t202" style="position:absolute;margin-left:81pt;margin-top:674.45pt;width:7in;height:68.55pt;z-index:25161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" filled="f" stroked="f">
                <v:textbox inset=",0,,0">
                  <w:txbxContent>
                    <w:p w14:paraId="2C3D2437" w14:textId="77777777" w:rsidR="000B02C4" w:rsidRDefault="000B02C4" w:rsidP="00274F8A">
                      <w:pPr>
                        <w:pStyle w:val="ContactDetails"/>
                      </w:pP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 USERPROPERTY WorkStreet </w:instrText>
                      </w:r>
                      <w:r w:rsidR="00654165">
                        <w:fldChar w:fldCharType="separate"/>
                      </w:r>
                      <w:r w:rsidR="00654165">
                        <w:rPr>
                          <w:b/>
                          <w:bCs/>
                        </w:rPr>
                        <w:instrText>Error! Bookmark not defined.</w:instrText>
                      </w:r>
                      <w:r w:rsidRPr="001644CE">
                        <w:fldChar w:fldCharType="end"/>
                      </w:r>
                      <w:r w:rsidRPr="001644CE">
                        <w:instrText xml:space="preserve">="" "[Street Address]" </w:instrText>
                      </w:r>
                      <w:fldSimple w:instr=" USERPROPERTY WorkStreet ">
                        <w:r w:rsidRPr="001644CE">
                          <w:instrText>93 Perry Street</w:instrText>
                        </w:r>
                      </w:fldSimple>
                      <w:r w:rsidRPr="001644CE">
                        <w:fldChar w:fldCharType="separate"/>
                      </w:r>
                      <w:r w:rsidR="00654165" w:rsidRPr="001644CE">
                        <w:rPr>
                          <w:noProof/>
                        </w:rPr>
                        <w:instrText>93 Perry Street</w:instrText>
                      </w:r>
                      <w:r w:rsidRPr="001644CE">
                        <w:fldChar w:fldCharType="end"/>
                      </w:r>
                      <w:r w:rsidRPr="001644CE">
                        <w:instrText xml:space="preserve"> \* MERGEFORMAT</w:instrText>
                      </w:r>
                      <w:r w:rsidRPr="001644CE">
                        <w:fldChar w:fldCharType="separate"/>
                      </w:r>
                      <w:r w:rsidR="00654165" w:rsidRPr="001644CE">
                        <w:t>93 Perry Street</w:t>
                      </w:r>
                      <w:r w:rsidRPr="001644CE">
                        <w:fldChar w:fldCharType="end"/>
                      </w:r>
                      <w:r w:rsidRPr="001644CE">
                        <w:br/>
                      </w: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 USERPROPERTY WorkCity </w:instrText>
                      </w:r>
                      <w:r w:rsidR="00654165">
                        <w:fldChar w:fldCharType="separate"/>
                      </w:r>
                      <w:r w:rsidR="00654165">
                        <w:rPr>
                          <w:b/>
                          <w:bCs/>
                        </w:rPr>
                        <w:instrText>Error! Bookmark not defined.</w:instrText>
                      </w:r>
                      <w:r w:rsidRPr="001644CE">
                        <w:fldChar w:fldCharType="end"/>
                      </w:r>
                      <w:r w:rsidRPr="001644CE">
                        <w:instrText xml:space="preserve">="" "[City]" </w:instrText>
                      </w:r>
                      <w:r w:rsidRPr="001644CE">
                        <w:fldChar w:fldCharType="begin"/>
                      </w:r>
                      <w:r w:rsidRPr="001644CE">
                        <w:instrText xml:space="preserve"> USERPROPERTY WorkCity </w:instrText>
                      </w:r>
                      <w:r w:rsidRPr="001644CE">
                        <w:fldChar w:fldCharType="separate"/>
                      </w:r>
                      <w:r w:rsidRPr="001644CE">
                        <w:instrText>Error! Bookmark not defined.</w:instrText>
                      </w:r>
                      <w:r w:rsidRPr="001644CE">
                        <w:fldChar w:fldCharType="end"/>
                      </w:r>
                      <w:r w:rsidRPr="001644CE">
                        <w:fldChar w:fldCharType="separate"/>
                      </w:r>
                      <w:r w:rsidR="00654165" w:rsidRPr="001644CE">
                        <w:rPr>
                          <w:noProof/>
                        </w:rPr>
                        <w:instrText>Error! Bookmark not defined.</w:instrText>
                      </w:r>
                      <w:r w:rsidRPr="001644CE">
                        <w:fldChar w:fldCharType="end"/>
                      </w:r>
                      <w:r w:rsidRPr="001644CE">
                        <w:instrText xml:space="preserve"> \* MERGEFORMAT</w:instrText>
                      </w:r>
                      <w:r w:rsidRPr="001644CE">
                        <w:fldChar w:fldCharType="separate"/>
                      </w:r>
                      <w:r w:rsidR="00654165" w:rsidRPr="001644CE">
                        <w:t xml:space="preserve">Error! </w:t>
                      </w:r>
                      <w:r w:rsidR="00654165" w:rsidRPr="001644CE">
                        <w:rPr>
                          <w:noProof/>
                        </w:rPr>
                        <w:t>Bookmark not defined.</w:t>
                      </w:r>
                      <w:r w:rsidRPr="001644CE">
                        <w:fldChar w:fldCharType="end"/>
                      </w:r>
                      <w:r w:rsidRPr="001644CE">
                        <w:t xml:space="preserve">, </w:t>
                      </w: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 USERPROPERTY WorkState </w:instrText>
                      </w:r>
                      <w:r w:rsidR="00654165">
                        <w:fldChar w:fldCharType="separate"/>
                      </w:r>
                      <w:r w:rsidR="00654165">
                        <w:rPr>
                          <w:b/>
                          <w:bCs/>
                        </w:rPr>
                        <w:instrText>Error! Bookmark not defined.</w:instrText>
                      </w:r>
                      <w:r w:rsidRPr="001644CE">
                        <w:fldChar w:fldCharType="end"/>
                      </w:r>
                      <w:r w:rsidRPr="001644CE">
                        <w:instrText xml:space="preserve">="" "[State]"  </w:instrText>
                      </w:r>
                      <w:r w:rsidRPr="001644CE">
                        <w:fldChar w:fldCharType="begin"/>
                      </w:r>
                      <w:r w:rsidRPr="001644CE">
                        <w:instrText xml:space="preserve"> USERPROPERTY WorkState </w:instrText>
                      </w:r>
                      <w:r w:rsidRPr="001644CE">
                        <w:fldChar w:fldCharType="separate"/>
                      </w:r>
                      <w:r w:rsidRPr="001644CE">
                        <w:instrText>Error! Bookmark not defined.</w:instrText>
                      </w:r>
                      <w:r w:rsidRPr="001644CE">
                        <w:fldChar w:fldCharType="end"/>
                      </w:r>
                      <w:r w:rsidRPr="001644CE">
                        <w:fldChar w:fldCharType="separate"/>
                      </w:r>
                      <w:r w:rsidR="00654165" w:rsidRPr="001644CE">
                        <w:rPr>
                          <w:noProof/>
                        </w:rPr>
                        <w:instrText>Error! Bookmark not defined.</w:instrText>
                      </w:r>
                      <w:r w:rsidRPr="001644CE">
                        <w:fldChar w:fldCharType="end"/>
                      </w:r>
                      <w:r w:rsidRPr="001644CE">
                        <w:instrText xml:space="preserve"> \* MERGEFORMAT</w:instrText>
                      </w:r>
                      <w:r w:rsidRPr="001644CE">
                        <w:fldChar w:fldCharType="separate"/>
                      </w:r>
                      <w:r w:rsidR="00654165" w:rsidRPr="001644CE">
                        <w:t xml:space="preserve">Error! </w:t>
                      </w:r>
                      <w:r w:rsidR="00654165" w:rsidRPr="001644CE">
                        <w:rPr>
                          <w:noProof/>
                        </w:rPr>
                        <w:t>Bookmark not defined.</w:t>
                      </w:r>
                      <w:r w:rsidRPr="001644CE">
                        <w:fldChar w:fldCharType="end"/>
                      </w: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USERPROPERTY WorkZip </w:instrText>
                      </w:r>
                      <w:r w:rsidR="00654165">
                        <w:fldChar w:fldCharType="separate"/>
                      </w:r>
                      <w:r w:rsidR="00654165">
                        <w:rPr>
                          <w:b/>
                          <w:bCs/>
                        </w:rPr>
                        <w:instrText>Error! Bookmark not defined.</w:instrText>
                      </w:r>
                      <w:r w:rsidRPr="001644CE">
                        <w:fldChar w:fldCharType="end"/>
                      </w:r>
                      <w:r w:rsidRPr="001644CE">
                        <w:instrText xml:space="preserve">="" "[Postal Code]" </w:instrText>
                      </w:r>
                      <w:r w:rsidRPr="001644CE">
                        <w:fldChar w:fldCharType="begin"/>
                      </w:r>
                      <w:r w:rsidRPr="001644CE">
                        <w:instrText xml:space="preserve"> USERPROPERTY WorkZip </w:instrText>
                      </w:r>
                      <w:r w:rsidRPr="001644CE">
                        <w:fldChar w:fldCharType="separate"/>
                      </w:r>
                      <w:r w:rsidRPr="001644CE">
                        <w:instrText>Error! Bookmark not defined.</w:instrText>
                      </w:r>
                      <w:r w:rsidRPr="001644CE">
                        <w:fldChar w:fldCharType="end"/>
                      </w:r>
                      <w:r w:rsidRPr="001644CE">
                        <w:fldChar w:fldCharType="separate"/>
                      </w:r>
                      <w:r w:rsidR="00654165" w:rsidRPr="001644CE">
                        <w:rPr>
                          <w:noProof/>
                        </w:rPr>
                        <w:instrText>Error! Bookmark not defined.</w:instrText>
                      </w:r>
                      <w:r w:rsidRPr="001644CE">
                        <w:fldChar w:fldCharType="end"/>
                      </w:r>
                      <w:r w:rsidRPr="001644CE">
                        <w:instrText xml:space="preserve"> \* MERGEFORMAT</w:instrText>
                      </w:r>
                      <w:r w:rsidRPr="001644CE">
                        <w:fldChar w:fldCharType="separate"/>
                      </w:r>
                      <w:r w:rsidR="00654165" w:rsidRPr="001644CE">
                        <w:t xml:space="preserve">Error! Bookmark </w:t>
                      </w:r>
                      <w:r w:rsidR="00654165" w:rsidRPr="001644CE">
                        <w:rPr>
                          <w:noProof/>
                        </w:rPr>
                        <w:t>not defined.</w:t>
                      </w:r>
                      <w:r w:rsidRPr="001644CE">
                        <w:fldChar w:fldCharType="end"/>
                      </w:r>
                    </w:p>
                    <w:p w14:paraId="40A32F0B" w14:textId="77777777" w:rsidR="000B02C4" w:rsidRPr="001644CE" w:rsidRDefault="000B02C4" w:rsidP="00274F8A">
                      <w:pPr>
                        <w:pStyle w:val="ContactDetails"/>
                      </w:pP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rsidR="00654165">
                        <w:fldChar w:fldCharType="separate"/>
                      </w:r>
                      <w:r w:rsidR="00654165">
                        <w:rPr>
                          <w:b/>
                          <w:bCs/>
                        </w:rPr>
                        <w:instrText>Error! Bookmark not defined.</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sidR="00654165">
                        <w:rPr>
                          <w:b/>
                          <w:bCs/>
                          <w:noProof/>
                        </w:rPr>
                        <w:instrText>Error! Bookmark not defined.</w:instrText>
                      </w:r>
                      <w:r>
                        <w:fldChar w:fldCharType="end"/>
                      </w:r>
                      <w:r>
                        <w:instrText xml:space="preserve"> \* MERGEFORMAT</w:instrText>
                      </w:r>
                      <w:r>
                        <w:fldChar w:fldCharType="separate"/>
                      </w:r>
                      <w:r w:rsidR="00654165" w:rsidRPr="00654165">
                        <w:t xml:space="preserve">Error! Bookmark </w:t>
                      </w:r>
                      <w:r w:rsidR="00654165">
                        <w:rPr>
                          <w:b/>
                          <w:bCs/>
                          <w:noProof/>
                        </w:rPr>
                        <w:t>not defined.</w:t>
                      </w:r>
                      <w:r>
                        <w:fldChar w:fldCharType="end"/>
                      </w:r>
                    </w:p>
                  </w:txbxContent>
                </v:textbox>
                <w10:wrap type="tight" anchorx="page" anchory="page"/>
              </v:shape>
            </w:pict>
          </mc:Fallback>
        </mc:AlternateContent>
      </w:r>
      <w:r w:rsidR="00CB34F0">
        <w:rPr>
          <w:noProof/>
        </w:rPr>
        <mc:AlternateContent>
          <mc:Choice Requires="wps">
            <w:drawing>
              <wp:anchor distT="0" distB="0" distL="114300" distR="114300" simplePos="0" relativeHeight="251619407" behindDoc="0" locked="0" layoutInCell="1" allowOverlap="1" wp14:anchorId="711E2F6B" wp14:editId="2E0E085E">
                <wp:simplePos x="0" y="0"/>
                <wp:positionH relativeFrom="page">
                  <wp:posOffset>1028700</wp:posOffset>
                </wp:positionH>
                <wp:positionV relativeFrom="page">
                  <wp:posOffset>8133715</wp:posOffset>
                </wp:positionV>
                <wp:extent cx="6400800" cy="419100"/>
                <wp:effectExtent l="0" t="0" r="0" b="12700"/>
                <wp:wrapTight wrapText="bothSides">
                  <wp:wrapPolygon edited="0">
                    <wp:start x="86" y="0"/>
                    <wp:lineTo x="86" y="20945"/>
                    <wp:lineTo x="21429" y="20945"/>
                    <wp:lineTo x="21429" y="0"/>
                    <wp:lineTo x="86" y="0"/>
                  </wp:wrapPolygon>
                </wp:wrapTight>
                <wp:docPr id="7"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191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240405A" w14:textId="77777777" w:rsidR="000B02C4" w:rsidRDefault="000B02C4" w:rsidP="00274F8A">
                            <w:pPr>
                              <w:pStyle w:val="BlockHeading"/>
                            </w:pPr>
                            <w:r>
                              <w:t>lorem ipsum</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E2F6B" id="Text Box 188" o:spid="_x0000_s1117" type="#_x0000_t202" style="position:absolute;margin-left:81pt;margin-top:640.45pt;width:7in;height:33pt;z-index:25161940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" filled="f" stroked="f">
                <v:stroke o:forcedash="t"/>
                <v:textbox inset=",0,,0">
                  <w:txbxContent>
                    <w:p w14:paraId="6240405A" w14:textId="77777777" w:rsidR="000B02C4" w:rsidRDefault="000B02C4" w:rsidP="00274F8A">
                      <w:pPr>
                        <w:pStyle w:val="BlockHeading"/>
                      </w:pPr>
                      <w:r>
                        <w:t>lorem ipsum</w:t>
                      </w:r>
                    </w:p>
                  </w:txbxContent>
                </v:textbox>
                <w10:wrap type="tight" anchorx="page" anchory="page"/>
              </v:shape>
            </w:pict>
          </mc:Fallback>
        </mc:AlternateContent>
      </w:r>
      <w:r w:rsidR="00DB5009">
        <w:rPr>
          <w:noProof/>
        </w:rPr>
        <w:drawing>
          <wp:anchor distT="0" distB="0" distL="114300" distR="114300" simplePos="0" relativeHeight="251675765" behindDoc="0" locked="0" layoutInCell="1" allowOverlap="1" wp14:anchorId="6B63D896" wp14:editId="7078D58B">
            <wp:simplePos x="0" y="0"/>
            <wp:positionH relativeFrom="page">
              <wp:posOffset>3996690</wp:posOffset>
            </wp:positionH>
            <wp:positionV relativeFrom="page">
              <wp:posOffset>0</wp:posOffset>
            </wp:positionV>
            <wp:extent cx="4041140" cy="2057400"/>
            <wp:effectExtent l="0" t="0" r="0" b="0"/>
            <wp:wrapThrough wrapText="bothSides">
              <wp:wrapPolygon edited="0">
                <wp:start x="0" y="0"/>
                <wp:lineTo x="0" y="21333"/>
                <wp:lineTo x="21451" y="21333"/>
                <wp:lineTo x="21451" y="0"/>
                <wp:lineTo x="0" y="0"/>
              </wp:wrapPolygon>
            </wp:wrapThrough>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iphone-technology-white.jpg"/>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4041140" cy="2057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3D74E5">
        <w:rPr>
          <w:noProof/>
        </w:rPr>
        <w:drawing>
          <wp:anchor distT="0" distB="0" distL="114300" distR="114300" simplePos="0" relativeHeight="251676789" behindDoc="0" locked="0" layoutInCell="1" allowOverlap="1" wp14:anchorId="66A53ACB" wp14:editId="6BCD5CFA">
            <wp:simplePos x="0" y="0"/>
            <wp:positionH relativeFrom="page">
              <wp:posOffset>-3175</wp:posOffset>
            </wp:positionH>
            <wp:positionV relativeFrom="page">
              <wp:posOffset>2199640</wp:posOffset>
            </wp:positionV>
            <wp:extent cx="3830320" cy="3857625"/>
            <wp:effectExtent l="0" t="0" r="5080" b="3175"/>
            <wp:wrapThrough wrapText="bothSides">
              <wp:wrapPolygon edited="0">
                <wp:start x="0" y="0"/>
                <wp:lineTo x="0" y="21476"/>
                <wp:lineTo x="21485" y="21476"/>
                <wp:lineTo x="21485" y="0"/>
                <wp:lineTo x="0" y="0"/>
              </wp:wrapPolygon>
            </wp:wrapThrough>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od-architect-table-work.jpeg"/>
                    <pic:cNvPicPr/>
                  </pic:nvPicPr>
                  <pic:blipFill rotWithShape="1">
                    <a:blip r:embed="rId27" cstate="print">
                      <a:duotone>
                        <a:schemeClr val="accent6">
                          <a:shade val="45000"/>
                          <a:satMod val="135000"/>
                        </a:schemeClr>
                        <a:prstClr val="white"/>
                      </a:duotone>
                      <a:extLst>
                        <a:ext uri="{28A0092B-C50C-407E-A947-70E740481C1C}">
                          <a14:useLocalDpi xmlns:a14="http://schemas.microsoft.com/office/drawing/2010/main"/>
                        </a:ext>
                      </a:extLst>
                    </a:blip>
                    <a:srcRect/>
                    <a:stretch/>
                  </pic:blipFill>
                  <pic:spPr bwMode="auto">
                    <a:xfrm>
                      <a:off x="0" y="0"/>
                      <a:ext cx="3830320" cy="38576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3D74E5">
        <w:rPr>
          <w:noProof/>
        </w:rPr>
        <mc:AlternateContent>
          <mc:Choice Requires="wps">
            <w:drawing>
              <wp:anchor distT="0" distB="0" distL="114300" distR="114300" simplePos="0" relativeHeight="251673717" behindDoc="0" locked="0" layoutInCell="1" allowOverlap="1" wp14:anchorId="4074DDDA" wp14:editId="5E6FD7EC">
                <wp:simplePos x="0" y="0"/>
                <wp:positionH relativeFrom="page">
                  <wp:posOffset>-3175</wp:posOffset>
                </wp:positionH>
                <wp:positionV relativeFrom="page">
                  <wp:posOffset>-12700</wp:posOffset>
                </wp:positionV>
                <wp:extent cx="3830320" cy="2070100"/>
                <wp:effectExtent l="0" t="0" r="5080" b="12700"/>
                <wp:wrapNone/>
                <wp:docPr id="17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0320" cy="2070100"/>
                        </a:xfrm>
                        <a:prstGeom prst="rect">
                          <a:avLst/>
                        </a:prstGeom>
                        <a:solidFill>
                          <a:schemeClr val="accent1">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30F4EE43" w14:textId="77777777" w:rsidR="000B02C4" w:rsidRPr="009C07CB" w:rsidRDefault="000B02C4" w:rsidP="003D74E5">
                            <w:pPr>
                              <w:pStyle w:val="Symbol"/>
                              <w:rPr>
                                <w:color w:val="8F94C7" w:themeColor="accent1" w:themeTint="66"/>
                              </w:rPr>
                            </w:pPr>
                          </w:p>
                        </w:txbxContent>
                      </wps:txbx>
                      <wps:bodyPr rot="0" vert="horz" wrap="square" lIns="18288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74DDDA" id="_x0000_s1118" style="position:absolute;margin-left:-.25pt;margin-top:-.95pt;width:301.6pt;height:163pt;z-index:2516737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" fillcolor="#1f223e [3204]" stroked="f">
                <v:textbox inset="14.4pt,7.2pt,,7.2pt">
                  <w:txbxContent>
                    <w:p w14:paraId="30F4EE43" w14:textId="77777777" w:rsidR="000B02C4" w:rsidRPr="009C07CB" w:rsidRDefault="000B02C4" w:rsidP="003D74E5">
                      <w:pPr>
                        <w:pStyle w:val="Symbol"/>
                        <w:rPr>
                          <w:color w:val="8F94C7" w:themeColor="accent1" w:themeTint="66"/>
                        </w:rPr>
                      </w:pPr>
                    </w:p>
                  </w:txbxContent>
                </v:textbox>
                <w10:wrap anchorx="page" anchory="page"/>
              </v:rect>
            </w:pict>
          </mc:Fallback>
        </mc:AlternateContent>
      </w:r>
      <w:r w:rsidR="003D74E5">
        <w:rPr>
          <w:noProof/>
        </w:rPr>
        <mc:AlternateContent>
          <mc:Choice Requires="wps">
            <w:drawing>
              <wp:anchor distT="0" distB="0" distL="114300" distR="114300" simplePos="0" relativeHeight="251618347" behindDoc="0" locked="0" layoutInCell="1" allowOverlap="1" wp14:anchorId="03BB6FE0" wp14:editId="48BF9082">
                <wp:simplePos x="0" y="0"/>
                <wp:positionH relativeFrom="page">
                  <wp:posOffset>0</wp:posOffset>
                </wp:positionH>
                <wp:positionV relativeFrom="page">
                  <wp:posOffset>6197600</wp:posOffset>
                </wp:positionV>
                <wp:extent cx="7785100" cy="3860800"/>
                <wp:effectExtent l="0" t="0" r="12700" b="0"/>
                <wp:wrapNone/>
                <wp:docPr id="5"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5100" cy="3860800"/>
                        </a:xfrm>
                        <a:prstGeom prst="rect">
                          <a:avLst/>
                        </a:prstGeom>
                        <a:solidFill>
                          <a:schemeClr val="accent3">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2A9572AD" w14:textId="77777777" w:rsidR="000B02C4" w:rsidRPr="00A26256" w:rsidRDefault="000B02C4" w:rsidP="00274F8A">
                            <w:pPr>
                              <w:pStyle w:val="Symbol"/>
                              <w:rPr>
                                <w:color w:val="8F94C7" w:themeColor="accent3" w:themeTint="66"/>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B6FE0" id="Rectangle 74" o:spid="_x0000_s1119" style="position:absolute;margin-left:0;margin-top:488pt;width:613pt;height:304pt;z-index:2516183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" fillcolor="#1f223e [3206]" stroked="f">
                <v:textbox inset=",7.2pt,,7.2pt">
                  <w:txbxContent>
                    <w:p w14:paraId="2A9572AD" w14:textId="77777777" w:rsidR="000B02C4" w:rsidRPr="00A26256" w:rsidRDefault="000B02C4" w:rsidP="00274F8A">
                      <w:pPr>
                        <w:pStyle w:val="Symbol"/>
                        <w:rPr>
                          <w:color w:val="8F94C7" w:themeColor="accent3" w:themeTint="66"/>
                        </w:rPr>
                      </w:pPr>
                    </w:p>
                  </w:txbxContent>
                </v:textbox>
                <w10:wrap anchorx="page" anchory="page"/>
              </v:rect>
            </w:pict>
          </mc:Fallback>
        </mc:AlternateContent>
      </w:r>
      <w:bookmarkStart w:id="2" w:name="_LastPageContents"/>
      <w:r w:rsidR="00134C25">
        <w:t xml:space="preserve"> </w:t>
      </w:r>
      <w:bookmarkEnd w:id="2"/>
    </w:p>
    <w:sectPr w:rsidR="00274F8A" w:rsidSect="00274F8A">
      <w:headerReference w:type="first" r:id="rId28"/>
      <w:footerReference w:type="first" r:id="rId29"/>
      <w:pgSz w:w="12240" w:h="15840"/>
      <w:pgMar w:top="720" w:right="720" w:bottom="720" w:left="72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D42CF9" w14:textId="77777777" w:rsidR="005E0C5B" w:rsidRDefault="005E0C5B">
      <w:pPr>
        <w:spacing w:after="0"/>
      </w:pPr>
      <w:r>
        <w:separator/>
      </w:r>
    </w:p>
  </w:endnote>
  <w:endnote w:type="continuationSeparator" w:id="0">
    <w:p w14:paraId="4C092E00" w14:textId="77777777" w:rsidR="005E0C5B" w:rsidRDefault="005E0C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A859D" w14:textId="77777777" w:rsidR="000B02C4" w:rsidRDefault="000B02C4">
    <w:pPr>
      <w:pStyle w:val="Footer"/>
    </w:pPr>
    <w:r>
      <w:rPr>
        <w:noProof/>
      </w:rPr>
      <mc:AlternateContent>
        <mc:Choice Requires="wps">
          <w:drawing>
            <wp:anchor distT="0" distB="0" distL="114300" distR="114300" simplePos="0" relativeHeight="251658241" behindDoc="0" locked="0" layoutInCell="1" allowOverlap="1" wp14:anchorId="36F76D92" wp14:editId="4D3357A0">
              <wp:simplePos x="0" y="0"/>
              <wp:positionH relativeFrom="page">
                <wp:posOffset>266700</wp:posOffset>
              </wp:positionH>
              <wp:positionV relativeFrom="page">
                <wp:posOffset>9601200</wp:posOffset>
              </wp:positionV>
              <wp:extent cx="609600" cy="241300"/>
              <wp:effectExtent l="0" t="0" r="0" b="0"/>
              <wp:wrapTight wrapText="bothSides">
                <wp:wrapPolygon edited="0">
                  <wp:start x="0" y="0"/>
                  <wp:lineTo x="21600" y="0"/>
                  <wp:lineTo x="21600" y="21600"/>
                  <wp:lineTo x="0" y="2160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413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EA85697" w14:textId="77777777" w:rsidR="000B02C4" w:rsidRPr="00F31951" w:rsidRDefault="000B02C4" w:rsidP="00274F8A">
                          <w:pPr>
                            <w:pStyle w:val="Footer"/>
                          </w:pPr>
                          <w:r>
                            <w:fldChar w:fldCharType="begin"/>
                          </w:r>
                          <w:r>
                            <w:instrText xml:space="preserve"> PAGE  \* MERGEFORMAT </w:instrText>
                          </w:r>
                          <w:r>
                            <w:fldChar w:fldCharType="separate"/>
                          </w:r>
                          <w:r w:rsidR="00654165">
                            <w:rPr>
                              <w:noProof/>
                            </w:rPr>
                            <w:t>2</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76D92" id="_x0000_t202" coordsize="21600,21600" o:spt="202" path="m0,0l0,21600,21600,21600,21600,0xe">
              <v:stroke joinstyle="miter"/>
              <v:path gradientshapeok="t" o:connecttype="rect"/>
            </v:shapetype>
            <v:shape id="Text Box 2" o:spid="_x0000_s1120" type="#_x0000_t202" style="position:absolute;margin-left:21pt;margin-top:756pt;width:48pt;height:19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" filled="f" stroked="f">
              <v:textbox inset="0,0,0,0">
                <w:txbxContent>
                  <w:p w14:paraId="5EA85697" w14:textId="77777777" w:rsidR="000B02C4" w:rsidRPr="00F31951" w:rsidRDefault="000B02C4" w:rsidP="00274F8A">
                    <w:pPr>
                      <w:pStyle w:val="Footer"/>
                    </w:pPr>
                    <w:r>
                      <w:fldChar w:fldCharType="begin"/>
                    </w:r>
                    <w:r>
                      <w:instrText xml:space="preserve"> PAGE  \* MERGEFORMAT </w:instrText>
                    </w:r>
                    <w:r>
                      <w:fldChar w:fldCharType="separate"/>
                    </w:r>
                    <w:r w:rsidR="00654165">
                      <w:rPr>
                        <w:noProof/>
                      </w:rPr>
                      <w:t>2</w:t>
                    </w:r>
                    <w:r>
                      <w:rPr>
                        <w:noProof/>
                      </w:rPr>
                      <w:fldChar w:fldCharType="end"/>
                    </w:r>
                  </w:p>
                </w:txbxContent>
              </v:textbox>
              <w10:wrap type="tight"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16037" w14:textId="77777777" w:rsidR="000B02C4" w:rsidRDefault="000B02C4">
    <w:pPr>
      <w:pStyle w:val="Footer"/>
    </w:pPr>
    <w:r>
      <w:rPr>
        <w:noProof/>
      </w:rPr>
      <mc:AlternateContent>
        <mc:Choice Requires="wps">
          <w:drawing>
            <wp:anchor distT="0" distB="0" distL="114300" distR="114300" simplePos="0" relativeHeight="251658240" behindDoc="0" locked="0" layoutInCell="1" allowOverlap="1" wp14:anchorId="45B569F2" wp14:editId="5BAE3411">
              <wp:simplePos x="0" y="0"/>
              <wp:positionH relativeFrom="page">
                <wp:posOffset>6896100</wp:posOffset>
              </wp:positionH>
              <wp:positionV relativeFrom="page">
                <wp:posOffset>9601200</wp:posOffset>
              </wp:positionV>
              <wp:extent cx="609600" cy="2413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413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062C43C" w14:textId="77777777" w:rsidR="000B02C4" w:rsidRPr="00F31951" w:rsidRDefault="000B02C4" w:rsidP="00274F8A">
                          <w:pPr>
                            <w:pStyle w:val="Footer-Right"/>
                          </w:pPr>
                          <w:r>
                            <w:fldChar w:fldCharType="begin"/>
                          </w:r>
                          <w:r>
                            <w:instrText xml:space="preserve"> PAGE  \* MERGEFORMAT </w:instrText>
                          </w:r>
                          <w:r>
                            <w:fldChar w:fldCharType="separate"/>
                          </w:r>
                          <w:r w:rsidR="00654165">
                            <w:rPr>
                              <w:noProof/>
                            </w:rPr>
                            <w:t>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B569F2" id="_x0000_t202" coordsize="21600,21600" o:spt="202" path="m0,0l0,21600,21600,21600,21600,0xe">
              <v:stroke joinstyle="miter"/>
              <v:path gradientshapeok="t" o:connecttype="rect"/>
            </v:shapetype>
            <v:shape id="Text Box 1" o:spid="_x0000_s1121" type="#_x0000_t202" style="position:absolute;margin-left:543pt;margin-top:756pt;width:48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" filled="f" stroked="f">
              <v:textbox inset="0,0,0,0">
                <w:txbxContent>
                  <w:p w14:paraId="0062C43C" w14:textId="77777777" w:rsidR="000B02C4" w:rsidRPr="00F31951" w:rsidRDefault="000B02C4" w:rsidP="00274F8A">
                    <w:pPr>
                      <w:pStyle w:val="Footer-Right"/>
                    </w:pPr>
                    <w:r>
                      <w:fldChar w:fldCharType="begin"/>
                    </w:r>
                    <w:r>
                      <w:instrText xml:space="preserve"> PAGE  \* MERGEFORMAT </w:instrText>
                    </w:r>
                    <w:r>
                      <w:fldChar w:fldCharType="separate"/>
                    </w:r>
                    <w:r w:rsidR="00654165">
                      <w:rPr>
                        <w:noProof/>
                      </w:rPr>
                      <w:t>3</w:t>
                    </w:r>
                    <w:r>
                      <w:rPr>
                        <w:noProof/>
                      </w:rPr>
                      <w:fldChar w:fldCharType="end"/>
                    </w:r>
                  </w:p>
                </w:txbxContent>
              </v:textbox>
              <w10:wrap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67613" w14:textId="77777777" w:rsidR="000B02C4" w:rsidRDefault="000B02C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BAAE5" w14:textId="77777777" w:rsidR="005E0C5B" w:rsidRDefault="005E0C5B">
      <w:pPr>
        <w:spacing w:after="0"/>
      </w:pPr>
      <w:r>
        <w:separator/>
      </w:r>
    </w:p>
  </w:footnote>
  <w:footnote w:type="continuationSeparator" w:id="0">
    <w:p w14:paraId="57E3133B" w14:textId="77777777" w:rsidR="005E0C5B" w:rsidRDefault="005E0C5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88BA1" w14:textId="77777777" w:rsidR="000B02C4" w:rsidRDefault="000B02C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A1064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ttachedTemplate r:id="rId1"/>
  <w:revisionView w:markup="0"/>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1"/>
  </w:docVars>
  <w:rsids>
    <w:rsidRoot w:val="00654165"/>
    <w:rsid w:val="000104A0"/>
    <w:rsid w:val="00016539"/>
    <w:rsid w:val="00027F2B"/>
    <w:rsid w:val="00054B0F"/>
    <w:rsid w:val="000B02C4"/>
    <w:rsid w:val="00134C25"/>
    <w:rsid w:val="001455EE"/>
    <w:rsid w:val="001A25B9"/>
    <w:rsid w:val="001F2B90"/>
    <w:rsid w:val="0020030D"/>
    <w:rsid w:val="0023000F"/>
    <w:rsid w:val="00246B4C"/>
    <w:rsid w:val="00270334"/>
    <w:rsid w:val="00274F8A"/>
    <w:rsid w:val="002F127B"/>
    <w:rsid w:val="003316E7"/>
    <w:rsid w:val="00335EBA"/>
    <w:rsid w:val="00353B6A"/>
    <w:rsid w:val="00356898"/>
    <w:rsid w:val="003D74E5"/>
    <w:rsid w:val="00442CA1"/>
    <w:rsid w:val="00464FA6"/>
    <w:rsid w:val="00476CED"/>
    <w:rsid w:val="00486390"/>
    <w:rsid w:val="004D63F1"/>
    <w:rsid w:val="005E0C5B"/>
    <w:rsid w:val="005F5D5B"/>
    <w:rsid w:val="00646E72"/>
    <w:rsid w:val="00654165"/>
    <w:rsid w:val="006A1277"/>
    <w:rsid w:val="006A71F8"/>
    <w:rsid w:val="006B3DF0"/>
    <w:rsid w:val="006E3DD9"/>
    <w:rsid w:val="007E3BB7"/>
    <w:rsid w:val="007F2140"/>
    <w:rsid w:val="00824D83"/>
    <w:rsid w:val="00855D22"/>
    <w:rsid w:val="00960BCE"/>
    <w:rsid w:val="00962DBA"/>
    <w:rsid w:val="009D6E1D"/>
    <w:rsid w:val="009E53C3"/>
    <w:rsid w:val="00A6236F"/>
    <w:rsid w:val="00AA487E"/>
    <w:rsid w:val="00B14DBC"/>
    <w:rsid w:val="00B5588D"/>
    <w:rsid w:val="00BB749E"/>
    <w:rsid w:val="00BC5006"/>
    <w:rsid w:val="00C6253C"/>
    <w:rsid w:val="00CA16BD"/>
    <w:rsid w:val="00CB34F0"/>
    <w:rsid w:val="00CC55C9"/>
    <w:rsid w:val="00D3791D"/>
    <w:rsid w:val="00DB5009"/>
    <w:rsid w:val="00E20C38"/>
    <w:rsid w:val="00E56E1B"/>
    <w:rsid w:val="00F00396"/>
    <w:rsid w:val="00FB0E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48C84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A51C5"/>
  </w:style>
  <w:style w:type="paragraph" w:styleId="Heading1">
    <w:name w:val="heading 1"/>
    <w:basedOn w:val="Normal"/>
    <w:link w:val="Heading1Char"/>
    <w:rsid w:val="0025693F"/>
    <w:pPr>
      <w:spacing w:after="0"/>
      <w:outlineLvl w:val="0"/>
    </w:pPr>
    <w:rPr>
      <w:rFonts w:asciiTheme="majorHAnsi" w:eastAsiaTheme="majorEastAsia" w:hAnsiTheme="majorHAnsi" w:cstheme="majorBidi"/>
      <w:bCs/>
      <w:color w:val="1F223E" w:themeColor="accent1"/>
      <w:sz w:val="72"/>
      <w:szCs w:val="32"/>
    </w:rPr>
  </w:style>
  <w:style w:type="paragraph" w:styleId="Heading2">
    <w:name w:val="heading 2"/>
    <w:basedOn w:val="Normal"/>
    <w:link w:val="Heading2Char"/>
    <w:rsid w:val="0025693F"/>
    <w:pPr>
      <w:spacing w:after="0"/>
      <w:outlineLvl w:val="1"/>
    </w:pPr>
    <w:rPr>
      <w:rFonts w:asciiTheme="majorHAnsi" w:eastAsiaTheme="majorEastAsia" w:hAnsiTheme="majorHAnsi" w:cstheme="majorBidi"/>
      <w:bCs/>
      <w:color w:val="1F223E" w:themeColor="accent3"/>
      <w:sz w:val="48"/>
      <w:szCs w:val="26"/>
    </w:rPr>
  </w:style>
  <w:style w:type="paragraph" w:styleId="Heading3">
    <w:name w:val="heading 3"/>
    <w:basedOn w:val="Normal"/>
    <w:link w:val="Heading3Char"/>
    <w:rsid w:val="00E04C89"/>
    <w:pPr>
      <w:spacing w:after="0"/>
      <w:outlineLvl w:val="2"/>
    </w:pPr>
    <w:rPr>
      <w:rFonts w:asciiTheme="majorHAnsi" w:eastAsiaTheme="majorEastAsia" w:hAnsiTheme="majorHAnsi" w:cstheme="majorBidi"/>
      <w:bCs/>
      <w:color w:val="FFFFFF" w:themeColor="background1"/>
      <w:sz w:val="72"/>
    </w:rPr>
  </w:style>
  <w:style w:type="paragraph" w:styleId="Heading4">
    <w:name w:val="heading 4"/>
    <w:basedOn w:val="Normal"/>
    <w:link w:val="Heading4Char"/>
    <w:rsid w:val="00C32E63"/>
    <w:pPr>
      <w:spacing w:after="100"/>
      <w:outlineLvl w:val="3"/>
    </w:pPr>
    <w:rPr>
      <w:rFonts w:asciiTheme="majorHAnsi" w:eastAsiaTheme="majorEastAsia" w:hAnsiTheme="majorHAnsi" w:cstheme="majorBidi"/>
      <w:b/>
      <w:bCs/>
      <w:iCs/>
      <w:color w:val="1F223E" w:themeColor="accent1"/>
      <w:sz w:val="18"/>
    </w:rPr>
  </w:style>
  <w:style w:type="paragraph" w:styleId="Heading5">
    <w:name w:val="heading 5"/>
    <w:basedOn w:val="Normal"/>
    <w:link w:val="Heading5Char"/>
    <w:rsid w:val="009C07CB"/>
    <w:pPr>
      <w:spacing w:after="0"/>
      <w:jc w:val="right"/>
      <w:outlineLvl w:val="4"/>
    </w:pPr>
    <w:rPr>
      <w:rFonts w:asciiTheme="majorHAnsi" w:eastAsiaTheme="majorEastAsia" w:hAnsiTheme="majorHAnsi" w:cstheme="majorBidi"/>
      <w:b/>
      <w:color w:val="8F94C7" w:themeColor="accent1" w:themeTint="6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F2140"/>
    <w:pPr>
      <w:tabs>
        <w:tab w:val="center" w:pos="4320"/>
        <w:tab w:val="right" w:pos="8640"/>
      </w:tabs>
      <w:spacing w:after="0"/>
    </w:pPr>
  </w:style>
  <w:style w:type="character" w:customStyle="1" w:styleId="HeaderChar">
    <w:name w:val="Header Char"/>
    <w:basedOn w:val="DefaultParagraphFont"/>
    <w:link w:val="Header"/>
    <w:uiPriority w:val="99"/>
    <w:semiHidden/>
    <w:rsid w:val="007F2140"/>
  </w:style>
  <w:style w:type="paragraph" w:styleId="Footer">
    <w:name w:val="footer"/>
    <w:basedOn w:val="Normal"/>
    <w:link w:val="FooterChar"/>
    <w:uiPriority w:val="99"/>
    <w:unhideWhenUsed/>
    <w:rsid w:val="00F31951"/>
    <w:pPr>
      <w:spacing w:after="0"/>
    </w:pPr>
    <w:rPr>
      <w:color w:val="1F223E" w:themeColor="accent1"/>
    </w:rPr>
  </w:style>
  <w:style w:type="character" w:customStyle="1" w:styleId="FooterChar">
    <w:name w:val="Footer Char"/>
    <w:basedOn w:val="DefaultParagraphFont"/>
    <w:link w:val="Footer"/>
    <w:uiPriority w:val="99"/>
    <w:rsid w:val="00F31951"/>
    <w:rPr>
      <w:color w:val="1F223E" w:themeColor="accent1"/>
    </w:rPr>
  </w:style>
  <w:style w:type="paragraph" w:customStyle="1" w:styleId="Symbol">
    <w:name w:val="Symbol"/>
    <w:basedOn w:val="Normal"/>
    <w:qFormat/>
    <w:rsid w:val="002904B3"/>
    <w:pPr>
      <w:spacing w:after="0"/>
    </w:pPr>
    <w:rPr>
      <w:b/>
      <w:sz w:val="60"/>
    </w:rPr>
  </w:style>
  <w:style w:type="paragraph" w:styleId="Title">
    <w:name w:val="Title"/>
    <w:basedOn w:val="Normal"/>
    <w:link w:val="TitleChar"/>
    <w:uiPriority w:val="10"/>
    <w:qFormat/>
    <w:rsid w:val="00DA797D"/>
    <w:pPr>
      <w:spacing w:after="0"/>
      <w:jc w:val="center"/>
    </w:pPr>
    <w:rPr>
      <w:rFonts w:asciiTheme="majorHAnsi" w:eastAsiaTheme="majorEastAsia" w:hAnsiTheme="majorHAnsi" w:cstheme="majorBidi"/>
      <w:color w:val="FFFFFF" w:themeColor="background1"/>
      <w:sz w:val="96"/>
      <w:szCs w:val="52"/>
    </w:rPr>
  </w:style>
  <w:style w:type="character" w:customStyle="1" w:styleId="TitleChar">
    <w:name w:val="Title Char"/>
    <w:basedOn w:val="DefaultParagraphFont"/>
    <w:link w:val="Title"/>
    <w:uiPriority w:val="10"/>
    <w:rsid w:val="00DA797D"/>
    <w:rPr>
      <w:rFonts w:asciiTheme="majorHAnsi" w:eastAsiaTheme="majorEastAsia" w:hAnsiTheme="majorHAnsi" w:cstheme="majorBidi"/>
      <w:color w:val="FFFFFF" w:themeColor="background1"/>
      <w:sz w:val="96"/>
      <w:szCs w:val="52"/>
    </w:rPr>
  </w:style>
  <w:style w:type="paragraph" w:customStyle="1" w:styleId="BlockHeading">
    <w:name w:val="Block Heading"/>
    <w:basedOn w:val="Normal"/>
    <w:link w:val="BlockHeadingChar"/>
    <w:qFormat/>
    <w:rsid w:val="00AF21DA"/>
    <w:pPr>
      <w:spacing w:after="0"/>
    </w:pPr>
    <w:rPr>
      <w:rFonts w:asciiTheme="majorHAnsi" w:eastAsiaTheme="majorEastAsia" w:hAnsiTheme="majorHAnsi" w:cstheme="majorBidi"/>
      <w:color w:val="FFFFFF" w:themeColor="background1"/>
      <w:sz w:val="48"/>
    </w:rPr>
  </w:style>
  <w:style w:type="character" w:customStyle="1" w:styleId="BlockHeadingChar">
    <w:name w:val="Block Heading Char"/>
    <w:basedOn w:val="DefaultParagraphFont"/>
    <w:link w:val="BlockHeading"/>
    <w:rsid w:val="00AF21DA"/>
    <w:rPr>
      <w:rFonts w:asciiTheme="majorHAnsi" w:eastAsiaTheme="majorEastAsia" w:hAnsiTheme="majorHAnsi" w:cstheme="majorBidi"/>
      <w:color w:val="FFFFFF" w:themeColor="background1"/>
      <w:sz w:val="48"/>
    </w:rPr>
  </w:style>
  <w:style w:type="paragraph" w:styleId="Subtitle">
    <w:name w:val="Subtitle"/>
    <w:basedOn w:val="Normal"/>
    <w:link w:val="SubtitleChar"/>
    <w:rsid w:val="00AF21DA"/>
    <w:pPr>
      <w:numPr>
        <w:ilvl w:val="1"/>
      </w:numPr>
      <w:spacing w:after="0"/>
    </w:pPr>
    <w:rPr>
      <w:rFonts w:asciiTheme="majorHAnsi" w:eastAsiaTheme="majorEastAsia" w:hAnsiTheme="majorHAnsi" w:cstheme="majorBidi"/>
      <w:b/>
      <w:iCs/>
      <w:color w:val="FFFFFF" w:themeColor="background1"/>
    </w:rPr>
  </w:style>
  <w:style w:type="character" w:customStyle="1" w:styleId="SubtitleChar">
    <w:name w:val="Subtitle Char"/>
    <w:basedOn w:val="DefaultParagraphFont"/>
    <w:link w:val="Subtitle"/>
    <w:rsid w:val="00AF21DA"/>
    <w:rPr>
      <w:rFonts w:asciiTheme="majorHAnsi" w:eastAsiaTheme="majorEastAsia" w:hAnsiTheme="majorHAnsi" w:cstheme="majorBidi"/>
      <w:b/>
      <w:iCs/>
      <w:color w:val="FFFFFF" w:themeColor="background1"/>
    </w:rPr>
  </w:style>
  <w:style w:type="character" w:customStyle="1" w:styleId="Heading1Char">
    <w:name w:val="Heading 1 Char"/>
    <w:basedOn w:val="DefaultParagraphFont"/>
    <w:link w:val="Heading1"/>
    <w:rsid w:val="0025693F"/>
    <w:rPr>
      <w:rFonts w:asciiTheme="majorHAnsi" w:eastAsiaTheme="majorEastAsia" w:hAnsiTheme="majorHAnsi" w:cstheme="majorBidi"/>
      <w:bCs/>
      <w:color w:val="1F223E" w:themeColor="accent1"/>
      <w:sz w:val="72"/>
      <w:szCs w:val="32"/>
    </w:rPr>
  </w:style>
  <w:style w:type="character" w:customStyle="1" w:styleId="Heading2Char">
    <w:name w:val="Heading 2 Char"/>
    <w:basedOn w:val="DefaultParagraphFont"/>
    <w:link w:val="Heading2"/>
    <w:rsid w:val="0025693F"/>
    <w:rPr>
      <w:rFonts w:asciiTheme="majorHAnsi" w:eastAsiaTheme="majorEastAsia" w:hAnsiTheme="majorHAnsi" w:cstheme="majorBidi"/>
      <w:bCs/>
      <w:color w:val="1F223E" w:themeColor="accent3"/>
      <w:sz w:val="48"/>
      <w:szCs w:val="26"/>
    </w:rPr>
  </w:style>
  <w:style w:type="paragraph" w:styleId="BodyText">
    <w:name w:val="Body Text"/>
    <w:basedOn w:val="Normal"/>
    <w:link w:val="BodyTextChar"/>
    <w:rsid w:val="002D6496"/>
    <w:pPr>
      <w:spacing w:after="180" w:line="360" w:lineRule="auto"/>
    </w:pPr>
    <w:rPr>
      <w:color w:val="404040" w:themeColor="text1" w:themeTint="BF"/>
      <w:sz w:val="18"/>
    </w:rPr>
  </w:style>
  <w:style w:type="character" w:customStyle="1" w:styleId="BodyTextChar">
    <w:name w:val="Body Text Char"/>
    <w:basedOn w:val="DefaultParagraphFont"/>
    <w:link w:val="BodyText"/>
    <w:rsid w:val="002D6496"/>
    <w:rPr>
      <w:color w:val="404040" w:themeColor="text1" w:themeTint="BF"/>
      <w:sz w:val="18"/>
    </w:rPr>
  </w:style>
  <w:style w:type="character" w:customStyle="1" w:styleId="Heading4Char">
    <w:name w:val="Heading 4 Char"/>
    <w:basedOn w:val="DefaultParagraphFont"/>
    <w:link w:val="Heading4"/>
    <w:rsid w:val="00C32E63"/>
    <w:rPr>
      <w:rFonts w:asciiTheme="majorHAnsi" w:eastAsiaTheme="majorEastAsia" w:hAnsiTheme="majorHAnsi" w:cstheme="majorBidi"/>
      <w:b/>
      <w:bCs/>
      <w:iCs/>
      <w:color w:val="1F223E" w:themeColor="accent1"/>
      <w:sz w:val="18"/>
    </w:rPr>
  </w:style>
  <w:style w:type="character" w:customStyle="1" w:styleId="Heading5Char">
    <w:name w:val="Heading 5 Char"/>
    <w:basedOn w:val="DefaultParagraphFont"/>
    <w:link w:val="Heading5"/>
    <w:rsid w:val="009C07CB"/>
    <w:rPr>
      <w:rFonts w:asciiTheme="majorHAnsi" w:eastAsiaTheme="majorEastAsia" w:hAnsiTheme="majorHAnsi" w:cstheme="majorBidi"/>
      <w:b/>
      <w:color w:val="8F94C7" w:themeColor="accent1" w:themeTint="66"/>
      <w:sz w:val="36"/>
    </w:rPr>
  </w:style>
  <w:style w:type="character" w:customStyle="1" w:styleId="Heading3Char">
    <w:name w:val="Heading 3 Char"/>
    <w:basedOn w:val="DefaultParagraphFont"/>
    <w:link w:val="Heading3"/>
    <w:rsid w:val="00E04C89"/>
    <w:rPr>
      <w:rFonts w:asciiTheme="majorHAnsi" w:eastAsiaTheme="majorEastAsia" w:hAnsiTheme="majorHAnsi" w:cstheme="majorBidi"/>
      <w:bCs/>
      <w:color w:val="FFFFFF" w:themeColor="background1"/>
      <w:sz w:val="72"/>
    </w:rPr>
  </w:style>
  <w:style w:type="paragraph" w:styleId="BodyText2">
    <w:name w:val="Body Text 2"/>
    <w:basedOn w:val="BodyText"/>
    <w:link w:val="BodyText2Char"/>
    <w:rsid w:val="00E04C89"/>
    <w:rPr>
      <w:color w:val="FFFFFF" w:themeColor="background1"/>
    </w:rPr>
  </w:style>
  <w:style w:type="character" w:customStyle="1" w:styleId="BodyText2Char">
    <w:name w:val="Body Text 2 Char"/>
    <w:basedOn w:val="DefaultParagraphFont"/>
    <w:link w:val="BodyText2"/>
    <w:rsid w:val="00E04C89"/>
    <w:rPr>
      <w:color w:val="FFFFFF" w:themeColor="background1"/>
      <w:sz w:val="18"/>
    </w:rPr>
  </w:style>
  <w:style w:type="paragraph" w:customStyle="1" w:styleId="ContactDetails">
    <w:name w:val="Contact Details"/>
    <w:basedOn w:val="Normal"/>
    <w:link w:val="ContactDetailsChar"/>
    <w:qFormat/>
    <w:rsid w:val="00BE35BB"/>
    <w:rPr>
      <w:color w:val="FFFFFF" w:themeColor="background1"/>
      <w:sz w:val="20"/>
    </w:rPr>
  </w:style>
  <w:style w:type="character" w:customStyle="1" w:styleId="ContactDetailsChar">
    <w:name w:val="Contact Details Char"/>
    <w:basedOn w:val="DefaultParagraphFont"/>
    <w:link w:val="ContactDetails"/>
    <w:rsid w:val="00BE35BB"/>
    <w:rPr>
      <w:color w:val="FFFFFF" w:themeColor="background1"/>
      <w:sz w:val="20"/>
    </w:rPr>
  </w:style>
  <w:style w:type="paragraph" w:customStyle="1" w:styleId="Footer-Right">
    <w:name w:val="Footer - Right"/>
    <w:basedOn w:val="Footer"/>
    <w:qFormat/>
    <w:rsid w:val="00F31951"/>
    <w:pPr>
      <w:jc w:val="right"/>
    </w:pPr>
  </w:style>
  <w:style w:type="table" w:styleId="TableGrid">
    <w:name w:val="Table Grid"/>
    <w:basedOn w:val="TableNormal"/>
    <w:rsid w:val="000B02C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List">
    <w:name w:val="Colorful List"/>
    <w:basedOn w:val="TableNormal"/>
    <w:rsid w:val="000B02C4"/>
    <w:pPr>
      <w:spacing w:after="0"/>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81B31" w:themeFill="accent2" w:themeFillShade="CC"/>
      </w:tcPr>
    </w:tblStylePr>
    <w:tblStylePr w:type="lastRow">
      <w:rPr>
        <w:b/>
        <w:bCs/>
        <w:color w:val="181B3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177">
      <w:bodyDiv w:val="1"/>
      <w:marLeft w:val="0"/>
      <w:marRight w:val="0"/>
      <w:marTop w:val="0"/>
      <w:marBottom w:val="0"/>
      <w:divBdr>
        <w:top w:val="none" w:sz="0" w:space="0" w:color="auto"/>
        <w:left w:val="none" w:sz="0" w:space="0" w:color="auto"/>
        <w:bottom w:val="none" w:sz="0" w:space="0" w:color="auto"/>
        <w:right w:val="none" w:sz="0" w:space="0" w:color="auto"/>
      </w:divBdr>
    </w:div>
    <w:div w:id="878856542">
      <w:bodyDiv w:val="1"/>
      <w:marLeft w:val="0"/>
      <w:marRight w:val="0"/>
      <w:marTop w:val="0"/>
      <w:marBottom w:val="0"/>
      <w:divBdr>
        <w:top w:val="none" w:sz="0" w:space="0" w:color="auto"/>
        <w:left w:val="none" w:sz="0" w:space="0" w:color="auto"/>
        <w:bottom w:val="none" w:sz="0" w:space="0" w:color="auto"/>
        <w:right w:val="none" w:sz="0" w:space="0" w:color="auto"/>
      </w:divBdr>
    </w:div>
    <w:div w:id="1106195681">
      <w:bodyDiv w:val="1"/>
      <w:marLeft w:val="0"/>
      <w:marRight w:val="0"/>
      <w:marTop w:val="0"/>
      <w:marBottom w:val="0"/>
      <w:divBdr>
        <w:top w:val="none" w:sz="0" w:space="0" w:color="auto"/>
        <w:left w:val="none" w:sz="0" w:space="0" w:color="auto"/>
        <w:bottom w:val="none" w:sz="0" w:space="0" w:color="auto"/>
        <w:right w:val="none" w:sz="0" w:space="0" w:color="auto"/>
      </w:divBdr>
    </w:div>
    <w:div w:id="1700856486">
      <w:bodyDiv w:val="1"/>
      <w:marLeft w:val="0"/>
      <w:marRight w:val="0"/>
      <w:marTop w:val="0"/>
      <w:marBottom w:val="0"/>
      <w:divBdr>
        <w:top w:val="none" w:sz="0" w:space="0" w:color="auto"/>
        <w:left w:val="none" w:sz="0" w:space="0" w:color="auto"/>
        <w:bottom w:val="none" w:sz="0" w:space="0" w:color="auto"/>
        <w:right w:val="none" w:sz="0" w:space="0" w:color="auto"/>
      </w:divBdr>
    </w:div>
    <w:div w:id="18129417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microsoft.com/office/2007/relationships/hdphoto" Target="media/hdphoto2.wdp"/><Relationship Id="rId23" Type="http://schemas.microsoft.com/office/2007/relationships/hdphoto" Target="media/hdphoto3.wdp"/><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header" Target="header1.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microsoft.com/office/2007/relationships/hdphoto" Target="media/hdphoto1.wdp"/><Relationship Id="rId19" Type="http://schemas.openxmlformats.org/officeDocument/2006/relationships/image" Target="media/image10.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tangnguyen/Downloads/business_deck.dotx" TargetMode="External"/></Relationships>
</file>

<file path=word/theme/theme1.xml><?xml version="1.0" encoding="utf-8"?>
<a:theme xmlns:a="http://schemas.openxmlformats.org/drawingml/2006/main" name="Yellow">
  <a:themeElements>
    <a:clrScheme name="Custom 22">
      <a:dk1>
        <a:srgbClr val="000000"/>
      </a:dk1>
      <a:lt1>
        <a:srgbClr val="FFFFFF"/>
      </a:lt1>
      <a:dk2>
        <a:srgbClr val="1F223E"/>
      </a:dk2>
      <a:lt2>
        <a:srgbClr val="1F223E"/>
      </a:lt2>
      <a:accent1>
        <a:srgbClr val="1F223E"/>
      </a:accent1>
      <a:accent2>
        <a:srgbClr val="1F223E"/>
      </a:accent2>
      <a:accent3>
        <a:srgbClr val="1F223E"/>
      </a:accent3>
      <a:accent4>
        <a:srgbClr val="1F223E"/>
      </a:accent4>
      <a:accent5>
        <a:srgbClr val="1F223E"/>
      </a:accent5>
      <a:accent6>
        <a:srgbClr val="1F223E"/>
      </a:accent6>
      <a:hlink>
        <a:srgbClr val="1F223E"/>
      </a:hlink>
      <a:folHlink>
        <a:srgbClr val="1F223E"/>
      </a:folHlink>
    </a:clrScheme>
    <a:fontScheme name="Office Classic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New_Template1">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1E3C6E"/>
        </a:solid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2400" b="0" i="0" u="none" strike="noStrike" cap="all" spc="384" normalizeH="0" baseline="0">
            <a:ln>
              <a:noFill/>
            </a:ln>
            <a:solidFill>
              <a:srgbClr val="FFFFFF"/>
            </a:solidFill>
            <a:effectLst/>
            <a:uFillTx/>
            <a:latin typeface="Avenir Medium"/>
            <a:ea typeface="Avenir Medium"/>
            <a:cs typeface="Avenir Medium"/>
            <a:sym typeface="Avenir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FFFFFF"/>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4000" b="0" i="0" u="none" strike="noStrike" cap="none" spc="0" normalizeH="0" baseline="0">
            <a:ln>
              <a:noFill/>
            </a:ln>
            <a:solidFill>
              <a:srgbClr val="FFFFFF"/>
            </a:solidFill>
            <a:effectLst/>
            <a:uFillTx/>
            <a:latin typeface="+mn-lt"/>
            <a:ea typeface="+mn-ea"/>
            <a:cs typeface="+mn-cs"/>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business_deck.dotx</Template>
  <TotalTime>2</TotalTime>
  <Pages>10</Pages>
  <Words>13</Words>
  <Characters>79</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Tạng - 1012374</dc:creator>
  <cp:keywords/>
  <dc:description/>
  <cp:lastModifiedBy>Nguyễn Văn Tạng - 1012374</cp:lastModifiedBy>
  <cp:revision>1</cp:revision>
  <dcterms:created xsi:type="dcterms:W3CDTF">2017-01-13T06:21:00Z</dcterms:created>
  <dcterms:modified xsi:type="dcterms:W3CDTF">2017-01-13T06:24:00Z</dcterms:modified>
  <cp:category/>
</cp:coreProperties>
</file>
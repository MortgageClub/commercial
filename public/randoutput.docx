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133B0" w14:textId="77777777" w:rsidR="001A25B9" w:rsidRPr="001A25B9" w:rsidRDefault="000104A0" w:rsidP="009D6E1D">
      <w:pPr>
        <w:jc w:val="center"/>
        <w:rPr>
          <w:rFonts w:ascii="Times" w:eastAsia="Times New Roman" w:hAnsi="Times" w:cs="Times New Roman"/>
          <w:sz w:val="20"/>
          <w:szCs w:val="20"/>
        </w:rPr>
      </w:pPr>
      <w:r>
        <w:rPr>
          <w:noProof/>
        </w:rPr>
        <w:drawing>
          <wp:anchor distT="0" distB="0" distL="114300" distR="114300" simplePos="0" relativeHeight="251828341" behindDoc="0" locked="0" layoutInCell="1" allowOverlap="1" wp14:anchorId="3EC1BCD0" wp14:editId="297553E0">
            <wp:simplePos x="0" y="0"/>
            <wp:positionH relativeFrom="page">
              <wp:posOffset>1066800</wp:posOffset>
            </wp:positionH>
            <wp:positionV relativeFrom="page">
              <wp:posOffset>5767705</wp:posOffset>
            </wp:positionV>
            <wp:extent cx="2388870" cy="1194435"/>
            <wp:effectExtent l="0" t="0" r="0" b="0"/>
            <wp:wrapThrough wrapText="bothSides">
              <wp:wrapPolygon edited="0">
                <wp:start x="0" y="0"/>
                <wp:lineTo x="0" y="21129"/>
                <wp:lineTo x="21359" y="21129"/>
                <wp:lineTo x="21359" y="0"/>
                <wp:lineTo x="0" y="0"/>
              </wp:wrapPolygon>
            </wp:wrapThrough>
            <wp:docPr id="16" name="Picture 16" descr="Macintosh HD:Users:kevinsmyth:Desktop:Screen Shot 2016-05-11 at 11.2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vinsmyth:Desktop:Screen Shot 2016-05-11 at 11.20.4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8870" cy="11944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34C25">
        <w:rPr>
          <w:noProof/>
        </w:rPr>
        <w:drawing>
          <wp:anchor distT="0" distB="0" distL="114300" distR="114300" simplePos="0" relativeHeight="251615229" behindDoc="0" locked="0" layoutInCell="1" allowOverlap="1" wp14:anchorId="151F89D3" wp14:editId="75F72822">
            <wp:simplePos x="0" y="0"/>
            <wp:positionH relativeFrom="page">
              <wp:posOffset>-12700</wp:posOffset>
            </wp:positionH>
            <wp:positionV relativeFrom="page">
              <wp:posOffset>-5080</wp:posOffset>
            </wp:positionV>
            <wp:extent cx="8001000" cy="6000750"/>
            <wp:effectExtent l="0" t="0" r="0" b="0"/>
            <wp:wrapThrough wrapText="bothSides">
              <wp:wrapPolygon edited="0">
                <wp:start x="0" y="0"/>
                <wp:lineTo x="0" y="21486"/>
                <wp:lineTo x="21531" y="21486"/>
                <wp:lineTo x="21531" y="0"/>
                <wp:lineTo x="0" y="0"/>
              </wp:wrapPolygon>
            </wp:wrapThrough>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8001000" cy="600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34C25">
        <w:rPr>
          <w:noProof/>
        </w:rPr>
        <mc:AlternateContent>
          <mc:Choice Requires="wps">
            <w:drawing>
              <wp:anchor distT="0" distB="0" distL="114300" distR="114300" simplePos="0" relativeHeight="251618352" behindDoc="0" locked="0" layoutInCell="1" allowOverlap="1" wp14:anchorId="25CBA14E" wp14:editId="0FF7F80B">
                <wp:simplePos x="0" y="0"/>
                <wp:positionH relativeFrom="page">
                  <wp:posOffset>946785</wp:posOffset>
                </wp:positionH>
                <wp:positionV relativeFrom="page">
                  <wp:posOffset>7202170</wp:posOffset>
                </wp:positionV>
                <wp:extent cx="5809615" cy="831215"/>
                <wp:effectExtent l="0" t="0" r="0" b="6985"/>
                <wp:wrapTight wrapText="bothSides">
                  <wp:wrapPolygon edited="0">
                    <wp:start x="94" y="0"/>
                    <wp:lineTo x="94" y="21121"/>
                    <wp:lineTo x="21437" y="21121"/>
                    <wp:lineTo x="21437" y="0"/>
                    <wp:lineTo x="94" y="0"/>
                  </wp:wrapPolygon>
                </wp:wrapTight>
                <wp:docPr id="54"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831215"/>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5105122" w14:textId="77777777" w:rsidR="000B02C4" w:rsidRDefault="00654165" w:rsidP="00274F8A">
                            <w:pPr>
                              <w:pStyle w:val="Title"/>
                              <w:jc w:val="left"/>
                            </w:pPr>
                            <w:r>
                              <w:rPr>
                                <w:noProof/>
                              </w:rPr>
                              <w:t>hello</w:t>
                            </w:r>
                            <w:bookmarkStart w:id="0" w:name="_GoBack"/>
                            <w:bookmarkEnd w:id="0"/>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BA14E" id="_x0000_t202" coordsize="21600,21600" o:spt="202" path="m0,0l0,21600,21600,21600,21600,0xe">
                <v:stroke joinstyle="miter"/>
                <v:path gradientshapeok="t" o:connecttype="rect"/>
              </v:shapetype>
              <v:shape id="Text Box 79" o:spid="_x0000_s1026" type="#_x0000_t202" style="position:absolute;left:0;text-align:left;margin-left:74.55pt;margin-top:567.1pt;width:457.45pt;height:65.45pt;z-index:25161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" filled="f" stroked="f">
                <v:textbox inset=",0,,0">
                  <w:txbxContent>
                    <w:p w14:paraId="45105122" w14:textId="77777777" w:rsidR="000B02C4" w:rsidRDefault="00654165" w:rsidP="00274F8A">
                      <w:pPr>
                        <w:pStyle w:val="Title"/>
                        <w:jc w:val="left"/>
                      </w:pPr>
                      <w:r>
                        <w:rPr>
                          <w:noProof/>
                        </w:rPr>
                        <w:t>hello</w:t>
                      </w:r>
                      <w:bookmarkStart w:id="1" w:name="_GoBack"/>
                      <w:bookmarkEnd w:id="1"/>
                    </w:p>
                  </w:txbxContent>
                </v:textbox>
                <w10:wrap type="tight" anchorx="page" anchory="page"/>
              </v:shape>
            </w:pict>
          </mc:Fallback>
        </mc:AlternateContent>
      </w:r>
      <w:r w:rsidR="00134C25">
        <w:rPr>
          <w:noProof/>
        </w:rPr>
        <mc:AlternateContent>
          <mc:Choice Requires="wps">
            <w:drawing>
              <wp:anchor distT="0" distB="0" distL="114300" distR="114300" simplePos="0" relativeHeight="251618353" behindDoc="0" locked="0" layoutInCell="1" allowOverlap="1" wp14:anchorId="36F37525" wp14:editId="34E1DA4B">
                <wp:simplePos x="0" y="0"/>
                <wp:positionH relativeFrom="page">
                  <wp:posOffset>960120</wp:posOffset>
                </wp:positionH>
                <wp:positionV relativeFrom="page">
                  <wp:posOffset>8070850</wp:posOffset>
                </wp:positionV>
                <wp:extent cx="5165725" cy="444500"/>
                <wp:effectExtent l="0" t="0" r="0" b="12700"/>
                <wp:wrapTight wrapText="bothSides">
                  <wp:wrapPolygon edited="0">
                    <wp:start x="106" y="0"/>
                    <wp:lineTo x="106" y="20983"/>
                    <wp:lineTo x="21348" y="20983"/>
                    <wp:lineTo x="21348" y="0"/>
                    <wp:lineTo x="106" y="0"/>
                  </wp:wrapPolygon>
                </wp:wrapTight>
                <wp:docPr id="53"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444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60E9A0" w14:textId="77777777" w:rsidR="000B02C4" w:rsidRDefault="000B02C4" w:rsidP="00274F8A">
                            <w:pPr>
                              <w:pStyle w:val="BlockHeading"/>
                            </w:pPr>
                            <w:r>
                              <w:t>lorem ipsum dolor sit amet</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37525" id="Text Box 80" o:spid="_x0000_s1027" type="#_x0000_t202" style="position:absolute;left:0;text-align:left;margin-left:75.6pt;margin-top:635.5pt;width:406.75pt;height:35pt;z-index:2516183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" filled="f" stroked="f">
                <v:stroke o:forcedash="t"/>
                <v:textbox inset=",0,,0">
                  <w:txbxContent>
                    <w:p w14:paraId="4F60E9A0" w14:textId="77777777" w:rsidR="000B02C4" w:rsidRDefault="000B02C4" w:rsidP="00274F8A">
                      <w:pPr>
                        <w:pStyle w:val="BlockHeading"/>
                      </w:pPr>
                      <w:r>
                        <w:t>lorem ipsum dolor sit amet</w:t>
                      </w:r>
                    </w:p>
                  </w:txbxContent>
                </v:textbox>
                <w10:wrap type="tight" anchorx="page" anchory="page"/>
              </v:shape>
            </w:pict>
          </mc:Fallback>
        </mc:AlternateContent>
      </w:r>
      <w:r w:rsidR="00134C25">
        <w:rPr>
          <w:noProof/>
        </w:rPr>
        <mc:AlternateContent>
          <mc:Choice Requires="wps">
            <w:drawing>
              <wp:anchor distT="0" distB="0" distL="114300" distR="114300" simplePos="0" relativeHeight="251618354" behindDoc="0" locked="0" layoutInCell="1" allowOverlap="1" wp14:anchorId="57803E85" wp14:editId="6DEB54E6">
                <wp:simplePos x="0" y="0"/>
                <wp:positionH relativeFrom="page">
                  <wp:posOffset>960120</wp:posOffset>
                </wp:positionH>
                <wp:positionV relativeFrom="page">
                  <wp:posOffset>8515350</wp:posOffset>
                </wp:positionV>
                <wp:extent cx="5165725" cy="749300"/>
                <wp:effectExtent l="0" t="0" r="0" b="12700"/>
                <wp:wrapTight wrapText="bothSides">
                  <wp:wrapPolygon edited="0">
                    <wp:start x="106" y="0"/>
                    <wp:lineTo x="106" y="21234"/>
                    <wp:lineTo x="21348" y="21234"/>
                    <wp:lineTo x="21348" y="0"/>
                    <wp:lineTo x="106" y="0"/>
                  </wp:wrapPolygon>
                </wp:wrapTight>
                <wp:docPr id="5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7493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8984405" w14:textId="77777777" w:rsidR="000B02C4" w:rsidRDefault="000B02C4" w:rsidP="00274F8A">
                            <w:pPr>
                              <w:pStyle w:val="Subtitle"/>
                            </w:pPr>
                            <w:r w:rsidRPr="00483FFC">
                              <w:t xml:space="preserve">Quisque vel justo eget felis sollicitudin adipiscing. Ut enim lorem, lacinia eget, tristique quis, feugiat eget, turpis. In hac habitasse platea dictumst. Morbi non dui ac risus sollicitudin auctor. </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803E85" id="Text Box 81" o:spid="_x0000_s1028" type="#_x0000_t202" style="position:absolute;left:0;text-align:left;margin-left:75.6pt;margin-top:670.5pt;width:406.75pt;height:59pt;z-index:25161835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" filled="f" stroked="f">
                <v:stroke o:forcedash="t"/>
                <v:textbox inset=",0,,0">
                  <w:txbxContent>
                    <w:p w14:paraId="28984405" w14:textId="77777777" w:rsidR="000B02C4" w:rsidRDefault="000B02C4" w:rsidP="00274F8A">
                      <w:pPr>
                        <w:pStyle w:val="Subtitle"/>
                      </w:pPr>
                      <w:r w:rsidRPr="00483FFC">
                        <w:t xml:space="preserve">Quisque vel justo eget felis sollicitudin adipiscing. Ut enim lorem, lacinia eget, tristique quis, feugiat eget, turpis. In hac habitasse platea dictumst. Morbi non dui ac risus sollicitudin auctor. </w:t>
                      </w:r>
                    </w:p>
                  </w:txbxContent>
                </v:textbox>
                <w10:wrap type="tight" anchorx="page" anchory="page"/>
              </v:shape>
            </w:pict>
          </mc:Fallback>
        </mc:AlternateContent>
      </w:r>
      <w:r w:rsidR="00134C25">
        <w:rPr>
          <w:noProof/>
        </w:rPr>
        <mc:AlternateContent>
          <mc:Choice Requires="wps">
            <w:drawing>
              <wp:anchor distT="0" distB="0" distL="114300" distR="114300" simplePos="0" relativeHeight="251618308" behindDoc="0" locked="0" layoutInCell="1" allowOverlap="1" wp14:anchorId="7824DA90" wp14:editId="38E1AC71">
                <wp:simplePos x="0" y="0"/>
                <wp:positionH relativeFrom="page">
                  <wp:posOffset>-12700</wp:posOffset>
                </wp:positionH>
                <wp:positionV relativeFrom="page">
                  <wp:posOffset>5435600</wp:posOffset>
                </wp:positionV>
                <wp:extent cx="7797800" cy="4648200"/>
                <wp:effectExtent l="0" t="0" r="0" b="0"/>
                <wp:wrapNone/>
                <wp:docPr id="5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0" cy="4648200"/>
                        </a:xfrm>
                        <a:prstGeom prst="rect">
                          <a:avLst/>
                        </a:prstGeom>
                        <a:solidFill>
                          <a:schemeClr val="accent3">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7754D14E" w14:textId="77777777" w:rsidR="000B02C4" w:rsidRPr="00274F8A" w:rsidRDefault="000B02C4" w:rsidP="00274F8A">
                            <w:pPr>
                              <w:pStyle w:val="Symbol"/>
                            </w:pPr>
                          </w:p>
                        </w:txbxContent>
                      </wps:txbx>
                      <wps:bodyPr rot="0" vert="horz" wrap="square" lIns="182880" tIns="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4DA90" id="Rectangle 11" o:spid="_x0000_s1029" style="position:absolute;left:0;text-align:left;margin-left:-1pt;margin-top:428pt;width:614pt;height:366pt;z-index:2516183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" fillcolor="#1f223e [3206]" stroked="f">
                <v:textbox inset="14.4pt,0,,7.2pt">
                  <w:txbxContent>
                    <w:p w14:paraId="7754D14E" w14:textId="77777777" w:rsidR="000B02C4" w:rsidRPr="00274F8A" w:rsidRDefault="000B02C4" w:rsidP="00274F8A">
                      <w:pPr>
                        <w:pStyle w:val="Symbol"/>
                      </w:pPr>
                    </w:p>
                  </w:txbxContent>
                </v:textbox>
                <w10:wrap anchorx="page" anchory="page"/>
              </v:rect>
            </w:pict>
          </mc:Fallback>
        </mc:AlternateContent>
      </w:r>
      <w:r w:rsidR="007E3BB7">
        <w:br w:type="page"/>
      </w:r>
      <w:r w:rsidR="00824D83" w:rsidRPr="000645A5">
        <w:rPr>
          <w:noProof/>
        </w:rPr>
        <w:lastRenderedPageBreak/>
        <w:drawing>
          <wp:anchor distT="0" distB="0" distL="114300" distR="114300" simplePos="0" relativeHeight="251810933" behindDoc="0" locked="0" layoutInCell="1" allowOverlap="1" wp14:anchorId="44A134B5" wp14:editId="776FCC6E">
            <wp:simplePos x="0" y="0"/>
            <wp:positionH relativeFrom="page">
              <wp:posOffset>656590</wp:posOffset>
            </wp:positionH>
            <wp:positionV relativeFrom="page">
              <wp:posOffset>431165</wp:posOffset>
            </wp:positionV>
            <wp:extent cx="2391410" cy="1194435"/>
            <wp:effectExtent l="0" t="0" r="0" b="0"/>
            <wp:wrapTight wrapText="bothSides">
              <wp:wrapPolygon edited="0">
                <wp:start x="0" y="0"/>
                <wp:lineTo x="0" y="21129"/>
                <wp:lineTo x="21336" y="21129"/>
                <wp:lineTo x="21336" y="0"/>
                <wp:lineTo x="0" y="0"/>
              </wp:wrapPolygon>
            </wp:wrapTight>
            <wp:docPr id="22"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4D63F1">
        <w:rPr>
          <w:noProof/>
        </w:rPr>
        <mc:AlternateContent>
          <mc:Choice Requires="wps">
            <w:drawing>
              <wp:anchor distT="0" distB="0" distL="114300" distR="114300" simplePos="0" relativeHeight="251651189" behindDoc="0" locked="0" layoutInCell="1" allowOverlap="1" wp14:anchorId="17029F82" wp14:editId="5AAE0854">
                <wp:simplePos x="0" y="0"/>
                <wp:positionH relativeFrom="page">
                  <wp:posOffset>4030345</wp:posOffset>
                </wp:positionH>
                <wp:positionV relativeFrom="page">
                  <wp:posOffset>5878195</wp:posOffset>
                </wp:positionV>
                <wp:extent cx="2468880" cy="3723005"/>
                <wp:effectExtent l="0" t="0" r="20320" b="10795"/>
                <wp:wrapThrough wrapText="bothSides">
                  <wp:wrapPolygon edited="0">
                    <wp:start x="0" y="0"/>
                    <wp:lineTo x="0" y="21515"/>
                    <wp:lineTo x="21556" y="21515"/>
                    <wp:lineTo x="21556" y="0"/>
                    <wp:lineTo x="0" y="0"/>
                  </wp:wrapPolygon>
                </wp:wrapThrough>
                <wp:docPr id="9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72300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linkedTxbx id="5" seq="1"/>
                      <wps:bodyPr rot="0" vert="horz" wrap="square" lIns="0" tIns="0" rIns="0" bIns="0" anchor="t" anchorCtr="0" upright="1">
                        <a:noAutofit/>
                      </wps:bodyPr>
                    </wps:wsp>
                  </a:graphicData>
                </a:graphic>
                <wp14:sizeRelV relativeFrom="margin">
                  <wp14:pctHeight>0</wp14:pctHeight>
                </wp14:sizeRelV>
              </wp:anchor>
            </w:drawing>
          </mc:Choice>
          <mc:Fallback>
            <w:pict>
              <v:shape w14:anchorId="17029F82" id="Text Box 90" o:spid="_x0000_s1030" type="#_x0000_t202" style="position:absolute;left:0;text-align:left;margin-left:317.35pt;margin-top:462.85pt;width:194.4pt;height:293.15pt;z-index:251651189;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" mv:complextextbox="1" filled="f" stroked="f">
                <v:stroke o:forcedash="t"/>
                <v:textbox inset="0,0,0,0">
                  <w:txbxContent/>
                </v:textbox>
                <w10:wrap type="through" anchorx="page" anchory="page"/>
              </v:shape>
            </w:pict>
          </mc:Fallback>
        </mc:AlternateContent>
      </w:r>
      <w:r w:rsidR="004D63F1">
        <w:rPr>
          <w:noProof/>
        </w:rPr>
        <mc:AlternateContent>
          <mc:Choice Requires="wps">
            <w:drawing>
              <wp:anchor distT="0" distB="0" distL="114300" distR="114300" simplePos="0" relativeHeight="251650165" behindDoc="0" locked="0" layoutInCell="1" allowOverlap="1" wp14:anchorId="61827101" wp14:editId="6436222E">
                <wp:simplePos x="0" y="0"/>
                <wp:positionH relativeFrom="page">
                  <wp:posOffset>1231900</wp:posOffset>
                </wp:positionH>
                <wp:positionV relativeFrom="page">
                  <wp:posOffset>5880100</wp:posOffset>
                </wp:positionV>
                <wp:extent cx="2468880" cy="3721100"/>
                <wp:effectExtent l="0" t="0" r="20320" b="12700"/>
                <wp:wrapThrough wrapText="bothSides">
                  <wp:wrapPolygon edited="0">
                    <wp:start x="0" y="0"/>
                    <wp:lineTo x="0" y="21526"/>
                    <wp:lineTo x="21556" y="21526"/>
                    <wp:lineTo x="21556" y="0"/>
                    <wp:lineTo x="0" y="0"/>
                  </wp:wrapPolygon>
                </wp:wrapThrough>
                <wp:docPr id="91"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37211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id="5">
                        <w:txbxContent>
                          <w:p w14:paraId="5D99F7CF" w14:textId="77777777" w:rsidR="000B02C4" w:rsidRDefault="000B02C4" w:rsidP="004D63F1">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6C499A9" w14:textId="77777777" w:rsidR="000B02C4" w:rsidRDefault="000B02C4" w:rsidP="004D63F1">
                            <w:pPr>
                              <w:pStyle w:val="Heading4"/>
                              <w:jc w:val="both"/>
                            </w:pPr>
                            <w:r>
                              <w:t xml:space="preserve">Ut eu libero. </w:t>
                            </w:r>
                          </w:p>
                          <w:p w14:paraId="6F47E3F3" w14:textId="77777777" w:rsidR="000B02C4" w:rsidRDefault="000B02C4" w:rsidP="004D63F1">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400CF59" w14:textId="77777777" w:rsidR="000B02C4" w:rsidRDefault="000B02C4" w:rsidP="004D63F1">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1E1F5CBB" w14:textId="77777777" w:rsidR="000B02C4" w:rsidRDefault="000B02C4" w:rsidP="004D63F1">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34352BC7" w14:textId="77777777" w:rsidR="000B02C4" w:rsidRDefault="000B02C4" w:rsidP="004D63F1">
                            <w:pPr>
                              <w:pStyle w:val="BodyText"/>
                              <w:jc w:val="both"/>
                            </w:pPr>
                            <w:r>
                              <w:t xml:space="preserve">Vestibulum ante ipsum primis in faucibus orci luctus et ultrices posuere cubilia Curae. </w:t>
                            </w:r>
                          </w:p>
                          <w:p w14:paraId="76DD53D2" w14:textId="77777777" w:rsidR="000B02C4" w:rsidRDefault="000B02C4" w:rsidP="004D63F1">
                            <w:pPr>
                              <w:pStyle w:val="Heading4"/>
                              <w:jc w:val="both"/>
                            </w:pPr>
                            <w:r>
                              <w:t xml:space="preserve">Sed viverra ante ut arcu. </w:t>
                            </w:r>
                          </w:p>
                          <w:p w14:paraId="23E59A06" w14:textId="77777777" w:rsidR="000B02C4" w:rsidRDefault="000B02C4" w:rsidP="004D63F1">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A52A009" w14:textId="77777777" w:rsidR="000B02C4" w:rsidRDefault="000B02C4" w:rsidP="004D63F1">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0ED25A88" w14:textId="77777777" w:rsidR="000B02C4" w:rsidRDefault="000B02C4" w:rsidP="004D63F1">
                            <w:pPr>
                              <w:pStyle w:val="BodyText"/>
                              <w:jc w:val="both"/>
                            </w:pPr>
                            <w:r>
                              <w:t>Cras sed neque laoreet orci tristique placerat. Duis semper turpis in augue. Morbi non orci. In condimentum tellus vitae odio.</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1827101" id="Text Box 89" o:spid="_x0000_s1031" type="#_x0000_t202" style="position:absolute;left:0;text-align:left;margin-left:97pt;margin-top:463pt;width:194.4pt;height:293pt;z-index:251650165;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" mv:complextextbox="1" filled="f" stroked="f">
                <v:stroke o:forcedash="t"/>
                <v:textbox style="mso-next-textbox:#Text Box 90" inset="0,0,0,0">
                  <w:txbxContent>
                    <w:p w14:paraId="5D99F7CF" w14:textId="77777777" w:rsidR="000B02C4" w:rsidRDefault="000B02C4" w:rsidP="004D63F1">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6C499A9" w14:textId="77777777" w:rsidR="000B02C4" w:rsidRDefault="000B02C4" w:rsidP="004D63F1">
                      <w:pPr>
                        <w:pStyle w:val="Heading4"/>
                        <w:jc w:val="both"/>
                      </w:pPr>
                      <w:r>
                        <w:t xml:space="preserve">Ut eu libero. </w:t>
                      </w:r>
                    </w:p>
                    <w:p w14:paraId="6F47E3F3" w14:textId="77777777" w:rsidR="000B02C4" w:rsidRDefault="000B02C4" w:rsidP="004D63F1">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400CF59" w14:textId="77777777" w:rsidR="000B02C4" w:rsidRDefault="000B02C4" w:rsidP="004D63F1">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1E1F5CBB" w14:textId="77777777" w:rsidR="000B02C4" w:rsidRDefault="000B02C4" w:rsidP="004D63F1">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34352BC7" w14:textId="77777777" w:rsidR="000B02C4" w:rsidRDefault="000B02C4" w:rsidP="004D63F1">
                      <w:pPr>
                        <w:pStyle w:val="BodyText"/>
                        <w:jc w:val="both"/>
                      </w:pPr>
                      <w:r>
                        <w:t xml:space="preserve">Vestibulum ante ipsum primis in faucibus orci luctus et ultrices posuere cubilia Curae. </w:t>
                      </w:r>
                    </w:p>
                    <w:p w14:paraId="76DD53D2" w14:textId="77777777" w:rsidR="000B02C4" w:rsidRDefault="000B02C4" w:rsidP="004D63F1">
                      <w:pPr>
                        <w:pStyle w:val="Heading4"/>
                        <w:jc w:val="both"/>
                      </w:pPr>
                      <w:r>
                        <w:t xml:space="preserve">Sed viverra ante ut arcu. </w:t>
                      </w:r>
                    </w:p>
                    <w:p w14:paraId="23E59A06" w14:textId="77777777" w:rsidR="000B02C4" w:rsidRDefault="000B02C4" w:rsidP="004D63F1">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A52A009" w14:textId="77777777" w:rsidR="000B02C4" w:rsidRDefault="000B02C4" w:rsidP="004D63F1">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0ED25A88" w14:textId="77777777" w:rsidR="000B02C4" w:rsidRDefault="000B02C4" w:rsidP="004D63F1">
                      <w:pPr>
                        <w:pStyle w:val="BodyText"/>
                        <w:jc w:val="both"/>
                      </w:pPr>
                      <w:r>
                        <w:t>Cras sed neque laoreet orci tristique placerat. Duis semper turpis in augue. Morbi non orci. In condimentum tellus vitae odio.</w:t>
                      </w:r>
                    </w:p>
                  </w:txbxContent>
                </v:textbox>
                <w10:wrap type="through" anchorx="page" anchory="page"/>
              </v:shape>
            </w:pict>
          </mc:Fallback>
        </mc:AlternateContent>
      </w:r>
      <w:r w:rsidR="00CA16BD">
        <w:rPr>
          <w:noProof/>
        </w:rPr>
        <mc:AlternateContent>
          <mc:Choice Requires="wps">
            <w:drawing>
              <wp:anchor distT="0" distB="0" distL="114300" distR="114300" simplePos="0" relativeHeight="251618356" behindDoc="0" locked="0" layoutInCell="1" allowOverlap="1" wp14:anchorId="0BCA315B" wp14:editId="66D42016">
                <wp:simplePos x="0" y="0"/>
                <wp:positionH relativeFrom="page">
                  <wp:posOffset>1057275</wp:posOffset>
                </wp:positionH>
                <wp:positionV relativeFrom="page">
                  <wp:posOffset>5187950</wp:posOffset>
                </wp:positionV>
                <wp:extent cx="5102225" cy="444500"/>
                <wp:effectExtent l="0" t="0" r="3175" b="12700"/>
                <wp:wrapTight wrapText="bothSides">
                  <wp:wrapPolygon edited="0">
                    <wp:start x="0" y="0"/>
                    <wp:lineTo x="0" y="20983"/>
                    <wp:lineTo x="21506" y="20983"/>
                    <wp:lineTo x="21506" y="0"/>
                    <wp:lineTo x="0" y="0"/>
                  </wp:wrapPolygon>
                </wp:wrapTight>
                <wp:docPr id="4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444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3726D08" w14:textId="77777777" w:rsidR="000B02C4" w:rsidRPr="0025693F" w:rsidRDefault="000B02C4" w:rsidP="00274F8A">
                            <w:pPr>
                              <w:pStyle w:val="Heading2"/>
                            </w:pPr>
                            <w:r>
                              <w:t>Suspendisse in neque.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A315B" id="Text Box 83" o:spid="_x0000_s1032" type="#_x0000_t202" style="position:absolute;left:0;text-align:left;margin-left:83.25pt;margin-top:408.5pt;width:401.75pt;height:35pt;z-index:2516183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" filled="f" stroked="f">
                <v:stroke o:forcedash="t"/>
                <v:textbox inset="3.6pt,0,3.6pt,0">
                  <w:txbxContent>
                    <w:p w14:paraId="73726D08" w14:textId="77777777" w:rsidR="000B02C4" w:rsidRPr="0025693F" w:rsidRDefault="000B02C4" w:rsidP="00274F8A">
                      <w:pPr>
                        <w:pStyle w:val="Heading2"/>
                      </w:pPr>
                      <w:r>
                        <w:t>Suspendisse in neque.</w:t>
                      </w:r>
                    </w:p>
                  </w:txbxContent>
                </v:textbox>
                <w10:wrap type="tight" anchorx="page" anchory="page"/>
              </v:shape>
            </w:pict>
          </mc:Fallback>
        </mc:AlternateContent>
      </w:r>
      <w:r w:rsidR="00CA16BD">
        <w:rPr>
          <w:noProof/>
        </w:rPr>
        <mc:AlternateContent>
          <mc:Choice Requires="wps">
            <w:drawing>
              <wp:anchor distT="0" distB="0" distL="114300" distR="114300" simplePos="0" relativeHeight="251618355" behindDoc="0" locked="0" layoutInCell="1" allowOverlap="1" wp14:anchorId="72DFD663" wp14:editId="10309179">
                <wp:simplePos x="0" y="0"/>
                <wp:positionH relativeFrom="page">
                  <wp:posOffset>1044575</wp:posOffset>
                </wp:positionH>
                <wp:positionV relativeFrom="page">
                  <wp:posOffset>4616450</wp:posOffset>
                </wp:positionV>
                <wp:extent cx="5102225" cy="571500"/>
                <wp:effectExtent l="0" t="0" r="3175" b="12700"/>
                <wp:wrapTight wrapText="bothSides">
                  <wp:wrapPolygon edited="0">
                    <wp:start x="0" y="0"/>
                    <wp:lineTo x="0" y="21120"/>
                    <wp:lineTo x="21506" y="21120"/>
                    <wp:lineTo x="21506" y="0"/>
                    <wp:lineTo x="0" y="0"/>
                  </wp:wrapPolygon>
                </wp:wrapTight>
                <wp:docPr id="4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B2DB629" w14:textId="77777777" w:rsidR="000B02C4" w:rsidRDefault="000B02C4" w:rsidP="00274F8A">
                            <w:pPr>
                              <w:pStyle w:val="Heading1"/>
                            </w:pPr>
                            <w:r>
                              <w:t>Title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FD663" id="Text Box 82" o:spid="_x0000_s1033" type="#_x0000_t202" style="position:absolute;left:0;text-align:left;margin-left:82.25pt;margin-top:363.5pt;width:401.75pt;height:45pt;z-index:2516183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" filled="f" stroked="f">
                <v:textbox inset="3.6pt,0,3.6pt,0">
                  <w:txbxContent>
                    <w:p w14:paraId="7B2DB629" w14:textId="77777777" w:rsidR="000B02C4" w:rsidRDefault="000B02C4" w:rsidP="00274F8A">
                      <w:pPr>
                        <w:pStyle w:val="Heading1"/>
                      </w:pPr>
                      <w:r>
                        <w:t>Title</w:t>
                      </w:r>
                    </w:p>
                  </w:txbxContent>
                </v:textbox>
                <w10:wrap type="tight" anchorx="page" anchory="page"/>
              </v:shape>
            </w:pict>
          </mc:Fallback>
        </mc:AlternateContent>
      </w:r>
      <w:r w:rsidR="00270334">
        <w:rPr>
          <w:noProof/>
        </w:rPr>
        <w:drawing>
          <wp:anchor distT="0" distB="0" distL="114300" distR="114300" simplePos="0" relativeHeight="251633781" behindDoc="0" locked="0" layoutInCell="1" allowOverlap="1" wp14:anchorId="32498C06" wp14:editId="4A8D9D71">
            <wp:simplePos x="0" y="0"/>
            <wp:positionH relativeFrom="page">
              <wp:posOffset>5715</wp:posOffset>
            </wp:positionH>
            <wp:positionV relativeFrom="page">
              <wp:posOffset>2212340</wp:posOffset>
            </wp:positionV>
            <wp:extent cx="1846580" cy="1623060"/>
            <wp:effectExtent l="0" t="0" r="7620" b="2540"/>
            <wp:wrapThrough wrapText="bothSides">
              <wp:wrapPolygon edited="0">
                <wp:start x="0" y="0"/>
                <wp:lineTo x="0" y="21296"/>
                <wp:lineTo x="21392" y="21296"/>
                <wp:lineTo x="21392"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od-architect-table-work.jpeg"/>
                    <pic:cNvPicPr/>
                  </pic:nvPicPr>
                  <pic:blipFill rotWithShape="1">
                    <a:blip r:embed="rId10" cstate="print">
                      <a:duotone>
                        <a:schemeClr val="accent6">
                          <a:shade val="45000"/>
                          <a:satMod val="135000"/>
                        </a:schemeClr>
                        <a:prstClr val="white"/>
                      </a:duotone>
                      <a:extLst>
                        <a:ext uri="{28A0092B-C50C-407E-A947-70E740481C1C}">
                          <a14:useLocalDpi xmlns:a14="http://schemas.microsoft.com/office/drawing/2010/main"/>
                        </a:ext>
                      </a:extLst>
                    </a:blip>
                    <a:srcRect/>
                    <a:stretch/>
                  </pic:blipFill>
                  <pic:spPr bwMode="auto">
                    <a:xfrm>
                      <a:off x="0" y="0"/>
                      <a:ext cx="1846580" cy="162306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270334">
        <w:rPr>
          <w:noProof/>
        </w:rPr>
        <mc:AlternateContent>
          <mc:Choice Requires="wps">
            <w:drawing>
              <wp:anchor distT="0" distB="0" distL="114300" distR="114300" simplePos="0" relativeHeight="251618315" behindDoc="0" locked="0" layoutInCell="1" allowOverlap="1" wp14:anchorId="35DDDB08" wp14:editId="1B2899BA">
                <wp:simplePos x="0" y="0"/>
                <wp:positionH relativeFrom="page">
                  <wp:posOffset>2006600</wp:posOffset>
                </wp:positionH>
                <wp:positionV relativeFrom="page">
                  <wp:posOffset>2212340</wp:posOffset>
                </wp:positionV>
                <wp:extent cx="1824990" cy="1618615"/>
                <wp:effectExtent l="0" t="0" r="3810" b="6985"/>
                <wp:wrapTight wrapText="bothSides">
                  <wp:wrapPolygon edited="0">
                    <wp:start x="0" y="0"/>
                    <wp:lineTo x="0" y="21354"/>
                    <wp:lineTo x="21344" y="21354"/>
                    <wp:lineTo x="21344" y="0"/>
                    <wp:lineTo x="0" y="0"/>
                  </wp:wrapPolygon>
                </wp:wrapTight>
                <wp:docPr id="4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4990" cy="1618615"/>
                        </a:xfrm>
                        <a:prstGeom prst="rect">
                          <a:avLst/>
                        </a:prstGeom>
                        <a:solidFill>
                          <a:schemeClr val="accent3">
                            <a:lumMod val="100000"/>
                            <a:lumOff val="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chemeClr val="accent3">
                                  <a:lumMod val="100000"/>
                                  <a:lumOff val="0"/>
                                </a:schemeClr>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481E0" id="Rectangle 30" o:spid="_x0000_s1026" style="position:absolute;margin-left:158pt;margin-top:174.2pt;width:143.7pt;height:127.45pt;z-index:2516183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" fillcolor="#1f223e [3206]" stroked="f">
                <v:textbox inset=",7.2pt,,7.2pt"/>
                <w10:wrap type="tight" anchorx="page" anchory="page"/>
              </v:rect>
            </w:pict>
          </mc:Fallback>
        </mc:AlternateContent>
      </w:r>
      <w:r w:rsidR="006A1277">
        <w:rPr>
          <w:noProof/>
        </w:rPr>
        <w:drawing>
          <wp:anchor distT="0" distB="0" distL="114300" distR="114300" simplePos="0" relativeHeight="251632757" behindDoc="0" locked="0" layoutInCell="1" allowOverlap="1" wp14:anchorId="7F9E238C" wp14:editId="70C6ADCA">
            <wp:simplePos x="0" y="0"/>
            <wp:positionH relativeFrom="page">
              <wp:posOffset>4018280</wp:posOffset>
            </wp:positionH>
            <wp:positionV relativeFrom="page">
              <wp:posOffset>0</wp:posOffset>
            </wp:positionV>
            <wp:extent cx="3766185" cy="3835400"/>
            <wp:effectExtent l="0" t="0" r="0" b="0"/>
            <wp:wrapThrough wrapText="bothSides">
              <wp:wrapPolygon edited="0">
                <wp:start x="0" y="0"/>
                <wp:lineTo x="0" y="21457"/>
                <wp:lineTo x="21414" y="21457"/>
                <wp:lineTo x="21414"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iphone-technology-white.jpg"/>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766185" cy="3835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6A1277">
        <w:rPr>
          <w:noProof/>
        </w:rPr>
        <mc:AlternateContent>
          <mc:Choice Requires="wps">
            <w:drawing>
              <wp:anchor distT="0" distB="0" distL="114300" distR="114300" simplePos="0" relativeHeight="251630709" behindDoc="0" locked="0" layoutInCell="1" allowOverlap="1" wp14:anchorId="11060902" wp14:editId="2F94577C">
                <wp:simplePos x="0" y="0"/>
                <wp:positionH relativeFrom="page">
                  <wp:posOffset>5715</wp:posOffset>
                </wp:positionH>
                <wp:positionV relativeFrom="page">
                  <wp:posOffset>0</wp:posOffset>
                </wp:positionV>
                <wp:extent cx="3830320" cy="2070100"/>
                <wp:effectExtent l="0" t="0" r="5080" b="12700"/>
                <wp:wrapNone/>
                <wp:docPr id="6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0320" cy="2070100"/>
                        </a:xfrm>
                        <a:prstGeom prst="rect">
                          <a:avLst/>
                        </a:prstGeom>
                        <a:solidFill>
                          <a:schemeClr val="accent1">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06BC9F51" w14:textId="77777777" w:rsidR="000B02C4" w:rsidRPr="009C07CB" w:rsidRDefault="000B02C4" w:rsidP="00486390">
                            <w:pPr>
                              <w:pStyle w:val="Symbol"/>
                              <w:rPr>
                                <w:color w:val="8F94C7" w:themeColor="accent1" w:themeTint="66"/>
                              </w:rPr>
                            </w:pPr>
                          </w:p>
                        </w:txbxContent>
                      </wps:txbx>
                      <wps:bodyPr rot="0" vert="horz" wrap="square" lIns="18288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60902" id="Rectangle 113" o:spid="_x0000_s1034" style="position:absolute;left:0;text-align:left;margin-left:.45pt;margin-top:0;width:301.6pt;height:163pt;z-index:2516307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" fillcolor="#1f223e [3204]" stroked="f">
                <v:textbox inset="14.4pt,7.2pt,,7.2pt">
                  <w:txbxContent>
                    <w:p w14:paraId="06BC9F51" w14:textId="77777777" w:rsidR="000B02C4" w:rsidRPr="009C07CB" w:rsidRDefault="000B02C4" w:rsidP="00486390">
                      <w:pPr>
                        <w:pStyle w:val="Symbol"/>
                        <w:rPr>
                          <w:color w:val="8F94C7" w:themeColor="accent1" w:themeTint="66"/>
                        </w:rPr>
                      </w:pPr>
                    </w:p>
                  </w:txbxContent>
                </v:textbox>
                <w10:wrap anchorx="page" anchory="page"/>
              </v:rect>
            </w:pict>
          </mc:Fallback>
        </mc:AlternateContent>
      </w:r>
      <w:r w:rsidR="007E3BB7">
        <w:br w:type="page"/>
      </w:r>
      <w:r w:rsidR="00824D83" w:rsidRPr="000645A5">
        <w:rPr>
          <w:noProof/>
        </w:rPr>
        <w:drawing>
          <wp:anchor distT="0" distB="0" distL="114300" distR="114300" simplePos="0" relativeHeight="251812981" behindDoc="0" locked="0" layoutInCell="1" allowOverlap="1" wp14:anchorId="68ED0E01" wp14:editId="693F3406">
            <wp:simplePos x="0" y="0"/>
            <wp:positionH relativeFrom="page">
              <wp:posOffset>5761990</wp:posOffset>
            </wp:positionH>
            <wp:positionV relativeFrom="page">
              <wp:posOffset>888365</wp:posOffset>
            </wp:positionV>
            <wp:extent cx="1499870" cy="749300"/>
            <wp:effectExtent l="0" t="0" r="0" b="12700"/>
            <wp:wrapTight wrapText="bothSides">
              <wp:wrapPolygon edited="0">
                <wp:start x="0" y="0"/>
                <wp:lineTo x="0" y="21234"/>
                <wp:lineTo x="21216" y="21234"/>
                <wp:lineTo x="21216" y="0"/>
                <wp:lineTo x="0" y="0"/>
              </wp:wrapPolygon>
            </wp:wrapTight>
            <wp:docPr id="31"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99870" cy="749300"/>
                    </a:xfrm>
                    <a:prstGeom prst="rect">
                      <a:avLst/>
                    </a:prstGeom>
                  </pic:spPr>
                </pic:pic>
              </a:graphicData>
            </a:graphic>
            <wp14:sizeRelH relativeFrom="margin">
              <wp14:pctWidth>0</wp14:pctWidth>
            </wp14:sizeRelH>
            <wp14:sizeRelV relativeFrom="margin">
              <wp14:pctHeight>0</wp14:pctHeight>
            </wp14:sizeRelV>
          </wp:anchor>
        </w:drawing>
      </w:r>
      <w:r w:rsidR="00027F2B">
        <w:rPr>
          <w:noProof/>
        </w:rPr>
        <mc:AlternateContent>
          <mc:Choice Requires="wps">
            <w:drawing>
              <wp:anchor distT="0" distB="0" distL="114300" distR="114300" simplePos="0" relativeHeight="251619386" behindDoc="0" locked="0" layoutInCell="1" allowOverlap="1" wp14:anchorId="38BBA717" wp14:editId="12060030">
                <wp:simplePos x="0" y="0"/>
                <wp:positionH relativeFrom="page">
                  <wp:posOffset>4043045</wp:posOffset>
                </wp:positionH>
                <wp:positionV relativeFrom="page">
                  <wp:posOffset>2921000</wp:posOffset>
                </wp:positionV>
                <wp:extent cx="2468880" cy="6613525"/>
                <wp:effectExtent l="0" t="0" r="20320" b="15875"/>
                <wp:wrapThrough wrapText="bothSides">
                  <wp:wrapPolygon edited="0">
                    <wp:start x="0" y="0"/>
                    <wp:lineTo x="0" y="21569"/>
                    <wp:lineTo x="21556" y="21569"/>
                    <wp:lineTo x="21556" y="0"/>
                    <wp:lineTo x="0" y="0"/>
                  </wp:wrapPolygon>
                </wp:wrapThrough>
                <wp:docPr id="4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661352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linkedTxbx id="9" seq="1"/>
                      <wps:bodyPr rot="0" vert="horz" wrap="square" lIns="0" tIns="0" rIns="0" bIns="0" anchor="t" anchorCtr="0" upright="1">
                        <a:noAutofit/>
                      </wps:bodyPr>
                    </wps:wsp>
                  </a:graphicData>
                </a:graphic>
              </wp:anchor>
            </w:drawing>
          </mc:Choice>
          <mc:Fallback>
            <w:pict>
              <v:shape w14:anchorId="38BBA717" id="_x0000_s1035" type="#_x0000_t202" style="position:absolute;left:0;text-align:left;margin-left:318.35pt;margin-top:230pt;width:194.4pt;height:520.75pt;z-index:25161938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" mv:complextextbox="1" filled="f" stroked="f">
                <v:stroke o:forcedash="t"/>
                <v:textbox inset="0,0,0,0">
                  <w:txbxContent/>
                </v:textbox>
                <w10:wrap type="through" anchorx="page" anchory="page"/>
              </v:shape>
            </w:pict>
          </mc:Fallback>
        </mc:AlternateContent>
      </w:r>
      <w:r w:rsidR="004D63F1">
        <w:rPr>
          <w:noProof/>
        </w:rPr>
        <mc:AlternateContent>
          <mc:Choice Requires="wps">
            <w:drawing>
              <wp:anchor distT="0" distB="0" distL="114300" distR="114300" simplePos="0" relativeHeight="251618362" behindDoc="0" locked="0" layoutInCell="1" allowOverlap="1" wp14:anchorId="0B41FB52" wp14:editId="7D533002">
                <wp:simplePos x="0" y="0"/>
                <wp:positionH relativeFrom="margin">
                  <wp:posOffset>763270</wp:posOffset>
                </wp:positionH>
                <wp:positionV relativeFrom="page">
                  <wp:posOffset>2921000</wp:posOffset>
                </wp:positionV>
                <wp:extent cx="2468880" cy="6616065"/>
                <wp:effectExtent l="0" t="0" r="20320" b="13335"/>
                <wp:wrapThrough wrapText="bothSides">
                  <wp:wrapPolygon edited="0">
                    <wp:start x="0" y="0"/>
                    <wp:lineTo x="0" y="21561"/>
                    <wp:lineTo x="21556" y="21561"/>
                    <wp:lineTo x="21556" y="0"/>
                    <wp:lineTo x="0" y="0"/>
                  </wp:wrapPolygon>
                </wp:wrapThrough>
                <wp:docPr id="3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661606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id="9">
                        <w:txbxContent>
                          <w:p w14:paraId="4E47322B" w14:textId="77777777" w:rsidR="000B02C4" w:rsidRDefault="000B02C4" w:rsidP="00CA16BD">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1C5C7FBA" w14:textId="77777777" w:rsidR="000B02C4" w:rsidRDefault="000B02C4" w:rsidP="00CA16BD">
                            <w:pPr>
                              <w:pStyle w:val="Heading4"/>
                              <w:jc w:val="both"/>
                            </w:pPr>
                            <w:r>
                              <w:t xml:space="preserve">Ut eu libero. </w:t>
                            </w:r>
                          </w:p>
                          <w:p w14:paraId="239CCFD3" w14:textId="77777777" w:rsidR="000B02C4" w:rsidRDefault="000B02C4" w:rsidP="00CA16BD">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51DD8F8B" w14:textId="77777777" w:rsidR="000B02C4" w:rsidRDefault="000B02C4" w:rsidP="00CA16BD">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3BD8A2AF" w14:textId="77777777" w:rsidR="000B02C4" w:rsidRDefault="000B02C4" w:rsidP="00CA16BD">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00E5EF97" w14:textId="77777777" w:rsidR="000B02C4" w:rsidRDefault="000B02C4" w:rsidP="00CA16BD">
                            <w:pPr>
                              <w:pStyle w:val="BodyText"/>
                              <w:jc w:val="both"/>
                            </w:pPr>
                            <w:r>
                              <w:t xml:space="preserve">Vestibulum ante ipsum primis in faucibus orci luctus et ultrices posuere cubilia Curae. </w:t>
                            </w:r>
                          </w:p>
                          <w:p w14:paraId="1025296F" w14:textId="77777777" w:rsidR="000B02C4" w:rsidRDefault="000B02C4" w:rsidP="00CA16BD">
                            <w:pPr>
                              <w:pStyle w:val="Heading4"/>
                              <w:jc w:val="both"/>
                            </w:pPr>
                            <w:r>
                              <w:t xml:space="preserve">Sed viverra ante ut arcu. </w:t>
                            </w:r>
                          </w:p>
                          <w:p w14:paraId="7CB335ED" w14:textId="77777777" w:rsidR="000B02C4" w:rsidRDefault="000B02C4" w:rsidP="00CA16BD">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0228D00E" w14:textId="77777777" w:rsidR="000B02C4" w:rsidRDefault="000B02C4" w:rsidP="00CA16BD">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72C26A32" w14:textId="77777777" w:rsidR="000B02C4" w:rsidRDefault="000B02C4" w:rsidP="00CA16BD">
                            <w:pPr>
                              <w:pStyle w:val="BodyText"/>
                              <w:jc w:val="both"/>
                            </w:pPr>
                            <w:r>
                              <w:t>Cras sed neque laoreet orci tristique placerat. Duis semper turpis in augue. Morbi non orci. In condimentum tellus vitae odio.</w:t>
                            </w:r>
                          </w:p>
                        </w:txbxContent>
                      </wps:txbx>
                      <wps:bodyPr rot="0" vert="horz" wrap="square" lIns="0" tIns="0" rIns="0" bIns="0" anchor="t" anchorCtr="0" upright="1">
                        <a:noAutofit/>
                      </wps:bodyPr>
                    </wps:wsp>
                  </a:graphicData>
                </a:graphic>
              </wp:anchor>
            </w:drawing>
          </mc:Choice>
          <mc:Fallback>
            <w:pict>
              <v:shape w14:anchorId="0B41FB52" id="_x0000_s1036" type="#_x0000_t202" style="position:absolute;left:0;text-align:left;margin-left:60.1pt;margin-top:230pt;width:194.4pt;height:520.95pt;z-index:25161836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" mv:complextextbox="1" filled="f" stroked="f">
                <v:stroke o:forcedash="t"/>
                <v:textbox style="mso-next-textbox:#_x0000_s1035" inset="0,0,0,0">
                  <w:txbxContent>
                    <w:p w14:paraId="4E47322B" w14:textId="77777777" w:rsidR="000B02C4" w:rsidRDefault="000B02C4" w:rsidP="00CA16BD">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1C5C7FBA" w14:textId="77777777" w:rsidR="000B02C4" w:rsidRDefault="000B02C4" w:rsidP="00CA16BD">
                      <w:pPr>
                        <w:pStyle w:val="Heading4"/>
                        <w:jc w:val="both"/>
                      </w:pPr>
                      <w:r>
                        <w:t xml:space="preserve">Ut eu libero. </w:t>
                      </w:r>
                    </w:p>
                    <w:p w14:paraId="239CCFD3" w14:textId="77777777" w:rsidR="000B02C4" w:rsidRDefault="000B02C4" w:rsidP="00CA16BD">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51DD8F8B" w14:textId="77777777" w:rsidR="000B02C4" w:rsidRDefault="000B02C4" w:rsidP="00CA16BD">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3BD8A2AF" w14:textId="77777777" w:rsidR="000B02C4" w:rsidRDefault="000B02C4" w:rsidP="00CA16BD">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00E5EF97" w14:textId="77777777" w:rsidR="000B02C4" w:rsidRDefault="000B02C4" w:rsidP="00CA16BD">
                      <w:pPr>
                        <w:pStyle w:val="BodyText"/>
                        <w:jc w:val="both"/>
                      </w:pPr>
                      <w:r>
                        <w:t xml:space="preserve">Vestibulum ante ipsum primis in faucibus orci luctus et ultrices posuere cubilia Curae. </w:t>
                      </w:r>
                    </w:p>
                    <w:p w14:paraId="1025296F" w14:textId="77777777" w:rsidR="000B02C4" w:rsidRDefault="000B02C4" w:rsidP="00CA16BD">
                      <w:pPr>
                        <w:pStyle w:val="Heading4"/>
                        <w:jc w:val="both"/>
                      </w:pPr>
                      <w:r>
                        <w:t xml:space="preserve">Sed viverra ante ut arcu. </w:t>
                      </w:r>
                    </w:p>
                    <w:p w14:paraId="7CB335ED" w14:textId="77777777" w:rsidR="000B02C4" w:rsidRDefault="000B02C4" w:rsidP="00CA16BD">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0228D00E" w14:textId="77777777" w:rsidR="000B02C4" w:rsidRDefault="000B02C4" w:rsidP="00CA16BD">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72C26A32" w14:textId="77777777" w:rsidR="000B02C4" w:rsidRDefault="000B02C4" w:rsidP="00CA16BD">
                      <w:pPr>
                        <w:pStyle w:val="BodyText"/>
                        <w:jc w:val="both"/>
                      </w:pPr>
                      <w:r>
                        <w:t>Cras sed neque laoreet orci tristique placerat. Duis semper turpis in augue. Morbi non orci. In condimentum tellus vitae odio.</w:t>
                      </w:r>
                    </w:p>
                  </w:txbxContent>
                </v:textbox>
                <w10:wrap type="through" anchorx="margin" anchory="page"/>
              </v:shape>
            </w:pict>
          </mc:Fallback>
        </mc:AlternateContent>
      </w:r>
      <w:r w:rsidR="004D63F1">
        <w:rPr>
          <w:noProof/>
        </w:rPr>
        <mc:AlternateContent>
          <mc:Choice Requires="wps">
            <w:drawing>
              <wp:anchor distT="0" distB="0" distL="114300" distR="114300" simplePos="0" relativeHeight="251618360" behindDoc="0" locked="0" layoutInCell="1" allowOverlap="1" wp14:anchorId="7B65B7E8" wp14:editId="084D30CD">
                <wp:simplePos x="0" y="0"/>
                <wp:positionH relativeFrom="page">
                  <wp:posOffset>1220470</wp:posOffset>
                </wp:positionH>
                <wp:positionV relativeFrom="page">
                  <wp:posOffset>1402715</wp:posOffset>
                </wp:positionV>
                <wp:extent cx="5102225" cy="762000"/>
                <wp:effectExtent l="0" t="0" r="3175" b="0"/>
                <wp:wrapTight wrapText="bothSides">
                  <wp:wrapPolygon edited="0">
                    <wp:start x="0" y="0"/>
                    <wp:lineTo x="0" y="20880"/>
                    <wp:lineTo x="21506" y="20880"/>
                    <wp:lineTo x="21506" y="0"/>
                    <wp:lineTo x="0" y="0"/>
                  </wp:wrapPolygon>
                </wp:wrapTight>
                <wp:docPr id="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7620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444E91E" w14:textId="77777777" w:rsidR="000B02C4" w:rsidRPr="001455EE" w:rsidRDefault="000B02C4" w:rsidP="00274F8A">
                            <w:pPr>
                              <w:pStyle w:val="Heading2"/>
                              <w:rPr>
                                <w:color w:val="000000" w:themeColor="text1"/>
                              </w:rPr>
                            </w:pPr>
                            <w:r w:rsidRPr="001455EE">
                              <w:rPr>
                                <w:color w:val="000000" w:themeColor="text1"/>
                              </w:rPr>
                              <w:t>Aliquam laoreet tristique ante. Vestibulum porta nunc in nisl.</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5B7E8" id="Text Box 88" o:spid="_x0000_s1037" type="#_x0000_t202" style="position:absolute;left:0;text-align:left;margin-left:96.1pt;margin-top:110.45pt;width:401.75pt;height:60pt;z-index:251618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" filled="f" stroked="f">
                <v:stroke o:forcedash="t"/>
                <v:textbox inset="3.6pt,0,3.6pt,0">
                  <w:txbxContent>
                    <w:p w14:paraId="3444E91E" w14:textId="77777777" w:rsidR="000B02C4" w:rsidRPr="001455EE" w:rsidRDefault="000B02C4" w:rsidP="00274F8A">
                      <w:pPr>
                        <w:pStyle w:val="Heading2"/>
                        <w:rPr>
                          <w:color w:val="000000" w:themeColor="text1"/>
                        </w:rPr>
                      </w:pPr>
                      <w:r w:rsidRPr="001455EE">
                        <w:rPr>
                          <w:color w:val="000000" w:themeColor="text1"/>
                        </w:rPr>
                        <w:t>Aliquam laoreet tristique ante. Vestibulum porta nunc in nisl.</w:t>
                      </w:r>
                    </w:p>
                  </w:txbxContent>
                </v:textbox>
                <w10:wrap type="tight" anchorx="page" anchory="page"/>
              </v:shape>
            </w:pict>
          </mc:Fallback>
        </mc:AlternateContent>
      </w:r>
      <w:r w:rsidR="00962DBA">
        <w:rPr>
          <w:noProof/>
        </w:rPr>
        <mc:AlternateContent>
          <mc:Choice Requires="wps">
            <w:drawing>
              <wp:anchor distT="0" distB="0" distL="114300" distR="114300" simplePos="0" relativeHeight="251618318" behindDoc="0" locked="0" layoutInCell="1" allowOverlap="1" wp14:anchorId="1455E325" wp14:editId="3DF7BE89">
                <wp:simplePos x="0" y="0"/>
                <wp:positionH relativeFrom="page">
                  <wp:posOffset>5696585</wp:posOffset>
                </wp:positionH>
                <wp:positionV relativeFrom="page">
                  <wp:posOffset>457200</wp:posOffset>
                </wp:positionV>
                <wp:extent cx="1618615" cy="1618615"/>
                <wp:effectExtent l="0" t="0" r="6985" b="6985"/>
                <wp:wrapNone/>
                <wp:docPr id="3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8615" cy="1618615"/>
                        </a:xfrm>
                        <a:prstGeom prst="rect">
                          <a:avLst/>
                        </a:prstGeom>
                        <a:solidFill>
                          <a:schemeClr val="accent1">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415053BE" w14:textId="77777777" w:rsidR="000B02C4" w:rsidRDefault="000B02C4" w:rsidP="00CA16BD">
                            <w:pPr>
                              <w:pStyle w:val="Heading5"/>
                              <w:jc w:val="cente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5E325" id="Rectangle 34" o:spid="_x0000_s1038" style="position:absolute;left:0;text-align:left;margin-left:448.55pt;margin-top:36pt;width:127.45pt;height:127.45pt;z-index:25161831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" fillcolor="#1f223e [3204]" stroked="f">
                <v:textbox inset=",7.2pt,,7.2pt">
                  <w:txbxContent>
                    <w:p w14:paraId="415053BE" w14:textId="77777777" w:rsidR="000B02C4" w:rsidRDefault="000B02C4" w:rsidP="00CA16BD">
                      <w:pPr>
                        <w:pStyle w:val="Heading5"/>
                        <w:jc w:val="center"/>
                      </w:pPr>
                    </w:p>
                  </w:txbxContent>
                </v:textbox>
                <w10:wrap anchorx="page" anchory="page"/>
              </v:rect>
            </w:pict>
          </mc:Fallback>
        </mc:AlternateContent>
      </w:r>
      <w:r w:rsidR="00027F2B">
        <w:br w:type="page"/>
      </w:r>
      <w:r w:rsidR="00824D83" w:rsidRPr="000645A5">
        <w:rPr>
          <w:noProof/>
        </w:rPr>
        <w:drawing>
          <wp:anchor distT="0" distB="0" distL="114300" distR="114300" simplePos="0" relativeHeight="251815029" behindDoc="0" locked="0" layoutInCell="1" allowOverlap="1" wp14:anchorId="64555B2B" wp14:editId="399772D0">
            <wp:simplePos x="0" y="0"/>
            <wp:positionH relativeFrom="page">
              <wp:posOffset>707390</wp:posOffset>
            </wp:positionH>
            <wp:positionV relativeFrom="page">
              <wp:posOffset>457200</wp:posOffset>
            </wp:positionV>
            <wp:extent cx="2391410" cy="1194435"/>
            <wp:effectExtent l="0" t="0" r="0" b="0"/>
            <wp:wrapTight wrapText="bothSides">
              <wp:wrapPolygon edited="0">
                <wp:start x="0" y="0"/>
                <wp:lineTo x="0" y="21129"/>
                <wp:lineTo x="21336" y="21129"/>
                <wp:lineTo x="21336" y="0"/>
                <wp:lineTo x="0" y="0"/>
              </wp:wrapPolygon>
            </wp:wrapTight>
            <wp:docPr id="227"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1A25B9" w:rsidRPr="001A25B9">
        <w:rPr>
          <w:rFonts w:ascii="Helvetica Neue" w:eastAsia="Times New Roman" w:hAnsi="Helvetica Neue" w:cs="Times New Roman"/>
          <w:color w:val="000000"/>
          <w:sz w:val="23"/>
          <w:szCs w:val="23"/>
          <w:shd w:val="clear" w:color="auto" w:fill="FFFFFF"/>
        </w:rPr>
        <w:t>=rand()</w:t>
      </w:r>
    </w:p>
    <w:p w14:paraId="17C8CB45" w14:textId="77777777" w:rsidR="00CB34F0" w:rsidRDefault="00855D22">
      <w:pPr>
        <w:sectPr w:rsidR="00CB34F0">
          <w:footerReference w:type="even" r:id="rId12"/>
          <w:footerReference w:type="default" r:id="rId13"/>
          <w:pgSz w:w="12240" w:h="15840"/>
          <w:pgMar w:top="720" w:right="720" w:bottom="720" w:left="720" w:header="720" w:footer="720" w:gutter="0"/>
          <w:cols w:space="720"/>
          <w:titlePg/>
        </w:sectPr>
      </w:pPr>
      <w:r>
        <w:rPr>
          <w:noProof/>
        </w:rPr>
        <mc:AlternateContent>
          <mc:Choice Requires="wps">
            <w:drawing>
              <wp:anchor distT="0" distB="0" distL="114300" distR="114300" simplePos="0" relativeHeight="251642997" behindDoc="0" locked="0" layoutInCell="1" allowOverlap="1" wp14:anchorId="021C6883" wp14:editId="16E21FFE">
                <wp:simplePos x="0" y="0"/>
                <wp:positionH relativeFrom="page">
                  <wp:posOffset>1095375</wp:posOffset>
                </wp:positionH>
                <wp:positionV relativeFrom="page">
                  <wp:posOffset>3041650</wp:posOffset>
                </wp:positionV>
                <wp:extent cx="5102225" cy="571500"/>
                <wp:effectExtent l="0" t="0" r="3175" b="12700"/>
                <wp:wrapTight wrapText="bothSides">
                  <wp:wrapPolygon edited="0">
                    <wp:start x="0" y="0"/>
                    <wp:lineTo x="0" y="21120"/>
                    <wp:lineTo x="21506" y="21120"/>
                    <wp:lineTo x="21506" y="0"/>
                    <wp:lineTo x="0" y="0"/>
                  </wp:wrapPolygon>
                </wp:wrapTight>
                <wp:docPr id="7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D16CC13" w14:textId="77777777" w:rsidR="000B02C4" w:rsidRPr="001A25B9" w:rsidRDefault="000B02C4" w:rsidP="001A25B9">
                            <w:pPr>
                              <w:pStyle w:val="Heading1"/>
                              <w:rPr>
                                <w:color w:val="FFFFFF" w:themeColor="background1"/>
                              </w:rPr>
                            </w:pPr>
                            <w:r w:rsidRPr="001A25B9">
                              <w:rPr>
                                <w:color w:val="FFFFFF" w:themeColor="background1"/>
                              </w:rPr>
                              <w:t>Title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C6883" id="_x0000_s1039" type="#_x0000_t202" style="position:absolute;margin-left:86.25pt;margin-top:239.5pt;width:401.75pt;height:45pt;z-index:25164299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" filled="f" stroked="f">
                <v:textbox inset="3.6pt,0,3.6pt,0">
                  <w:txbxContent>
                    <w:p w14:paraId="1D16CC13" w14:textId="77777777" w:rsidR="000B02C4" w:rsidRPr="001A25B9" w:rsidRDefault="000B02C4" w:rsidP="001A25B9">
                      <w:pPr>
                        <w:pStyle w:val="Heading1"/>
                        <w:rPr>
                          <w:color w:val="FFFFFF" w:themeColor="background1"/>
                        </w:rPr>
                      </w:pPr>
                      <w:r w:rsidRPr="001A25B9">
                        <w:rPr>
                          <w:color w:val="FFFFFF" w:themeColor="background1"/>
                        </w:rPr>
                        <w:t>Title</w:t>
                      </w:r>
                    </w:p>
                  </w:txbxContent>
                </v:textbox>
                <w10:wrap type="tight" anchorx="page" anchory="page"/>
              </v:shape>
            </w:pict>
          </mc:Fallback>
        </mc:AlternateContent>
      </w:r>
      <w:r>
        <w:rPr>
          <w:noProof/>
        </w:rPr>
        <mc:AlternateContent>
          <mc:Choice Requires="wps">
            <w:drawing>
              <wp:anchor distT="0" distB="0" distL="114300" distR="114300" simplePos="0" relativeHeight="251644021" behindDoc="0" locked="0" layoutInCell="1" allowOverlap="1" wp14:anchorId="7BF201CE" wp14:editId="0E3C24F7">
                <wp:simplePos x="0" y="0"/>
                <wp:positionH relativeFrom="page">
                  <wp:posOffset>1108075</wp:posOffset>
                </wp:positionH>
                <wp:positionV relativeFrom="page">
                  <wp:posOffset>3613150</wp:posOffset>
                </wp:positionV>
                <wp:extent cx="5102225" cy="444500"/>
                <wp:effectExtent l="0" t="0" r="3175" b="12700"/>
                <wp:wrapTight wrapText="bothSides">
                  <wp:wrapPolygon edited="0">
                    <wp:start x="0" y="0"/>
                    <wp:lineTo x="0" y="20983"/>
                    <wp:lineTo x="21506" y="20983"/>
                    <wp:lineTo x="21506" y="0"/>
                    <wp:lineTo x="0" y="0"/>
                  </wp:wrapPolygon>
                </wp:wrapTight>
                <wp:docPr id="7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444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D7309C4" w14:textId="77777777" w:rsidR="000B02C4" w:rsidRPr="001A25B9" w:rsidRDefault="000B02C4" w:rsidP="001A25B9">
                            <w:pPr>
                              <w:pStyle w:val="Heading2"/>
                              <w:rPr>
                                <w:color w:val="FFFFFF" w:themeColor="background1"/>
                              </w:rPr>
                            </w:pPr>
                            <w:r w:rsidRPr="001A25B9">
                              <w:rPr>
                                <w:color w:val="FFFFFF" w:themeColor="background1"/>
                              </w:rPr>
                              <w:t>Suspendisse in neque.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201CE" id="_x0000_s1040" type="#_x0000_t202" style="position:absolute;margin-left:87.25pt;margin-top:284.5pt;width:401.75pt;height:35pt;z-index:2516440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" filled="f" stroked="f">
                <v:stroke o:forcedash="t"/>
                <v:textbox inset="3.6pt,0,3.6pt,0">
                  <w:txbxContent>
                    <w:p w14:paraId="1D7309C4" w14:textId="77777777" w:rsidR="000B02C4" w:rsidRPr="001A25B9" w:rsidRDefault="000B02C4" w:rsidP="001A25B9">
                      <w:pPr>
                        <w:pStyle w:val="Heading2"/>
                        <w:rPr>
                          <w:color w:val="FFFFFF" w:themeColor="background1"/>
                        </w:rPr>
                      </w:pPr>
                      <w:r w:rsidRPr="001A25B9">
                        <w:rPr>
                          <w:color w:val="FFFFFF" w:themeColor="background1"/>
                        </w:rPr>
                        <w:t>Suspendisse in neque.</w:t>
                      </w:r>
                    </w:p>
                  </w:txbxContent>
                </v:textbox>
                <w10:wrap type="tight" anchorx="page" anchory="page"/>
              </v:shape>
            </w:pict>
          </mc:Fallback>
        </mc:AlternateContent>
      </w:r>
      <w:r w:rsidR="00442CA1">
        <w:rPr>
          <w:noProof/>
        </w:rPr>
        <mc:AlternateContent>
          <mc:Choice Requires="wps">
            <w:drawing>
              <wp:anchor distT="0" distB="0" distL="114300" distR="114300" simplePos="0" relativeHeight="251647093" behindDoc="0" locked="0" layoutInCell="1" allowOverlap="1" wp14:anchorId="3462C537" wp14:editId="4C348C45">
                <wp:simplePos x="0" y="0"/>
                <wp:positionH relativeFrom="page">
                  <wp:posOffset>1168400</wp:posOffset>
                </wp:positionH>
                <wp:positionV relativeFrom="page">
                  <wp:posOffset>4203700</wp:posOffset>
                </wp:positionV>
                <wp:extent cx="2659380" cy="4813300"/>
                <wp:effectExtent l="0" t="0" r="7620" b="12700"/>
                <wp:wrapThrough wrapText="bothSides">
                  <wp:wrapPolygon edited="0">
                    <wp:start x="0" y="0"/>
                    <wp:lineTo x="0" y="21543"/>
                    <wp:lineTo x="21456" y="21543"/>
                    <wp:lineTo x="21456" y="0"/>
                    <wp:lineTo x="0" y="0"/>
                  </wp:wrapPolygon>
                </wp:wrapThrough>
                <wp:docPr id="80"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9380" cy="48133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FFDB2BF" w14:textId="77777777" w:rsidR="000B02C4" w:rsidRPr="001A25B9" w:rsidRDefault="000B02C4" w:rsidP="001A25B9">
                            <w:pPr>
                              <w:pStyle w:val="BodyText"/>
                              <w:jc w:val="both"/>
                              <w:rPr>
                                <w:color w:val="FFFFFF" w:themeColor="background1"/>
                              </w:rPr>
                            </w:pPr>
                            <w:r w:rsidRPr="001A25B9">
                              <w:rPr>
                                <w:color w:val="FFFFFF" w:themeColor="background1"/>
                              </w:rPr>
                              <w:t xml:space="preserve">Quisque adipiscing magna ac neque bibendum posuere. Praesent velit mauris, tempus sit amet, tempor non, ullamcorper porta, turpis. Nulla sollicitudin pede quis dolor. Quisque iaculis nulla vel arcu. Duis sit amet tellus et turpis dapibus pellentesque. Morbi at enim. Ut mauris elit, vulputate sed, facilisis ac, dictum a, nisl. Etiam mi tortor, ullamcorper vel, ullamcorper in, hendrerit sed, quam. Integer a diam. Duis lacus massa, tempus nec, bibendum a, sagittis sit amet, neque. </w:t>
                            </w:r>
                          </w:p>
                          <w:p w14:paraId="42BF3655" w14:textId="77777777" w:rsidR="000B02C4" w:rsidRPr="001A25B9" w:rsidRDefault="000B02C4" w:rsidP="001A25B9">
                            <w:pPr>
                              <w:pStyle w:val="BodyText"/>
                              <w:jc w:val="both"/>
                              <w:rPr>
                                <w:color w:val="FFFFFF" w:themeColor="background1"/>
                              </w:rPr>
                            </w:pPr>
                            <w:r w:rsidRPr="001A25B9">
                              <w:rPr>
                                <w:color w:val="FFFFFF" w:themeColor="background1"/>
                              </w:rPr>
                              <w:t>Donec felis. Nam sed est non velit auctor porttitor. Etiam magna mauris, cursus in, fringilla eleifend, aliquam at, ligula. Vivamus dignissim, leo eu lacinia euismod, tortor felis rutrum orci, sed pretium lorem leo at nibh. Vestibulum orci augue, commodo imperdiet, egestas eu, egestas quis, nisi. Sed viverra mauris eget ligula.</w:t>
                            </w:r>
                          </w:p>
                          <w:p w14:paraId="3C9438EA" w14:textId="77777777" w:rsidR="000B02C4" w:rsidRPr="001A25B9" w:rsidRDefault="000B02C4" w:rsidP="001A25B9">
                            <w:pPr>
                              <w:pStyle w:val="BodyText"/>
                              <w:jc w:val="both"/>
                              <w:rPr>
                                <w:color w:val="FFFFFF" w:themeColor="background1"/>
                              </w:rPr>
                            </w:pPr>
                            <w:r w:rsidRPr="001A25B9">
                              <w:rPr>
                                <w:color w:val="FFFFFF" w:themeColor="background1"/>
                              </w:rPr>
                              <w:t xml:space="preserve">Integer euismod nulla et nibh. Suspendisse fermentum feugiat odio. Curabitur risus. Lorem ipsum dolor sit amet, consectetuer adipiscing elit. Fusce non turpis. Sed mattis, felis a aliquam lacinia, magna odio semper justo, ut accumsan felis orci in mi. Nunc ornare tincidunt pede. </w:t>
                            </w:r>
                          </w:p>
                          <w:p w14:paraId="1D584147" w14:textId="77777777" w:rsidR="000B02C4" w:rsidRPr="001A25B9" w:rsidRDefault="000B02C4" w:rsidP="001A25B9">
                            <w:pPr>
                              <w:pStyle w:val="BodyText"/>
                              <w:jc w:val="both"/>
                              <w:rPr>
                                <w:color w:val="FFFFFF" w:themeColor="background1"/>
                              </w:rPr>
                            </w:pPr>
                            <w:r w:rsidRPr="001A25B9">
                              <w:rPr>
                                <w:color w:val="FFFFFF" w:themeColor="background1"/>
                              </w:rPr>
                              <w:t>Donec ut magna. Donec quis risus. Sed vestibulum. Nunc ligula risus, feugiat vitae, pellentesque nec, accumsan a, sem. Morbi laoreet bibendum nisl. Donec dui felis, mattis vel, suscipit ac, mattis vehicula, nisl. Fusce elementum gravida velit. Vivamus non magna a risus euismod varius. Nam pretium mi at neque. Vestibulum nec mi.</w:t>
                            </w:r>
                          </w:p>
                        </w:txbxContent>
                      </wps:txbx>
                      <wps:bodyPr rot="0" vert="horz" wrap="square" lIns="0" tIns="0" rIns="0" bIns="0" anchor="t" anchorCtr="0" upright="1">
                        <a:noAutofit/>
                      </wps:bodyPr>
                    </wps:wsp>
                  </a:graphicData>
                </a:graphic>
              </wp:anchor>
            </w:drawing>
          </mc:Choice>
          <mc:Fallback>
            <w:pict>
              <v:shape w14:anchorId="3462C537" id="Text Box 84" o:spid="_x0000_s1041" type="#_x0000_t202" style="position:absolute;margin-left:92pt;margin-top:331pt;width:209.4pt;height:379pt;z-index:251647093;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" mv:complextextbox="1" filled="f" stroked="f">
                <v:stroke o:forcedash="t"/>
                <v:textbox inset="0,0,0,0">
                  <w:txbxContent>
                    <w:p w14:paraId="7FFDB2BF" w14:textId="77777777" w:rsidR="000B02C4" w:rsidRPr="001A25B9" w:rsidRDefault="000B02C4" w:rsidP="001A25B9">
                      <w:pPr>
                        <w:pStyle w:val="BodyText"/>
                        <w:jc w:val="both"/>
                        <w:rPr>
                          <w:color w:val="FFFFFF" w:themeColor="background1"/>
                        </w:rPr>
                      </w:pPr>
                      <w:r w:rsidRPr="001A25B9">
                        <w:rPr>
                          <w:color w:val="FFFFFF" w:themeColor="background1"/>
                        </w:rPr>
                        <w:t xml:space="preserve">Quisque adipiscing magna ac neque bibendum posuere. Praesent velit mauris, tempus sit amet, tempor non, ullamcorper porta, turpis. Nulla sollicitudin pede quis dolor. Quisque iaculis nulla vel arcu. Duis sit amet tellus et turpis dapibus pellentesque. Morbi at enim. Ut mauris elit, vulputate sed, facilisis ac, dictum a, nisl. Etiam mi tortor, ullamcorper vel, ullamcorper in, hendrerit sed, quam. Integer a diam. Duis lacus massa, tempus nec, bibendum a, sagittis sit amet, neque. </w:t>
                      </w:r>
                    </w:p>
                    <w:p w14:paraId="42BF3655" w14:textId="77777777" w:rsidR="000B02C4" w:rsidRPr="001A25B9" w:rsidRDefault="000B02C4" w:rsidP="001A25B9">
                      <w:pPr>
                        <w:pStyle w:val="BodyText"/>
                        <w:jc w:val="both"/>
                        <w:rPr>
                          <w:color w:val="FFFFFF" w:themeColor="background1"/>
                        </w:rPr>
                      </w:pPr>
                      <w:r w:rsidRPr="001A25B9">
                        <w:rPr>
                          <w:color w:val="FFFFFF" w:themeColor="background1"/>
                        </w:rPr>
                        <w:t>Donec felis. Nam sed est non velit auctor porttitor. Etiam magna mauris, cursus in, fringilla eleifend, aliquam at, ligula. Vivamus dignissim, leo eu lacinia euismod, tortor felis rutrum orci, sed pretium lorem leo at nibh. Vestibulum orci augue, commodo imperdiet, egestas eu, egestas quis, nisi. Sed viverra mauris eget ligula.</w:t>
                      </w:r>
                    </w:p>
                    <w:p w14:paraId="3C9438EA" w14:textId="77777777" w:rsidR="000B02C4" w:rsidRPr="001A25B9" w:rsidRDefault="000B02C4" w:rsidP="001A25B9">
                      <w:pPr>
                        <w:pStyle w:val="BodyText"/>
                        <w:jc w:val="both"/>
                        <w:rPr>
                          <w:color w:val="FFFFFF" w:themeColor="background1"/>
                        </w:rPr>
                      </w:pPr>
                      <w:r w:rsidRPr="001A25B9">
                        <w:rPr>
                          <w:color w:val="FFFFFF" w:themeColor="background1"/>
                        </w:rPr>
                        <w:t xml:space="preserve">Integer euismod nulla et nibh. Suspendisse fermentum feugiat odio. Curabitur risus. Lorem ipsum dolor sit amet, consectetuer adipiscing elit. Fusce non turpis. Sed mattis, felis a aliquam lacinia, magna odio semper justo, ut accumsan felis orci in mi. Nunc ornare tincidunt pede. </w:t>
                      </w:r>
                    </w:p>
                    <w:p w14:paraId="1D584147" w14:textId="77777777" w:rsidR="000B02C4" w:rsidRPr="001A25B9" w:rsidRDefault="000B02C4" w:rsidP="001A25B9">
                      <w:pPr>
                        <w:pStyle w:val="BodyText"/>
                        <w:jc w:val="both"/>
                        <w:rPr>
                          <w:color w:val="FFFFFF" w:themeColor="background1"/>
                        </w:rPr>
                      </w:pPr>
                      <w:r w:rsidRPr="001A25B9">
                        <w:rPr>
                          <w:color w:val="FFFFFF" w:themeColor="background1"/>
                        </w:rPr>
                        <w:t>Donec ut magna. Donec quis risus. Sed vestibulum. Nunc ligula risus, feugiat vitae, pellentesque nec, accumsan a, sem. Morbi laoreet bibendum nisl. Donec dui felis, mattis vel, suscipit ac, mattis vehicula, nisl. Fusce elementum gravida velit. Vivamus non magna a risus euismod varius. Nam pretium mi at neque. Vestibulum nec mi.</w:t>
                      </w:r>
                    </w:p>
                  </w:txbxContent>
                </v:textbox>
                <w10:wrap type="through" anchorx="page" anchory="page"/>
              </v:shape>
            </w:pict>
          </mc:Fallback>
        </mc:AlternateContent>
      </w:r>
      <w:r w:rsidR="001A25B9">
        <w:rPr>
          <w:noProof/>
        </w:rPr>
        <mc:AlternateContent>
          <mc:Choice Requires="wps">
            <w:drawing>
              <wp:anchor distT="0" distB="0" distL="114300" distR="114300" simplePos="0" relativeHeight="251617279" behindDoc="0" locked="0" layoutInCell="1" allowOverlap="1" wp14:anchorId="16F6233D" wp14:editId="7BB28B69">
                <wp:simplePos x="0" y="0"/>
                <wp:positionH relativeFrom="page">
                  <wp:posOffset>-25400</wp:posOffset>
                </wp:positionH>
                <wp:positionV relativeFrom="page">
                  <wp:posOffset>2209800</wp:posOffset>
                </wp:positionV>
                <wp:extent cx="7797800" cy="7874000"/>
                <wp:effectExtent l="0" t="0" r="0" b="0"/>
                <wp:wrapNone/>
                <wp:docPr id="7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0" cy="7874000"/>
                        </a:xfrm>
                        <a:prstGeom prst="rect">
                          <a:avLst/>
                        </a:prstGeom>
                        <a:solidFill>
                          <a:schemeClr val="accent3">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1A9B8E8D" w14:textId="77777777" w:rsidR="000B02C4" w:rsidRPr="00274F8A" w:rsidRDefault="000B02C4" w:rsidP="001A25B9">
                            <w:pPr>
                              <w:pStyle w:val="Symbol"/>
                            </w:pPr>
                          </w:p>
                        </w:txbxContent>
                      </wps:txbx>
                      <wps:bodyPr rot="0" vert="horz" wrap="square" lIns="182880" tIns="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6233D" id="_x0000_s1042" style="position:absolute;margin-left:-2pt;margin-top:174pt;width:614pt;height:620pt;z-index:25161727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" fillcolor="#1f223e [3206]" stroked="f">
                <v:textbox inset="14.4pt,0,,7.2pt">
                  <w:txbxContent>
                    <w:p w14:paraId="1A9B8E8D" w14:textId="77777777" w:rsidR="000B02C4" w:rsidRPr="00274F8A" w:rsidRDefault="000B02C4" w:rsidP="001A25B9">
                      <w:pPr>
                        <w:pStyle w:val="Symbol"/>
                      </w:pPr>
                    </w:p>
                  </w:txbxContent>
                </v:textbox>
                <w10:wrap anchorx="page" anchory="page"/>
              </v:rect>
            </w:pict>
          </mc:Fallback>
        </mc:AlternateContent>
      </w:r>
      <w:r w:rsidR="001A25B9">
        <w:rPr>
          <w:noProof/>
        </w:rPr>
        <w:drawing>
          <wp:anchor distT="0" distB="0" distL="114300" distR="114300" simplePos="0" relativeHeight="251637877" behindDoc="0" locked="0" layoutInCell="1" allowOverlap="1" wp14:anchorId="0B9B3A74" wp14:editId="5D1E18A1">
            <wp:simplePos x="0" y="0"/>
            <wp:positionH relativeFrom="page">
              <wp:posOffset>3977640</wp:posOffset>
            </wp:positionH>
            <wp:positionV relativeFrom="page">
              <wp:posOffset>-1781175</wp:posOffset>
            </wp:positionV>
            <wp:extent cx="3794760" cy="3856990"/>
            <wp:effectExtent l="0" t="0" r="0" b="3810"/>
            <wp:wrapThrough wrapText="bothSides">
              <wp:wrapPolygon edited="0">
                <wp:start x="0" y="0"/>
                <wp:lineTo x="0" y="21479"/>
                <wp:lineTo x="21398" y="21479"/>
                <wp:lineTo x="21398"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od-architect-table-work.jpeg"/>
                    <pic:cNvPicPr/>
                  </pic:nvPicPr>
                  <pic:blipFill rotWithShape="1">
                    <a:blip r:embed="rId14" cstate="print">
                      <a:duotone>
                        <a:schemeClr val="accent6">
                          <a:shade val="45000"/>
                          <a:satMod val="135000"/>
                        </a:schemeClr>
                        <a:prstClr val="white"/>
                      </a:duotone>
                      <a:extLst>
                        <a:ext uri="{28A0092B-C50C-407E-A947-70E740481C1C}">
                          <a14:useLocalDpi xmlns:a14="http://schemas.microsoft.com/office/drawing/2010/main"/>
                        </a:ext>
                      </a:extLst>
                    </a:blip>
                    <a:srcRect/>
                    <a:stretch/>
                  </pic:blipFill>
                  <pic:spPr bwMode="auto">
                    <a:xfrm>
                      <a:off x="0" y="0"/>
                      <a:ext cx="3794760" cy="38569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6A71F8">
        <w:rPr>
          <w:noProof/>
        </w:rPr>
        <mc:AlternateContent>
          <mc:Choice Requires="wps">
            <w:drawing>
              <wp:anchor distT="0" distB="0" distL="114300" distR="114300" simplePos="0" relativeHeight="251639925" behindDoc="0" locked="0" layoutInCell="1" allowOverlap="1" wp14:anchorId="66A3C3EF" wp14:editId="33A093CC">
                <wp:simplePos x="0" y="0"/>
                <wp:positionH relativeFrom="page">
                  <wp:posOffset>-7620</wp:posOffset>
                </wp:positionH>
                <wp:positionV relativeFrom="page">
                  <wp:posOffset>5715</wp:posOffset>
                </wp:positionV>
                <wp:extent cx="3830320" cy="2070100"/>
                <wp:effectExtent l="0" t="0" r="5080" b="12700"/>
                <wp:wrapNone/>
                <wp:docPr id="74"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0320" cy="2070100"/>
                        </a:xfrm>
                        <a:prstGeom prst="rect">
                          <a:avLst/>
                        </a:prstGeom>
                        <a:solidFill>
                          <a:schemeClr val="accent1">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2CB6861C" w14:textId="77777777" w:rsidR="000B02C4" w:rsidRPr="009C07CB" w:rsidRDefault="000B02C4" w:rsidP="006A71F8">
                            <w:pPr>
                              <w:pStyle w:val="Symbol"/>
                              <w:rPr>
                                <w:color w:val="8F94C7" w:themeColor="accent1" w:themeTint="66"/>
                              </w:rPr>
                            </w:pPr>
                          </w:p>
                        </w:txbxContent>
                      </wps:txbx>
                      <wps:bodyPr rot="0" vert="horz" wrap="square" lIns="18288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3C3EF" id="_x0000_s1043" style="position:absolute;margin-left:-.6pt;margin-top:.45pt;width:301.6pt;height:163pt;z-index:2516399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" fillcolor="#1f223e [3204]" stroked="f">
                <v:textbox inset="14.4pt,7.2pt,,7.2pt">
                  <w:txbxContent>
                    <w:p w14:paraId="2CB6861C" w14:textId="77777777" w:rsidR="000B02C4" w:rsidRPr="009C07CB" w:rsidRDefault="000B02C4" w:rsidP="006A71F8">
                      <w:pPr>
                        <w:pStyle w:val="Symbol"/>
                        <w:rPr>
                          <w:color w:val="8F94C7" w:themeColor="accent1" w:themeTint="66"/>
                        </w:rPr>
                      </w:pPr>
                    </w:p>
                  </w:txbxContent>
                </v:textbox>
                <w10:wrap anchorx="page" anchory="page"/>
              </v:rect>
            </w:pict>
          </mc:Fallback>
        </mc:AlternateContent>
      </w:r>
      <w:r w:rsidR="00CB34F0">
        <w:br w:type="page"/>
      </w:r>
      <w:r w:rsidR="00824D83" w:rsidRPr="000645A5">
        <w:rPr>
          <w:noProof/>
        </w:rPr>
        <w:drawing>
          <wp:anchor distT="0" distB="0" distL="114300" distR="114300" simplePos="0" relativeHeight="251817077" behindDoc="0" locked="0" layoutInCell="1" allowOverlap="1" wp14:anchorId="3252C922" wp14:editId="2CFAF6E4">
            <wp:simplePos x="0" y="0"/>
            <wp:positionH relativeFrom="page">
              <wp:posOffset>2690495</wp:posOffset>
            </wp:positionH>
            <wp:positionV relativeFrom="page">
              <wp:posOffset>926465</wp:posOffset>
            </wp:positionV>
            <wp:extent cx="2391410" cy="1194435"/>
            <wp:effectExtent l="0" t="0" r="0" b="0"/>
            <wp:wrapTight wrapText="bothSides">
              <wp:wrapPolygon edited="0">
                <wp:start x="0" y="0"/>
                <wp:lineTo x="0" y="21129"/>
                <wp:lineTo x="21336" y="21129"/>
                <wp:lineTo x="21336" y="0"/>
                <wp:lineTo x="0" y="0"/>
              </wp:wrapPolygon>
            </wp:wrapTight>
            <wp:docPr id="228"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027F2B">
        <w:rPr>
          <w:noProof/>
        </w:rPr>
        <mc:AlternateContent>
          <mc:Choice Requires="wpg">
            <w:drawing>
              <wp:anchor distT="0" distB="0" distL="114300" distR="114300" simplePos="0" relativeHeight="251709557" behindDoc="0" locked="0" layoutInCell="1" allowOverlap="1" wp14:anchorId="32DE64FE" wp14:editId="18D527C9">
                <wp:simplePos x="0" y="0"/>
                <wp:positionH relativeFrom="page">
                  <wp:posOffset>2857500</wp:posOffset>
                </wp:positionH>
                <wp:positionV relativeFrom="page">
                  <wp:posOffset>6591300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42" name="Group 242"/>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43" name="Picture 243"/>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44"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DCB1C31"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45"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FC60D24" w14:textId="77777777" w:rsidR="000B02C4" w:rsidRPr="00A6236F" w:rsidRDefault="000B02C4" w:rsidP="00A6236F">
                              <w:pPr>
                                <w:jc w:val="center"/>
                              </w:pPr>
                              <w:r w:rsidRPr="00A6236F">
                                <w:t xml:space="preserve">Position  /  Skills // </w:t>
                              </w:r>
                              <w:r w:rsidRPr="00A6236F">
                                <w:br/>
                                <w:t>@namelastname</w:t>
                              </w:r>
                              <w:r w:rsidRPr="00A6236F">
                                <w:br/>
                                <w:t>P.:234.234.2345</w:t>
                              </w:r>
                            </w:p>
                            <w:p w14:paraId="4BF30AA6"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32DE64FE" id="Group 242" o:spid="_x0000_s1044" style="position:absolute;margin-left:225pt;margin-top:519pt;width:162pt;height:181pt;z-index:251709557;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h1QAAIdUBBJy0nQAAKU1J&#10;REFUeAHtnQm4HVWZrpF5HgMEJMgQAoRBQWSQyQYbaUCGiwNcW7nS2jhcaVH6uWo7gl4cHqExKCrY&#10;oAzOyCSCgEEIg0wyhDmBJExhCgbCnHDv+4UcO5ycXWtV7dp711r1/c/z5Zzstapq/e9a9e81VZ3F&#10;FrOZ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45"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XZ&#10;o7TFAAAA3AAAAA8AAABkcnMvZG93bnJldi54bWxEj0FrwkAUhO+C/2F5gjfdJC2SxqxSWoreRFuK&#10;x0f2mQ3Jvg3Zrab99d1CweMwM98w5Xa0nbjS4BvHCtJlAoK4crrhWsHH+9siB+EDssbOMSn4Jg/b&#10;zXRSYqHdjY90PYVaRAj7AhWYEPpCSl8ZsuiXrieO3sUNFkOUQy31gLcIt53MkmQlLTYcFwz29GKo&#10;ak9fVkE7Vmdn81d5+DSXg/zJ0v3TLlVqPhuf1yACjeEe/m/vtYLs8QH+zsQjID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l2aO0xQAAANwAAAAPAAAAAAAAAAAAAAAAAJwC&#10;AABkcnMvZG93bnJldi54bWxQSwUGAAAAAAQABAD3AAAAjgMAAAAA&#10;">
                  <v:imagedata r:id="rId16" o:title=""/>
                  <v:path arrowok="t"/>
                </v:shape>
                <v:shape id="_x0000_s1046"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VTzxQAA&#10;ANwAAAAPAAAAZHJzL2Rvd25yZXYueG1sRI/BasMwEETvhfyD2EAuJZFjTBvcyCYEUtJLoW4+YGtt&#10;LBNrZSzVsf++KhR6HGbmDbMvJ9uJkQbfOlaw3SQgiGunW24UXD5P6x0IH5A1do5JwUweymLxsMdc&#10;uzt/0FiFRkQI+xwVmBD6XEpfG7LoN64njt7VDRZDlEMj9YD3CLedTJPkSVpsOS4Y7OloqL5V31bB&#10;2+lrnP2286/Pu/YxO5jq3VwrpVbL6fACItAU/sN/7bNWkGYZ/J6JR0AW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sBVPPFAAAA3AAAAA8AAAAAAAAAAAAAAAAAlwIAAGRycy9k&#10;b3ducmV2LnhtbFBLBQYAAAAABAAEAPUAAACJAwAAAAA=&#10;" filled="f" stroked="f">
                  <v:textbox inset="3.6pt,0,3.6pt,0">
                    <w:txbxContent>
                      <w:p w14:paraId="4DCB1C31"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47"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jAyexAAA&#10;ANwAAAAPAAAAZHJzL2Rvd25yZXYueG1sRI/RasJAFETfC/2H5Qp9KXWjaAnRVYoSKCKVpn7AJXvN&#10;BrN3Q3aN8e9dQejjMHNmmOV6sI3oqfO1YwWTcQKCuHS65krB8S//SEH4gKyxcUwKbuRhvXp9WWKm&#10;3ZV/qS9CJWIJ+wwVmBDaTEpfGrLox64ljt7JdRZDlF0ldYfXWG4bOU2ST2mx5rhgsKWNofJcXKyC&#10;6XE33xdtv5PbPK0PuXkPXP4o9TYavhYgAg3hP/ykv3XkZnN4nI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4wMnsQAAADcAAAADwAAAAAAAAAAAAAAAACXAgAAZHJzL2Rv&#10;d25yZXYueG1sUEsFBgAAAAAEAAQA9QAAAIgDAAAAAA==&#10;" mv:complextextbox="1" filled="f" stroked="f">
                  <v:textbox inset="0,0,0,0">
                    <w:txbxContent>
                      <w:p w14:paraId="5FC60D24" w14:textId="77777777" w:rsidR="000B02C4" w:rsidRPr="00A6236F" w:rsidRDefault="000B02C4" w:rsidP="00A6236F">
                        <w:pPr>
                          <w:jc w:val="center"/>
                        </w:pPr>
                        <w:r w:rsidRPr="00A6236F">
                          <w:t xml:space="preserve">Position  /  Skills // </w:t>
                        </w:r>
                        <w:r w:rsidRPr="00A6236F">
                          <w:br/>
                          <w:t>@namelastname</w:t>
                        </w:r>
                        <w:r w:rsidRPr="00A6236F">
                          <w:br/>
                          <w:t>P.:234.234.2345</w:t>
                        </w:r>
                      </w:p>
                      <w:p w14:paraId="4BF30AA6" w14:textId="77777777" w:rsidR="000B02C4" w:rsidRPr="00A6236F" w:rsidRDefault="000B02C4" w:rsidP="00A6236F"/>
                    </w:txbxContent>
                  </v:textbox>
                </v:shape>
                <w10:wrap type="through" anchorx="page" anchory="page"/>
              </v:group>
            </w:pict>
          </mc:Fallback>
        </mc:AlternateContent>
      </w:r>
      <w:r w:rsidR="00027F2B">
        <w:rPr>
          <w:noProof/>
        </w:rPr>
        <mc:AlternateContent>
          <mc:Choice Requires="wpg">
            <w:drawing>
              <wp:anchor distT="0" distB="0" distL="114300" distR="114300" simplePos="0" relativeHeight="251710581" behindDoc="0" locked="0" layoutInCell="1" allowOverlap="1" wp14:anchorId="446416BF" wp14:editId="4EC9773A">
                <wp:simplePos x="0" y="0"/>
                <wp:positionH relativeFrom="page">
                  <wp:posOffset>457200</wp:posOffset>
                </wp:positionH>
                <wp:positionV relativeFrom="page">
                  <wp:posOffset>6591300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46" name="Group 246"/>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47" name="Picture 247"/>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48"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8BA1C0E"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49"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76294CD" w14:textId="77777777" w:rsidR="000B02C4" w:rsidRPr="00A6236F" w:rsidRDefault="000B02C4" w:rsidP="00A6236F">
                              <w:pPr>
                                <w:jc w:val="center"/>
                              </w:pPr>
                              <w:r w:rsidRPr="00A6236F">
                                <w:t xml:space="preserve">Position  /  Skills // </w:t>
                              </w:r>
                              <w:r w:rsidRPr="00A6236F">
                                <w:br/>
                                <w:t>@namelastname</w:t>
                              </w:r>
                              <w:r w:rsidRPr="00A6236F">
                                <w:br/>
                                <w:t>P.:234.234.2345</w:t>
                              </w:r>
                            </w:p>
                            <w:p w14:paraId="7BF3642C"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446416BF" id="Group 246" o:spid="_x0000_s1048" style="position:absolute;margin-left:36pt;margin-top:519pt;width:162pt;height:181pt;z-index:251710581;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&#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">
                <v:shape id="Picture 247" o:spid="_x0000_s1049"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ri&#10;pbfFAAAA3AAAAA8AAABkcnMvZG93bnJldi54bWxEj0FrwkAUhO+C/2F5gjfdJJSaxqxSWoreRFuK&#10;x0f2mQ3Jvg3Zrab99d1CweMwM98w5Xa0nbjS4BvHCtJlAoK4crrhWsHH+9siB+EDssbOMSn4Jg/b&#10;zXRSYqHdjY90PYVaRAj7AhWYEPpCSl8ZsuiXrieO3sUNFkOUQy31gLcIt53MkuRRWmw4Lhjs6cVQ&#10;1Z6+rIJ2rM7O5q/y8GkuB/mTpfunXarUfDY+r0EEGsM9/N/eawXZwwr+zsQjID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a4qW3xQAAANwAAAAPAAAAAAAAAAAAAAAAAJwC&#10;AABkcnMvZG93bnJldi54bWxQSwUGAAAAAAQABAD3AAAAjgMAAAAA&#10;">
                  <v:imagedata r:id="rId16" o:title=""/>
                  <v:path arrowok="t"/>
                </v:shape>
                <v:shape id="_x0000_s1050"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TF72wQAA&#10;ANwAAAAPAAAAZHJzL2Rvd25yZXYueG1sRE/NisIwEL4L+w5hFrzImiqiUhtFFhS9LGz1AWabaVNs&#10;JqXJ1vr25iB4/Pj+s91gG9FT52vHCmbTBARx4XTNlYLr5fC1BuEDssbGMSl4kIfd9mOUYardnX+p&#10;z0MlYgj7FBWYENpUSl8YsuinriWOXOk6iyHCrpK6w3sMt42cJ8lSWqw5Nhhs6dtQccv/rYLz4a9/&#10;+Fnjj6t1PVnsTf5jylyp8eew34AINIS3+OU+aQXzRVwbz8QjIL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kxe9sEAAADcAAAADwAAAAAAAAAAAAAAAACXAgAAZHJzL2Rvd25y&#10;ZXYueG1sUEsFBgAAAAAEAAQA9QAAAIUDAAAAAA==&#10;" filled="f" stroked="f">
                  <v:textbox inset="3.6pt,0,3.6pt,0">
                    <w:txbxContent>
                      <w:p w14:paraId="18BA1C0E"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51"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QabxQAA&#10;ANwAAAAPAAAAZHJzL2Rvd25yZXYueG1sRI/RasJAFETfBf9huQVfRDeVWmyaVaQlUKRYTPMBl+xt&#10;NjR7N2S3Mf69KxR8HGbODJPtRtuKgXrfOFbwuExAEFdON1wrKL/zxQaED8gaW8ek4EIedtvpJMNU&#10;uzOfaChCLWIJ+xQVmBC6VEpfGbLol64jjt6P6y2GKPta6h7Psdy2cpUkz9Jiw3HBYEdvhqrf4s8q&#10;WJWH9WfRDQf5nm+ar9zMA1dHpWYP4/4VRKAx3MP/9IeO3NML3M7EIyC3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7BBpvFAAAA3AAAAA8AAAAAAAAAAAAAAAAAlwIAAGRycy9k&#10;b3ducmV2LnhtbFBLBQYAAAAABAAEAPUAAACJAwAAAAA=&#10;" mv:complextextbox="1" filled="f" stroked="f">
                  <v:textbox inset="0,0,0,0">
                    <w:txbxContent>
                      <w:p w14:paraId="576294CD" w14:textId="77777777" w:rsidR="000B02C4" w:rsidRPr="00A6236F" w:rsidRDefault="000B02C4" w:rsidP="00A6236F">
                        <w:pPr>
                          <w:jc w:val="center"/>
                        </w:pPr>
                        <w:r w:rsidRPr="00A6236F">
                          <w:t xml:space="preserve">Position  /  Skills // </w:t>
                        </w:r>
                        <w:r w:rsidRPr="00A6236F">
                          <w:br/>
                          <w:t>@namelastname</w:t>
                        </w:r>
                        <w:r w:rsidRPr="00A6236F">
                          <w:br/>
                          <w:t>P.:234.234.2345</w:t>
                        </w:r>
                      </w:p>
                      <w:p w14:paraId="7BF3642C" w14:textId="77777777" w:rsidR="000B02C4" w:rsidRPr="00A6236F" w:rsidRDefault="000B02C4" w:rsidP="00A6236F"/>
                    </w:txbxContent>
                  </v:textbox>
                </v:shape>
                <w10:wrap type="through" anchorx="page" anchory="page"/>
              </v:group>
            </w:pict>
          </mc:Fallback>
        </mc:AlternateContent>
      </w:r>
      <w:r w:rsidR="00027F2B">
        <w:rPr>
          <w:noProof/>
        </w:rPr>
        <mc:AlternateContent>
          <mc:Choice Requires="wpg">
            <w:drawing>
              <wp:anchor distT="0" distB="0" distL="114300" distR="114300" simplePos="0" relativeHeight="251711605" behindDoc="0" locked="0" layoutInCell="1" allowOverlap="1" wp14:anchorId="21EFBDBF" wp14:editId="054EFB6B">
                <wp:simplePos x="0" y="0"/>
                <wp:positionH relativeFrom="page">
                  <wp:posOffset>5257800</wp:posOffset>
                </wp:positionH>
                <wp:positionV relativeFrom="page">
                  <wp:posOffset>6591300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50" name="Group 250"/>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51" name="Picture 251"/>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52"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52EE788"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53"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43A0350" w14:textId="77777777" w:rsidR="000B02C4" w:rsidRPr="00A6236F" w:rsidRDefault="000B02C4" w:rsidP="00A6236F">
                              <w:pPr>
                                <w:jc w:val="center"/>
                              </w:pPr>
                              <w:r w:rsidRPr="00A6236F">
                                <w:t xml:space="preserve">Position  /  Skills // </w:t>
                              </w:r>
                              <w:r w:rsidRPr="00A6236F">
                                <w:br/>
                                <w:t>@namelastname</w:t>
                              </w:r>
                              <w:r w:rsidRPr="00A6236F">
                                <w:br/>
                                <w:t>P.:234.234.2345</w:t>
                              </w:r>
                            </w:p>
                            <w:p w14:paraId="209E06B4"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21EFBDBF" id="Group 250" o:spid="_x0000_s1052" style="position:absolute;margin-left:414pt;margin-top:519pt;width:162pt;height:181pt;z-index:251711605;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">
                <v:shape id="Picture 251" o:spid="_x0000_s1053"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e&#10;DoXDAAAA3AAAAA8AAABkcnMvZG93bnJldi54bWxEj0+LwjAUxO8LfofwBG9r2oKLVqOIi+hN/IN4&#10;fDTPpti8lCar1U+/ERb2OMzMb5jZorO1uFPrK8cK0mECgrhwuuJSwem4/hyD8AFZY+2YFDzJw2Le&#10;+5hhrt2D93Q/hFJECPscFZgQmlxKXxiy6IeuIY7e1bUWQ5RtKXWLjwi3tcyS5EtarDguGGxoZai4&#10;HX6sgltXXJwdf8vd2Vx38pWl28kmVWrQ75ZTEIG68B/+a2+1gmyUwvtMPAJy/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54OhcMAAADcAAAADwAAAAAAAAAAAAAAAACcAgAA&#10;ZHJzL2Rvd25yZXYueG1sUEsFBgAAAAAEAAQA9wAAAIwDAAAAAA==&#10;">
                  <v:imagedata r:id="rId16" o:title=""/>
                  <v:path arrowok="t"/>
                </v:shape>
                <v:shape id="_x0000_s1054"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f/BxAAA&#10;ANwAAAAPAAAAZHJzL2Rvd25yZXYueG1sRI/RasJAFETfhf7DcgVfRDcGrZK6ihQU+yI07QfcZq/Z&#10;YPZuyK4x/r1bEHwcZuYMs972thYdtb5yrGA2TUAQF05XXCr4/dlPViB8QNZYOyYFd/Kw3bwN1php&#10;d+Nv6vJQighhn6ECE0KTSekLQxb91DXE0Tu71mKIsi2lbvEW4baWaZK8S4sVxwWDDX0aKi751Sr4&#10;2v91dz+r/WG5qsbznclP5pwrNRr2uw8QgfrwCj/bR60gXaTwfyYeAbl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n3/wcQAAADcAAAADwAAAAAAAAAAAAAAAACXAgAAZHJzL2Rv&#10;d25yZXYueG1sUEsFBgAAAAAEAAQA9QAAAIgDAAAAAA==&#10;" filled="f" stroked="f">
                  <v:textbox inset="3.6pt,0,3.6pt,0">
                    <w:txbxContent>
                      <w:p w14:paraId="752EE788"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55"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8KesxAAA&#10;ANwAAAAPAAAAZHJzL2Rvd25yZXYueG1sRI/RasJAFETfC/2H5Qp9KXWjYgnRVYoSKCKVpn7AJXvN&#10;BrN3Q3aN8e9dQejjMHNmmOV6sI3oqfO1YwWTcQKCuHS65krB8S//SEH4gKyxcUwKbuRhvXp9WWKm&#10;3ZV/qS9CJWIJ+wwVmBDaTEpfGrLox64ljt7JdRZDlF0ldYfXWG4bOU2ST2mx5rhgsKWNofJcXKyC&#10;6XE33xdtv5PbPK0PuXkPXP4o9TYavhYgAg3hP/ykv3Xk5jN4nI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vCnrMQAAADcAAAADwAAAAAAAAAAAAAAAACXAgAAZHJzL2Rv&#10;d25yZXYueG1sUEsFBgAAAAAEAAQA9QAAAIgDAAAAAA==&#10;" mv:complextextbox="1" filled="f" stroked="f">
                  <v:textbox inset="0,0,0,0">
                    <w:txbxContent>
                      <w:p w14:paraId="643A0350" w14:textId="77777777" w:rsidR="000B02C4" w:rsidRPr="00A6236F" w:rsidRDefault="000B02C4" w:rsidP="00A6236F">
                        <w:pPr>
                          <w:jc w:val="center"/>
                        </w:pPr>
                        <w:r w:rsidRPr="00A6236F">
                          <w:t xml:space="preserve">Position  /  Skills // </w:t>
                        </w:r>
                        <w:r w:rsidRPr="00A6236F">
                          <w:br/>
                          <w:t>@namelastname</w:t>
                        </w:r>
                        <w:r w:rsidRPr="00A6236F">
                          <w:br/>
                          <w:t>P.:234.234.2345</w:t>
                        </w:r>
                      </w:p>
                      <w:p w14:paraId="209E06B4" w14:textId="77777777" w:rsidR="000B02C4" w:rsidRPr="00A6236F" w:rsidRDefault="000B02C4" w:rsidP="00A6236F"/>
                    </w:txbxContent>
                  </v:textbox>
                </v:shape>
                <w10:wrap type="through" anchorx="page" anchory="page"/>
              </v:group>
            </w:pict>
          </mc:Fallback>
        </mc:AlternateContent>
      </w:r>
      <w:r w:rsidR="00027F2B">
        <w:rPr>
          <w:noProof/>
        </w:rPr>
        <mc:AlternateContent>
          <mc:Choice Requires="wpg">
            <w:drawing>
              <wp:anchor distT="0" distB="0" distL="114300" distR="114300" simplePos="0" relativeHeight="251707509" behindDoc="0" locked="0" layoutInCell="1" allowOverlap="1" wp14:anchorId="420FDFBC" wp14:editId="7606FB0C">
                <wp:simplePos x="0" y="0"/>
                <wp:positionH relativeFrom="page">
                  <wp:posOffset>5257800</wp:posOffset>
                </wp:positionH>
                <wp:positionV relativeFrom="page">
                  <wp:posOffset>4292600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38" name="Group 238"/>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39" name="Picture 239"/>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40"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1DBCC0E"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41"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651F06D" w14:textId="77777777" w:rsidR="000B02C4" w:rsidRPr="00A6236F" w:rsidRDefault="000B02C4" w:rsidP="00A6236F">
                              <w:pPr>
                                <w:jc w:val="center"/>
                              </w:pPr>
                              <w:r w:rsidRPr="00A6236F">
                                <w:t xml:space="preserve">Position  /  Skills // </w:t>
                              </w:r>
                              <w:r w:rsidRPr="00A6236F">
                                <w:br/>
                                <w:t>@namelastname</w:t>
                              </w:r>
                              <w:r w:rsidRPr="00A6236F">
                                <w:br/>
                                <w:t>P.:234.234.2345</w:t>
                              </w:r>
                            </w:p>
                            <w:p w14:paraId="008159E5"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420FDFBC" id="Group 238" o:spid="_x0000_s1056" style="position:absolute;margin-left:414pt;margin-top:338pt;width:162pt;height:181pt;z-index:251707509;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">
                <v:shape id="Picture 239" o:spid="_x0000_s1057"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w3&#10;5yPDAAAA3AAAAA8AAABkcnMvZG93bnJldi54bWxEj0GLwjAUhO/C/ofwBG+atoJoNYqsLOtNVpfF&#10;46N5NsXmpTRRq7/eLAgeh5n5hlmsOluLK7W+cqwgHSUgiAunKy4V/B6+hlMQPiBrrB2Tgjt5WC0/&#10;egvMtbvxD133oRQRwj5HBSaEJpfSF4Ys+pFriKN3cq3FEGVbSt3iLcJtLbMkmUiLFccFgw19GirO&#10;+4tVcO6Ko7PTjdz9mdNOPrJ0O/tOlRr0u/UcRKAuvMOv9lYryMYz+D8Tj4BcP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DfnI8MAAADcAAAADwAAAAAAAAAAAAAAAACcAgAA&#10;ZHJzL2Rvd25yZXYueG1sUEsFBgAAAAAEAAQA9wAAAIwDAAAAAA==&#10;">
                  <v:imagedata r:id="rId16" o:title=""/>
                  <v:path arrowok="t"/>
                </v:shape>
                <v:shape id="_x0000_s1058"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OlLwwQAA&#10;ANwAAAAPAAAAZHJzL2Rvd25yZXYueG1sRE/NisIwEL4L+w5hFrzImiqiUhtFFhS9LGz1AWabaVNs&#10;JqXJ1vr25iB4/Pj+s91gG9FT52vHCmbTBARx4XTNlYLr5fC1BuEDssbGMSl4kIfd9mOUYardnX+p&#10;z0MlYgj7FBWYENpUSl8YsuinriWOXOk6iyHCrpK6w3sMt42cJ8lSWqw5Nhhs6dtQccv/rYLz4a9/&#10;+Fnjj6t1PVnsTf5jylyp8eew34AINIS3+OU+aQXzRZwfz8QjIL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ZDpS8MEAAADcAAAADwAAAAAAAAAAAAAAAACXAgAAZHJzL2Rvd25y&#10;ZXYueG1sUEsFBgAAAAAEAAQA9QAAAIUDAAAAAA==&#10;" filled="f" stroked="f">
                  <v:textbox inset="3.6pt,0,3.6pt,0">
                    <w:txbxContent>
                      <w:p w14:paraId="21DBCC0E"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59"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twqdxAAA&#10;ANwAAAAPAAAAZHJzL2Rvd25yZXYueG1sRI/RasJAFETfhf7DcoW+SN0oWkJ0laIEihSlqR9wyV6z&#10;wezdkN3G9O/dguDjMHNmmPV2sI3oqfO1YwWzaQKCuHS65krB+Sd/S0H4gKyxcUwK/sjDdvMyWmOm&#10;3Y2/qS9CJWIJ+wwVmBDaTEpfGrLop64ljt7FdRZDlF0ldYe3WG4bOU+Sd2mx5rhgsKWdofJa/FoF&#10;8/Nh+VW0/UHu87Q+5WYSuDwq9ToePlYgAg3hGX7Qnzpyixn8n4lHQG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8LcKncQAAADcAAAADwAAAAAAAAAAAAAAAACXAgAAZHJzL2Rv&#10;d25yZXYueG1sUEsFBgAAAAAEAAQA9QAAAIgDAAAAAA==&#10;" mv:complextextbox="1" filled="f" stroked="f">
                  <v:textbox inset="0,0,0,0">
                    <w:txbxContent>
                      <w:p w14:paraId="3651F06D" w14:textId="77777777" w:rsidR="000B02C4" w:rsidRPr="00A6236F" w:rsidRDefault="000B02C4" w:rsidP="00A6236F">
                        <w:pPr>
                          <w:jc w:val="center"/>
                        </w:pPr>
                        <w:r w:rsidRPr="00A6236F">
                          <w:t xml:space="preserve">Position  /  Skills // </w:t>
                        </w:r>
                        <w:r w:rsidRPr="00A6236F">
                          <w:br/>
                          <w:t>@namelastname</w:t>
                        </w:r>
                        <w:r w:rsidRPr="00A6236F">
                          <w:br/>
                          <w:t>P.:234.234.2345</w:t>
                        </w:r>
                      </w:p>
                      <w:p w14:paraId="008159E5" w14:textId="77777777" w:rsidR="000B02C4" w:rsidRPr="00A6236F" w:rsidRDefault="000B02C4" w:rsidP="00A6236F"/>
                    </w:txbxContent>
                  </v:textbox>
                </v:shape>
                <w10:wrap type="through" anchorx="page" anchory="page"/>
              </v:group>
            </w:pict>
          </mc:Fallback>
        </mc:AlternateContent>
      </w:r>
      <w:r w:rsidR="00027F2B">
        <w:rPr>
          <w:noProof/>
        </w:rPr>
        <mc:AlternateContent>
          <mc:Choice Requires="wpg">
            <w:drawing>
              <wp:anchor distT="0" distB="0" distL="114300" distR="114300" simplePos="0" relativeHeight="251705461" behindDoc="0" locked="0" layoutInCell="1" allowOverlap="1" wp14:anchorId="04D9EDB4" wp14:editId="3780CD0F">
                <wp:simplePos x="0" y="0"/>
                <wp:positionH relativeFrom="page">
                  <wp:posOffset>457200</wp:posOffset>
                </wp:positionH>
                <wp:positionV relativeFrom="page">
                  <wp:posOffset>4292600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34" name="Group 234"/>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35" name="Picture 235"/>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36"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3138FE7"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37"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49893C8" w14:textId="77777777" w:rsidR="000B02C4" w:rsidRPr="00A6236F" w:rsidRDefault="000B02C4" w:rsidP="00A6236F">
                              <w:pPr>
                                <w:jc w:val="center"/>
                              </w:pPr>
                              <w:r w:rsidRPr="00A6236F">
                                <w:t xml:space="preserve">Position  /  Skills // </w:t>
                              </w:r>
                              <w:r w:rsidRPr="00A6236F">
                                <w:br/>
                                <w:t>@namelastname</w:t>
                              </w:r>
                              <w:r w:rsidRPr="00A6236F">
                                <w:br/>
                                <w:t>P.:234.234.2345</w:t>
                              </w:r>
                            </w:p>
                            <w:p w14:paraId="7C6A55AA"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04D9EDB4" id="Group 234" o:spid="_x0000_s1060" style="position:absolute;margin-left:36pt;margin-top:338pt;width:162pt;height:181pt;z-index:251705461;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">
                <v:shape id="Picture 235" o:spid="_x0000_s1061"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16&#10;7SbFAAAA3AAAAA8AAABkcnMvZG93bnJldi54bWxEj0FrwkAUhO+C/2F5gjfdJKWSxqxSWoreRFuK&#10;x0f2mQ3Jvg3Zrab99d1CweMwM98w5Xa0nbjS4BvHCtJlAoK4crrhWsHH+9siB+EDssbOMSn4Jg/b&#10;zXRSYqHdjY90PYVaRAj7AhWYEPpCSl8ZsuiXrieO3sUNFkOUQy31gLcIt53MkmQlLTYcFwz29GKo&#10;ak9fVkE7Vmdn81d5+DSXg/zJ0v3TLlVqPhuf1yACjeEe/m/vtYLs4RH+zsQjIDe/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deu0mxQAAANwAAAAPAAAAAAAAAAAAAAAAAJwC&#10;AABkcnMvZG93bnJldi54bWxQSwUGAAAAAAQABAD3AAAAjgMAAAAA&#10;">
                  <v:imagedata r:id="rId16" o:title=""/>
                  <v:path arrowok="t"/>
                </v:shape>
                <v:shape id="_x0000_s1062"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mRxixAAA&#10;ANwAAAAPAAAAZHJzL2Rvd25yZXYueG1sRI/RisIwFETfF/yHcBd8WdZUXVypRhFB0ZcFqx9wba5N&#10;2eamNLHWvzeC4OMwM2eY+bKzlWip8aVjBcNBAoI4d7rkQsHpuPmegvABWWPlmBTcycNy0fuYY6rd&#10;jQ/UZqEQEcI+RQUmhDqV0ueGLPqBq4mjd3GNxRBlU0jd4C3CbSVHSTKRFkuOCwZrWhvK/7OrVbDf&#10;nNu7H1Z++zstv35WJvszl0yp/me3moEI1IV3+NXeaQWj8QSeZ+IRkIs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3JkcYsQAAADcAAAADwAAAAAAAAAAAAAAAACXAgAAZHJzL2Rv&#10;d25yZXYueG1sUEsFBgAAAAAEAAQA9QAAAIgDAAAAAA==&#10;" filled="f" stroked="f">
                  <v:textbox inset="3.6pt,0,3.6pt,0">
                    <w:txbxContent>
                      <w:p w14:paraId="43138FE7"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63"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FEQPxAAA&#10;ANwAAAAPAAAAZHJzL2Rvd25yZXYueG1sRI/RasJAFETfC/7DcoW+FN1oqUp0FbEEiohi9AMu2Ws2&#10;mL0bstuY/n23IPRxmDkzzGrT21p01PrKsYLJOAFBXDhdcangeslGCxA+IGusHZOCH/KwWQ9eVphq&#10;9+AzdXkoRSxhn6ICE0KTSukLQxb92DXE0bu51mKIsi2lbvERy20tp0kykxYrjgsGG9oZKu75t1Uw&#10;ve4/DnnT7eVntqhOmXkLXByVeh322yWIQH34Dz/pLx259zn8nYlH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BRED8QAAADcAAAADwAAAAAAAAAAAAAAAACXAgAAZHJzL2Rv&#10;d25yZXYueG1sUEsFBgAAAAAEAAQA9QAAAIgDAAAAAA==&#10;" mv:complextextbox="1" filled="f" stroked="f">
                  <v:textbox inset="0,0,0,0">
                    <w:txbxContent>
                      <w:p w14:paraId="549893C8" w14:textId="77777777" w:rsidR="000B02C4" w:rsidRPr="00A6236F" w:rsidRDefault="000B02C4" w:rsidP="00A6236F">
                        <w:pPr>
                          <w:jc w:val="center"/>
                        </w:pPr>
                        <w:r w:rsidRPr="00A6236F">
                          <w:t xml:space="preserve">Position  /  Skills // </w:t>
                        </w:r>
                        <w:r w:rsidRPr="00A6236F">
                          <w:br/>
                          <w:t>@namelastname</w:t>
                        </w:r>
                        <w:r w:rsidRPr="00A6236F">
                          <w:br/>
                          <w:t>P.:234.234.2345</w:t>
                        </w:r>
                      </w:p>
                      <w:p w14:paraId="7C6A55AA" w14:textId="77777777" w:rsidR="000B02C4" w:rsidRPr="00A6236F" w:rsidRDefault="000B02C4" w:rsidP="00A6236F"/>
                    </w:txbxContent>
                  </v:textbox>
                </v:shape>
                <w10:wrap type="through" anchorx="page" anchory="page"/>
              </v:group>
            </w:pict>
          </mc:Fallback>
        </mc:AlternateContent>
      </w:r>
      <w:r w:rsidR="00A6236F">
        <w:rPr>
          <w:noProof/>
        </w:rPr>
        <mc:AlternateContent>
          <mc:Choice Requires="wpg">
            <w:drawing>
              <wp:anchor distT="0" distB="0" distL="114300" distR="114300" simplePos="0" relativeHeight="251696245" behindDoc="0" locked="0" layoutInCell="1" allowOverlap="1" wp14:anchorId="63479AE7" wp14:editId="4D0E83AF">
                <wp:simplePos x="0" y="0"/>
                <wp:positionH relativeFrom="page">
                  <wp:posOffset>2857500</wp:posOffset>
                </wp:positionH>
                <wp:positionV relativeFrom="page">
                  <wp:posOffset>4292600</wp:posOffset>
                </wp:positionV>
                <wp:extent cx="2057400" cy="2298700"/>
                <wp:effectExtent l="0" t="0" r="0" b="12700"/>
                <wp:wrapThrough wrapText="bothSides">
                  <wp:wrapPolygon edited="0">
                    <wp:start x="0" y="0"/>
                    <wp:lineTo x="0" y="5251"/>
                    <wp:lineTo x="3200" y="7638"/>
                    <wp:lineTo x="5067" y="8354"/>
                    <wp:lineTo x="7467" y="11456"/>
                    <wp:lineTo x="0" y="12888"/>
                    <wp:lineTo x="0" y="21481"/>
                    <wp:lineTo x="21333" y="21481"/>
                    <wp:lineTo x="21333" y="12888"/>
                    <wp:lineTo x="13600" y="11456"/>
                    <wp:lineTo x="15733" y="8592"/>
                    <wp:lineTo x="15733" y="7638"/>
                    <wp:lineTo x="17867" y="7638"/>
                    <wp:lineTo x="21333" y="5251"/>
                    <wp:lineTo x="21333" y="0"/>
                    <wp:lineTo x="0" y="0"/>
                  </wp:wrapPolygon>
                </wp:wrapThrough>
                <wp:docPr id="205" name="Group 205"/>
                <wp:cNvGraphicFramePr/>
                <a:graphic xmlns:a="http://schemas.openxmlformats.org/drawingml/2006/main">
                  <a:graphicData uri="http://schemas.microsoft.com/office/word/2010/wordprocessingGroup">
                    <wpg:wgp>
                      <wpg:cNvGrpSpPr/>
                      <wpg:grpSpPr>
                        <a:xfrm>
                          <a:off x="0" y="0"/>
                          <a:ext cx="2057400" cy="2298700"/>
                          <a:chOff x="0" y="203200"/>
                          <a:chExt cx="2057400" cy="2298700"/>
                        </a:xfrm>
                      </wpg:grpSpPr>
                      <pic:pic xmlns:pic="http://schemas.openxmlformats.org/drawingml/2006/picture">
                        <pic:nvPicPr>
                          <pic:cNvPr id="204" name="Picture 204"/>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358775" y="381000"/>
                            <a:ext cx="1289050" cy="1282065"/>
                          </a:xfrm>
                          <a:prstGeom prst="rect">
                            <a:avLst/>
                          </a:prstGeom>
                        </pic:spPr>
                      </pic:pic>
                      <wps:wsp>
                        <wps:cNvPr id="202" name="Text Box 122"/>
                        <wps:cNvSpPr txBox="1">
                          <a:spLocks noChangeArrowheads="1"/>
                        </wps:cNvSpPr>
                        <wps:spPr bwMode="auto">
                          <a:xfrm>
                            <a:off x="0" y="203200"/>
                            <a:ext cx="2057400" cy="57150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9DAFBA1"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wps:txbx>
                        <wps:bodyPr rot="0" vert="horz" wrap="square" lIns="45720" tIns="0" rIns="45720" bIns="0" anchor="t" anchorCtr="0" upright="1">
                          <a:noAutofit/>
                        </wps:bodyPr>
                      </wps:wsp>
                      <wps:wsp>
                        <wps:cNvPr id="203" name="Text Box 89"/>
                        <wps:cNvSpPr txBox="1">
                          <a:spLocks noChangeArrowheads="1"/>
                        </wps:cNvSpPr>
                        <wps:spPr bwMode="auto">
                          <a:xfrm>
                            <a:off x="0" y="1624965"/>
                            <a:ext cx="2057400" cy="876935"/>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0587EE7" w14:textId="77777777" w:rsidR="000B02C4" w:rsidRPr="00A6236F" w:rsidRDefault="000B02C4" w:rsidP="00A6236F">
                              <w:pPr>
                                <w:jc w:val="center"/>
                              </w:pPr>
                              <w:r w:rsidRPr="00A6236F">
                                <w:t xml:space="preserve">Position  /  Skills // </w:t>
                              </w:r>
                              <w:r w:rsidRPr="00A6236F">
                                <w:br/>
                                <w:t>@namelastname</w:t>
                              </w:r>
                              <w:r w:rsidRPr="00A6236F">
                                <w:br/>
                                <w:t>P.:234.234.2345</w:t>
                              </w:r>
                            </w:p>
                            <w:p w14:paraId="3E0958E2" w14:textId="77777777" w:rsidR="000B02C4" w:rsidRPr="00A6236F" w:rsidRDefault="000B02C4" w:rsidP="00A6236F"/>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w14:anchorId="63479AE7" id="Group 205" o:spid="_x0000_s1064" style="position:absolute;margin-left:225pt;margin-top:338pt;width:162pt;height:181pt;z-index:251696245;mso-position-horizontal-relative:page;mso-position-vertical-relative:page;mso-height-relative:margin" coordorigin=",203200" coordsize="2057400,22987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">
                <v:shape id="Picture 204" o:spid="_x0000_s1065" type="#_x0000_t75" style="position:absolute;left:358775;top:381000;width:1289050;height:1282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a&#10;ggDDAAAA3AAAAA8AAABkcnMvZG93bnJldi54bWxEj0+LwjAUxO8LfofwBG9r2iKLVqOIi+hN/IN4&#10;fDTPpti8lCar1U+/ERb2OMzMb5jZorO1uFPrK8cK0mECgrhwuuJSwem4/hyD8AFZY+2YFDzJw2Le&#10;+5hhrt2D93Q/hFJECPscFZgQmlxKXxiy6IeuIY7e1bUWQ5RtKXWLjwi3tcyS5EtarDguGGxoZai4&#10;HX6sgltXXJwdf8vd2Vx38pWl28kmVWrQ75ZTEIG68B/+a2+1giwZwftMPAJy/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FqCAMMAAADcAAAADwAAAAAAAAAAAAAAAACcAgAA&#10;ZHJzL2Rvd25yZXYueG1sUEsFBgAAAAAEAAQA9wAAAIwDAAAAAA==&#10;">
                  <v:imagedata r:id="rId16" o:title=""/>
                  <v:path arrowok="t"/>
                </v:shape>
                <v:shape id="_x0000_s1066" type="#_x0000_t202" style="position:absolute;top:203200;width:2057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ztDcwwAA&#10;ANwAAAAPAAAAZHJzL2Rvd25yZXYueG1sRI/RisIwFETfhf2HcBf2RTS1iCvVKLLgoi+CdT/g2lyb&#10;YnNTmmytf28EwcdhZs4wy3Vva9FR6yvHCibjBARx4XTFpYK/03Y0B+EDssbaMSm4k4f16mOwxEy7&#10;Gx+py0MpIoR9hgpMCE0mpS8MWfRj1xBH7+JaiyHKtpS6xVuE21qmSTKTFiuOCwYb+jFUXPN/q2C/&#10;PXd3P6n97/e8Gk43Jj+YS67U12e/WYAI1Id3+NXeaQVpksLzTDw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ztDcwwAAANwAAAAPAAAAAAAAAAAAAAAAAJcCAABkcnMvZG93&#10;bnJldi54bWxQSwUGAAAAAAQABAD1AAAAhwMAAAAA&#10;" filled="f" stroked="f">
                  <v:textbox inset="3.6pt,0,3.6pt,0">
                    <w:txbxContent>
                      <w:p w14:paraId="49DAFBA1" w14:textId="77777777" w:rsidR="000B02C4" w:rsidRPr="00A6236F" w:rsidRDefault="000B02C4" w:rsidP="00A6236F">
                        <w:pPr>
                          <w:pStyle w:val="Heading1"/>
                          <w:jc w:val="center"/>
                          <w:rPr>
                            <w:rFonts w:asciiTheme="minorHAnsi" w:hAnsiTheme="minorHAnsi" w:cstheme="minorHAnsi"/>
                            <w:sz w:val="32"/>
                          </w:rPr>
                        </w:pPr>
                        <w:r w:rsidRPr="00A6236F">
                          <w:rPr>
                            <w:rFonts w:asciiTheme="minorHAnsi" w:hAnsiTheme="minorHAnsi" w:cstheme="minorHAnsi"/>
                            <w:sz w:val="32"/>
                          </w:rPr>
                          <w:t>Name Last Name</w:t>
                        </w:r>
                      </w:p>
                    </w:txbxContent>
                  </v:textbox>
                </v:shape>
                <v:shape id="_x0000_s1067" type="#_x0000_t202" style="position:absolute;top:1624965;width:2057400;height:876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Q4ixxAAA&#10;ANwAAAAPAAAAZHJzL2Rvd25yZXYueG1sRI/RasJAFETfhf7Dcgu+SN1UsUiajZSWQBGxNPUDLtlr&#10;Npi9G7JrTP/eFQQfh5kzw2Sb0bZioN43jhW8zhMQxJXTDdcKDn/FyxqED8gaW8ek4J88bPKnSYap&#10;dhf+paEMtYgl7FNUYELoUil9Zciin7uOOHpH11sMUfa11D1eYrlt5SJJ3qTFhuOCwY4+DVWn8mwV&#10;LA7b1a7shq38KtbNT2Fmgau9UtPn8eMdRKAxPMJ3+ltHLlnC7Uw8AjK/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IscQAAADcAAAADwAAAAAAAAAAAAAAAACXAgAAZHJzL2Rv&#10;d25yZXYueG1sUEsFBgAAAAAEAAQA9QAAAIgDAAAAAA==&#10;" mv:complextextbox="1" filled="f" stroked="f">
                  <v:textbox inset="0,0,0,0">
                    <w:txbxContent>
                      <w:p w14:paraId="60587EE7" w14:textId="77777777" w:rsidR="000B02C4" w:rsidRPr="00A6236F" w:rsidRDefault="000B02C4" w:rsidP="00A6236F">
                        <w:pPr>
                          <w:jc w:val="center"/>
                        </w:pPr>
                        <w:r w:rsidRPr="00A6236F">
                          <w:t xml:space="preserve">Position  /  Skills // </w:t>
                        </w:r>
                        <w:r w:rsidRPr="00A6236F">
                          <w:br/>
                          <w:t>@namelastname</w:t>
                        </w:r>
                        <w:r w:rsidRPr="00A6236F">
                          <w:br/>
                          <w:t>P.:234.234.2345</w:t>
                        </w:r>
                      </w:p>
                      <w:p w14:paraId="3E0958E2" w14:textId="77777777" w:rsidR="000B02C4" w:rsidRPr="00A6236F" w:rsidRDefault="000B02C4" w:rsidP="00A6236F"/>
                    </w:txbxContent>
                  </v:textbox>
                </v:shape>
                <w10:wrap type="through" anchorx="page" anchory="page"/>
              </v:group>
            </w:pict>
          </mc:Fallback>
        </mc:AlternateContent>
      </w:r>
      <w:r w:rsidR="00CB34F0">
        <w:rPr>
          <w:noProof/>
        </w:rPr>
        <w:drawing>
          <wp:anchor distT="0" distB="0" distL="114300" distR="114300" simplePos="0" relativeHeight="251616254" behindDoc="0" locked="0" layoutInCell="1" allowOverlap="1" wp14:anchorId="40DE9C67" wp14:editId="3722EE5D">
            <wp:simplePos x="0" y="0"/>
            <wp:positionH relativeFrom="page">
              <wp:posOffset>-13335</wp:posOffset>
            </wp:positionH>
            <wp:positionV relativeFrom="page">
              <wp:posOffset>-1905</wp:posOffset>
            </wp:positionV>
            <wp:extent cx="7799070" cy="3053715"/>
            <wp:effectExtent l="0" t="0" r="0" b="0"/>
            <wp:wrapThrough wrapText="bothSides">
              <wp:wrapPolygon edited="0">
                <wp:start x="0" y="0"/>
                <wp:lineTo x="0" y="21380"/>
                <wp:lineTo x="21526" y="21380"/>
                <wp:lineTo x="21526"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ople-office-group-team.jpg"/>
                    <pic:cNvPicPr/>
                  </pic:nvPicPr>
                  <pic:blipFill rotWithShape="1">
                    <a:blip r:embed="rId17" cstate="print">
                      <a:duotone>
                        <a:schemeClr val="accent6">
                          <a:shade val="45000"/>
                          <a:satMod val="135000"/>
                        </a:schemeClr>
                        <a:prstClr val="white"/>
                      </a:duotone>
                      <a:extLst>
                        <a:ext uri="{BEBA8EAE-BF5A-486C-A8C5-ECC9F3942E4B}">
                          <a14:imgProps xmlns:a14="http://schemas.microsoft.com/office/drawing/2010/main">
                            <a14:imgLayer r:embed="rId18">
                              <a14:imgEffect>
                                <a14:colorTemperature colorTemp="4700"/>
                              </a14:imgEffect>
                              <a14:imgEffect>
                                <a14:brightnessContrast bright="-40000"/>
                              </a14:imgEffect>
                            </a14:imgLayer>
                          </a14:imgProps>
                        </a:ext>
                        <a:ext uri="{28A0092B-C50C-407E-A947-70E740481C1C}">
                          <a14:useLocalDpi xmlns:a14="http://schemas.microsoft.com/office/drawing/2010/main"/>
                        </a:ext>
                      </a:extLst>
                    </a:blip>
                    <a:srcRect/>
                    <a:stretch/>
                  </pic:blipFill>
                  <pic:spPr bwMode="auto">
                    <a:xfrm>
                      <a:off x="0" y="0"/>
                      <a:ext cx="7799070" cy="30537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CB34F0">
        <w:br w:type="page"/>
      </w:r>
      <w:r w:rsidR="00824D83" w:rsidRPr="000645A5">
        <w:rPr>
          <w:noProof/>
        </w:rPr>
        <w:drawing>
          <wp:anchor distT="0" distB="0" distL="114300" distR="114300" simplePos="0" relativeHeight="251819125" behindDoc="0" locked="0" layoutInCell="1" allowOverlap="1" wp14:anchorId="521F428C" wp14:editId="1448C9C2">
            <wp:simplePos x="0" y="0"/>
            <wp:positionH relativeFrom="page">
              <wp:posOffset>808990</wp:posOffset>
            </wp:positionH>
            <wp:positionV relativeFrom="page">
              <wp:posOffset>583565</wp:posOffset>
            </wp:positionV>
            <wp:extent cx="2391410" cy="1194435"/>
            <wp:effectExtent l="0" t="0" r="0" b="0"/>
            <wp:wrapTight wrapText="bothSides">
              <wp:wrapPolygon edited="0">
                <wp:start x="0" y="0"/>
                <wp:lineTo x="0" y="21129"/>
                <wp:lineTo x="21336" y="21129"/>
                <wp:lineTo x="21336" y="0"/>
                <wp:lineTo x="0" y="0"/>
              </wp:wrapPolygon>
            </wp:wrapTight>
            <wp:docPr id="229"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356898">
        <w:rPr>
          <w:noProof/>
        </w:rPr>
        <mc:AlternateContent>
          <mc:Choice Requires="wps">
            <w:drawing>
              <wp:anchor distT="0" distB="0" distL="114300" distR="114300" simplePos="0" relativeHeight="251619392" behindDoc="0" locked="0" layoutInCell="1" allowOverlap="1" wp14:anchorId="4770C33C" wp14:editId="4BFEB1A2">
                <wp:simplePos x="0" y="0"/>
                <wp:positionH relativeFrom="page">
                  <wp:posOffset>1056640</wp:posOffset>
                </wp:positionH>
                <wp:positionV relativeFrom="page">
                  <wp:posOffset>2305050</wp:posOffset>
                </wp:positionV>
                <wp:extent cx="1991360" cy="933450"/>
                <wp:effectExtent l="0" t="0" r="0" b="6350"/>
                <wp:wrapTight wrapText="bothSides">
                  <wp:wrapPolygon edited="0">
                    <wp:start x="0" y="0"/>
                    <wp:lineTo x="0" y="21159"/>
                    <wp:lineTo x="21214" y="21159"/>
                    <wp:lineTo x="21214" y="0"/>
                    <wp:lineTo x="0" y="0"/>
                  </wp:wrapPolygon>
                </wp:wrapTight>
                <wp:docPr id="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93345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AFE009E" w14:textId="77777777" w:rsidR="000B02C4" w:rsidRPr="00E04C89" w:rsidRDefault="000B02C4" w:rsidP="00274F8A">
                            <w:pPr>
                              <w:pStyle w:val="BlockHeading"/>
                            </w:pPr>
                            <w:r w:rsidRPr="00AD174A">
                              <w:t>Ut pulvinar elit et augue.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70C33C" id="Text Box 96" o:spid="_x0000_s1068" type="#_x0000_t202" style="position:absolute;margin-left:83.2pt;margin-top:181.5pt;width:156.8pt;height:73.5pt;z-index:25161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" filled="f" stroked="f">
                <v:stroke o:forcedash="t"/>
                <v:textbox inset="3.6pt,0,3.6pt,0">
                  <w:txbxContent>
                    <w:p w14:paraId="2AFE009E" w14:textId="77777777" w:rsidR="000B02C4" w:rsidRPr="00E04C89" w:rsidRDefault="000B02C4" w:rsidP="00274F8A">
                      <w:pPr>
                        <w:pStyle w:val="BlockHeading"/>
                      </w:pPr>
                      <w:r w:rsidRPr="00AD174A">
                        <w:t>Ut pulvinar elit et augue.</w:t>
                      </w:r>
                    </w:p>
                  </w:txbxContent>
                </v:textbox>
                <w10:wrap type="tight" anchorx="page" anchory="page"/>
              </v:shape>
            </w:pict>
          </mc:Fallback>
        </mc:AlternateContent>
      </w:r>
      <w:r w:rsidR="00356898">
        <w:rPr>
          <w:noProof/>
        </w:rPr>
        <mc:AlternateContent>
          <mc:Choice Requires="wps">
            <w:drawing>
              <wp:anchor distT="0" distB="0" distL="114300" distR="114300" simplePos="0" relativeHeight="251619393" behindDoc="0" locked="0" layoutInCell="1" allowOverlap="1" wp14:anchorId="04F16FB8" wp14:editId="3D578D7B">
                <wp:simplePos x="0" y="0"/>
                <wp:positionH relativeFrom="page">
                  <wp:posOffset>1056640</wp:posOffset>
                </wp:positionH>
                <wp:positionV relativeFrom="page">
                  <wp:posOffset>3428365</wp:posOffset>
                </wp:positionV>
                <wp:extent cx="1991360" cy="5909945"/>
                <wp:effectExtent l="0" t="0" r="15240" b="8255"/>
                <wp:wrapTight wrapText="bothSides">
                  <wp:wrapPolygon edited="0">
                    <wp:start x="0" y="0"/>
                    <wp:lineTo x="0" y="21537"/>
                    <wp:lineTo x="21490" y="21537"/>
                    <wp:lineTo x="21490" y="0"/>
                    <wp:lineTo x="0" y="0"/>
                  </wp:wrapPolygon>
                </wp:wrapTight>
                <wp:docPr id="2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590994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66953A9" w14:textId="77777777" w:rsidR="000B02C4" w:rsidRDefault="000B02C4" w:rsidP="004D63F1">
                            <w:pPr>
                              <w:pStyle w:val="BodyText2"/>
                              <w:jc w:val="both"/>
                            </w:pPr>
                            <w:r>
                              <w:t>Donec ultricies congue nulla. Nulla rhoncus tortor eu risus. Praesent viverra, libero a aliquam pharetra, lacus urna faucibus dui, at vulputate ante augue sit amet justo. Nulla leo est, suscipit in, laoreet accumsan, pulvinar et, massa. Ut interdum orci sed nibh. Fusce quis purus. Quisque cursus nonummy metus. Quisque purus. Proin ultrices lacus et lectus. Nunc nunc elit, hendrerit at, tristique a, rhoncus eget, est. Nullam congue pulvinar nulla. Mauris ornare. Aenean non nulla eget erat varius euismod. Proin diam. Sed odio pede, porttitor eu, faucibus nec, volutpat ac, metus. Donec sit amet arcu in tortor adipiscing fermentum.</w:t>
                            </w:r>
                          </w:p>
                          <w:p w14:paraId="31BB35D0" w14:textId="77777777" w:rsidR="000B02C4" w:rsidRPr="00E04C89" w:rsidRDefault="000B02C4" w:rsidP="004D63F1">
                            <w:pPr>
                              <w:pStyle w:val="BodyText2"/>
                              <w:jc w:val="both"/>
                            </w:pPr>
                            <w:r>
                              <w:t xml:space="preserve">Nulla ut metus non purus consequat dignissim. Mauris eget nulla eu arcu aliquet condimentum. Praesent magna libero, cursus at, sodales id, ultricies in, purus. Sed in tortor. Vestibulum quis massa nec augue malesuada nonummy. Morbi in pede sed turpis. Nunc arcu ligula, mattis sed, accumsan et, ultrices nec, enim. Vivamus iaculis cursus nunc. Mauris et mauris in nunc dignissim varius.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16FB8" id="Text Box 97" o:spid="_x0000_s1069" type="#_x0000_t202" style="position:absolute;margin-left:83.2pt;margin-top:269.95pt;width:156.8pt;height:465.35pt;z-index:25161939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" mv:complextextbox="1" filled="f" stroked="f">
                <v:stroke o:forcedash="t"/>
                <v:textbox inset="0,0,0,0">
                  <w:txbxContent>
                    <w:p w14:paraId="266953A9" w14:textId="77777777" w:rsidR="000B02C4" w:rsidRDefault="000B02C4" w:rsidP="004D63F1">
                      <w:pPr>
                        <w:pStyle w:val="BodyText2"/>
                        <w:jc w:val="both"/>
                      </w:pPr>
                      <w:r>
                        <w:t>Donec ultricies congue nulla. Nulla rhoncus tortor eu risus. Praesent viverra, libero a aliquam pharetra, lacus urna faucibus dui, at vulputate ante augue sit amet justo. Nulla leo est, suscipit in, laoreet accumsan, pulvinar et, massa. Ut interdum orci sed nibh. Fusce quis purus. Quisque cursus nonummy metus. Quisque purus. Proin ultrices lacus et lectus. Nunc nunc elit, hendrerit at, tristique a, rhoncus eget, est. Nullam congue pulvinar nulla. Mauris ornare. Aenean non nulla eget erat varius euismod. Proin diam. Sed odio pede, porttitor eu, faucibus nec, volutpat ac, metus. Donec sit amet arcu in tortor adipiscing fermentum.</w:t>
                      </w:r>
                    </w:p>
                    <w:p w14:paraId="31BB35D0" w14:textId="77777777" w:rsidR="000B02C4" w:rsidRPr="00E04C89" w:rsidRDefault="000B02C4" w:rsidP="004D63F1">
                      <w:pPr>
                        <w:pStyle w:val="BodyText2"/>
                        <w:jc w:val="both"/>
                      </w:pPr>
                      <w:r>
                        <w:t xml:space="preserve">Nulla ut metus non purus consequat dignissim. Mauris eget nulla eu arcu aliquet condimentum. Praesent magna libero, cursus at, sodales id, ultricies in, purus. Sed in tortor. Vestibulum quis massa nec augue malesuada nonummy. Morbi in pede sed turpis. Nunc arcu ligula, mattis sed, accumsan et, ultrices nec, enim. Vivamus iaculis cursus nunc. Mauris et mauris in nunc dignissim varius. </w:t>
                      </w:r>
                    </w:p>
                  </w:txbxContent>
                </v:textbox>
                <w10:wrap type="tight" anchorx="page" anchory="page"/>
              </v:shape>
            </w:pict>
          </mc:Fallback>
        </mc:AlternateContent>
      </w:r>
      <w:r w:rsidR="00356898">
        <w:rPr>
          <w:noProof/>
        </w:rPr>
        <w:drawing>
          <wp:anchor distT="0" distB="0" distL="114300" distR="114300" simplePos="0" relativeHeight="251653237" behindDoc="0" locked="0" layoutInCell="1" allowOverlap="1" wp14:anchorId="62DB84E5" wp14:editId="1A861D89">
            <wp:simplePos x="0" y="0"/>
            <wp:positionH relativeFrom="page">
              <wp:posOffset>4267200</wp:posOffset>
            </wp:positionH>
            <wp:positionV relativeFrom="page">
              <wp:posOffset>635</wp:posOffset>
            </wp:positionV>
            <wp:extent cx="3505200" cy="10057765"/>
            <wp:effectExtent l="0" t="0" r="0" b="635"/>
            <wp:wrapThrough wrapText="bothSides">
              <wp:wrapPolygon edited="0">
                <wp:start x="0" y="0"/>
                <wp:lineTo x="0" y="21547"/>
                <wp:lineTo x="21443" y="21547"/>
                <wp:lineTo x="21443"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people-street-straight.jp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3505200" cy="100577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8327" behindDoc="0" locked="0" layoutInCell="1" allowOverlap="1" wp14:anchorId="2627CA2B" wp14:editId="5F838C57">
                <wp:simplePos x="0" y="0"/>
                <wp:positionH relativeFrom="page">
                  <wp:posOffset>0</wp:posOffset>
                </wp:positionH>
                <wp:positionV relativeFrom="page">
                  <wp:posOffset>0</wp:posOffset>
                </wp:positionV>
                <wp:extent cx="4127500" cy="10058400"/>
                <wp:effectExtent l="0" t="0" r="12700" b="0"/>
                <wp:wrapNone/>
                <wp:docPr id="26"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00" cy="10058400"/>
                        </a:xfrm>
                        <a:prstGeom prst="rect">
                          <a:avLst/>
                        </a:prstGeom>
                        <a:solidFill>
                          <a:schemeClr val="accent3">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50320C60" w14:textId="77777777" w:rsidR="000B02C4" w:rsidRPr="00AD174A" w:rsidRDefault="000B02C4" w:rsidP="00274F8A">
                            <w:pPr>
                              <w:pStyle w:val="Symbol"/>
                              <w:rPr>
                                <w:color w:val="8F94C7" w:themeColor="accent3" w:themeTint="66"/>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7CA2B" id="Rectangle 121" o:spid="_x0000_s1070" style="position:absolute;margin-left:0;margin-top:0;width:325pt;height:11in;z-index:2516183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" fillcolor="#1f223e [3206]" stroked="f">
                <v:textbox inset=",7.2pt,,7.2pt">
                  <w:txbxContent>
                    <w:p w14:paraId="50320C60" w14:textId="77777777" w:rsidR="000B02C4" w:rsidRPr="00AD174A" w:rsidRDefault="000B02C4" w:rsidP="00274F8A">
                      <w:pPr>
                        <w:pStyle w:val="Symbol"/>
                        <w:rPr>
                          <w:color w:val="8F94C7" w:themeColor="accent3" w:themeTint="66"/>
                        </w:rPr>
                      </w:pPr>
                    </w:p>
                  </w:txbxContent>
                </v:textbox>
                <w10:wrap anchorx="page" anchory="page"/>
              </v:rect>
            </w:pict>
          </mc:Fallback>
        </mc:AlternateContent>
      </w:r>
      <w:r w:rsidR="007E3BB7">
        <w:br w:type="page"/>
      </w:r>
      <w:r w:rsidR="00824D83" w:rsidRPr="000645A5">
        <w:rPr>
          <w:noProof/>
        </w:rPr>
        <w:drawing>
          <wp:anchor distT="0" distB="0" distL="114300" distR="114300" simplePos="0" relativeHeight="251821173" behindDoc="0" locked="0" layoutInCell="1" allowOverlap="1" wp14:anchorId="54ABD2B3" wp14:editId="5EBF08D9">
            <wp:simplePos x="0" y="0"/>
            <wp:positionH relativeFrom="page">
              <wp:posOffset>2690495</wp:posOffset>
            </wp:positionH>
            <wp:positionV relativeFrom="page">
              <wp:posOffset>621665</wp:posOffset>
            </wp:positionV>
            <wp:extent cx="2391410" cy="1194435"/>
            <wp:effectExtent l="0" t="0" r="0" b="0"/>
            <wp:wrapTight wrapText="bothSides">
              <wp:wrapPolygon edited="0">
                <wp:start x="0" y="0"/>
                <wp:lineTo x="0" y="21129"/>
                <wp:lineTo x="21336" y="21129"/>
                <wp:lineTo x="21336" y="0"/>
                <wp:lineTo x="0" y="0"/>
              </wp:wrapPolygon>
            </wp:wrapTight>
            <wp:docPr id="230"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0B02C4">
        <w:rPr>
          <w:noProof/>
        </w:rPr>
        <mc:AlternateContent>
          <mc:Choice Requires="wps">
            <w:drawing>
              <wp:anchor distT="0" distB="0" distL="114300" distR="114300" simplePos="0" relativeHeight="251806837" behindDoc="0" locked="0" layoutInCell="1" allowOverlap="1" wp14:anchorId="61C35548" wp14:editId="1DAB8CF1">
                <wp:simplePos x="0" y="0"/>
                <wp:positionH relativeFrom="page">
                  <wp:posOffset>1206500</wp:posOffset>
                </wp:positionH>
                <wp:positionV relativeFrom="page">
                  <wp:posOffset>7797800</wp:posOffset>
                </wp:positionV>
                <wp:extent cx="4622800" cy="1333500"/>
                <wp:effectExtent l="0" t="0" r="0" b="12700"/>
                <wp:wrapThrough wrapText="bothSides">
                  <wp:wrapPolygon edited="0">
                    <wp:start x="0" y="0"/>
                    <wp:lineTo x="0" y="21394"/>
                    <wp:lineTo x="21481" y="21394"/>
                    <wp:lineTo x="21481" y="0"/>
                    <wp:lineTo x="0" y="0"/>
                  </wp:wrapPolygon>
                </wp:wrapThrough>
                <wp:docPr id="330"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0" cy="1333500"/>
                        </a:xfrm>
                        <a:prstGeom prst="rect">
                          <a:avLst/>
                        </a:prstGeom>
                        <a:noFill/>
                        <a:ln>
                          <a:noFill/>
                        </a:ln>
                        <a:extLst>
                          <a:ext uri="{FAA26D3D-D897-4be2-8F04-BA451C77F1D7}">
                            <ma14:placeholderFlag xmlns:ma14="http://schemas.microsoft.com/office/mac/drawingml/2011/main"/>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B9587BD" w14:textId="77777777" w:rsidR="000B02C4" w:rsidRPr="009D6E1D" w:rsidRDefault="000B02C4" w:rsidP="000B02C4">
                            <w:pPr>
                              <w:spacing w:after="0"/>
                              <w:jc w:val="right"/>
                              <w:rPr>
                                <w:rFonts w:ascii="Times" w:eastAsia="Times New Roman" w:hAnsi="Times" w:cs="Times New Roman"/>
                                <w:i/>
                                <w:sz w:val="20"/>
                                <w:szCs w:val="20"/>
                              </w:rPr>
                            </w:pPr>
                            <w:r w:rsidRPr="009D6E1D">
                              <w:rPr>
                                <w:rFonts w:ascii="Arial" w:eastAsia="Times New Roman" w:hAnsi="Arial" w:cs="Arial"/>
                                <w:i/>
                                <w:color w:val="000000"/>
                                <w:sz w:val="20"/>
                                <w:szCs w:val="20"/>
                                <w:shd w:val="clear" w:color="auto" w:fill="FFFFFF"/>
                              </w:rPr>
                              <w:t>March 1, 2001</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Mr. John Smith</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Fictional Company</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Suite 12</w:t>
                            </w:r>
                            <w:r>
                              <w:rPr>
                                <w:rFonts w:ascii="Arial" w:eastAsia="Times New Roman" w:hAnsi="Arial" w:cs="Arial"/>
                                <w:i/>
                                <w:color w:val="000000"/>
                                <w:sz w:val="20"/>
                                <w:szCs w:val="20"/>
                              </w:rPr>
                              <w:t xml:space="preserve">, </w:t>
                            </w:r>
                            <w:r w:rsidRPr="009D6E1D">
                              <w:rPr>
                                <w:rFonts w:ascii="Arial" w:eastAsia="Times New Roman" w:hAnsi="Arial" w:cs="Arial"/>
                                <w:i/>
                                <w:color w:val="000000"/>
                                <w:sz w:val="20"/>
                                <w:szCs w:val="20"/>
                                <w:shd w:val="clear" w:color="auto" w:fill="FFFFFF"/>
                              </w:rPr>
                              <w:t>123 Main Street</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Anytown, CA 90000</w:t>
                            </w:r>
                          </w:p>
                          <w:p w14:paraId="12854E6E" w14:textId="77777777" w:rsidR="000B02C4" w:rsidRPr="009D6E1D" w:rsidRDefault="000B02C4" w:rsidP="000B02C4">
                            <w:pPr>
                              <w:pStyle w:val="Header"/>
                              <w:jc w:val="right"/>
                              <w:rPr>
                                <w:i/>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C35548" id="_x0000_s1071" type="#_x0000_t202" style="position:absolute;margin-left:95pt;margin-top:614pt;width:364pt;height:105pt;z-index:2518068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" mv:complextextbox="1" filled="f" stroked="f">
                <v:textbox inset="0,0,0,0">
                  <w:txbxContent>
                    <w:p w14:paraId="5B9587BD" w14:textId="77777777" w:rsidR="000B02C4" w:rsidRPr="009D6E1D" w:rsidRDefault="000B02C4" w:rsidP="000B02C4">
                      <w:pPr>
                        <w:spacing w:after="0"/>
                        <w:jc w:val="right"/>
                        <w:rPr>
                          <w:rFonts w:ascii="Times" w:eastAsia="Times New Roman" w:hAnsi="Times" w:cs="Times New Roman"/>
                          <w:i/>
                          <w:sz w:val="20"/>
                          <w:szCs w:val="20"/>
                        </w:rPr>
                      </w:pPr>
                      <w:r w:rsidRPr="009D6E1D">
                        <w:rPr>
                          <w:rFonts w:ascii="Arial" w:eastAsia="Times New Roman" w:hAnsi="Arial" w:cs="Arial"/>
                          <w:i/>
                          <w:color w:val="000000"/>
                          <w:sz w:val="20"/>
                          <w:szCs w:val="20"/>
                          <w:shd w:val="clear" w:color="auto" w:fill="FFFFFF"/>
                        </w:rPr>
                        <w:t>March 1, 2001</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Mr. John Smith</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Fictional Company</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Suite 12</w:t>
                      </w:r>
                      <w:r>
                        <w:rPr>
                          <w:rFonts w:ascii="Arial" w:eastAsia="Times New Roman" w:hAnsi="Arial" w:cs="Arial"/>
                          <w:i/>
                          <w:color w:val="000000"/>
                          <w:sz w:val="20"/>
                          <w:szCs w:val="20"/>
                        </w:rPr>
                        <w:t xml:space="preserve">, </w:t>
                      </w:r>
                      <w:r w:rsidRPr="009D6E1D">
                        <w:rPr>
                          <w:rFonts w:ascii="Arial" w:eastAsia="Times New Roman" w:hAnsi="Arial" w:cs="Arial"/>
                          <w:i/>
                          <w:color w:val="000000"/>
                          <w:sz w:val="20"/>
                          <w:szCs w:val="20"/>
                          <w:shd w:val="clear" w:color="auto" w:fill="FFFFFF"/>
                        </w:rPr>
                        <w:t>123 Main Street</w:t>
                      </w:r>
                      <w:r w:rsidRPr="009D6E1D">
                        <w:rPr>
                          <w:rFonts w:ascii="Arial" w:eastAsia="Times New Roman" w:hAnsi="Arial" w:cs="Arial"/>
                          <w:i/>
                          <w:color w:val="000000"/>
                          <w:sz w:val="20"/>
                          <w:szCs w:val="20"/>
                        </w:rPr>
                        <w:br/>
                      </w:r>
                      <w:r w:rsidRPr="009D6E1D">
                        <w:rPr>
                          <w:rFonts w:ascii="Arial" w:eastAsia="Times New Roman" w:hAnsi="Arial" w:cs="Arial"/>
                          <w:i/>
                          <w:color w:val="000000"/>
                          <w:sz w:val="20"/>
                          <w:szCs w:val="20"/>
                          <w:shd w:val="clear" w:color="auto" w:fill="FFFFFF"/>
                        </w:rPr>
                        <w:t>Anytown, CA 90000</w:t>
                      </w:r>
                    </w:p>
                    <w:p w14:paraId="12854E6E" w14:textId="77777777" w:rsidR="000B02C4" w:rsidRPr="009D6E1D" w:rsidRDefault="000B02C4" w:rsidP="000B02C4">
                      <w:pPr>
                        <w:pStyle w:val="Header"/>
                        <w:jc w:val="right"/>
                        <w:rPr>
                          <w:i/>
                        </w:rPr>
                      </w:pPr>
                    </w:p>
                  </w:txbxContent>
                </v:textbox>
                <w10:wrap type="through" anchorx="page" anchory="page"/>
              </v:shape>
            </w:pict>
          </mc:Fallback>
        </mc:AlternateContent>
      </w:r>
      <w:r w:rsidR="000B02C4">
        <w:rPr>
          <w:noProof/>
        </w:rPr>
        <mc:AlternateContent>
          <mc:Choice Requires="wpg">
            <w:drawing>
              <wp:anchor distT="0" distB="0" distL="114300" distR="114300" simplePos="0" relativeHeight="251794549" behindDoc="0" locked="0" layoutInCell="1" allowOverlap="1" wp14:anchorId="594AAE99" wp14:editId="21191480">
                <wp:simplePos x="0" y="0"/>
                <wp:positionH relativeFrom="page">
                  <wp:posOffset>1435100</wp:posOffset>
                </wp:positionH>
                <wp:positionV relativeFrom="page">
                  <wp:posOffset>7899400</wp:posOffset>
                </wp:positionV>
                <wp:extent cx="5397500" cy="889000"/>
                <wp:effectExtent l="0" t="0" r="12700" b="0"/>
                <wp:wrapThrough wrapText="bothSides">
                  <wp:wrapPolygon edited="0">
                    <wp:start x="1626" y="0"/>
                    <wp:lineTo x="0" y="617"/>
                    <wp:lineTo x="0" y="7406"/>
                    <wp:lineTo x="1626" y="10491"/>
                    <wp:lineTo x="1626" y="20983"/>
                    <wp:lineTo x="21549" y="20983"/>
                    <wp:lineTo x="21549" y="1234"/>
                    <wp:lineTo x="21244" y="617"/>
                    <wp:lineTo x="18093" y="0"/>
                    <wp:lineTo x="1626" y="0"/>
                  </wp:wrapPolygon>
                </wp:wrapThrough>
                <wp:docPr id="302" name="Group 302"/>
                <wp:cNvGraphicFramePr/>
                <a:graphic xmlns:a="http://schemas.openxmlformats.org/drawingml/2006/main">
                  <a:graphicData uri="http://schemas.microsoft.com/office/word/2010/wordprocessingGroup">
                    <wpg:wgp>
                      <wpg:cNvGrpSpPr/>
                      <wpg:grpSpPr>
                        <a:xfrm>
                          <a:off x="0" y="0"/>
                          <a:ext cx="5397500" cy="889000"/>
                          <a:chOff x="0" y="0"/>
                          <a:chExt cx="5397500" cy="889000"/>
                        </a:xfrm>
                      </wpg:grpSpPr>
                      <wps:wsp>
                        <wps:cNvPr id="303" name="Text Box 89"/>
                        <wps:cNvSpPr txBox="1">
                          <a:spLocks noChangeArrowheads="1"/>
                        </wps:cNvSpPr>
                        <wps:spPr bwMode="auto">
                          <a:xfrm>
                            <a:off x="474980" y="38100"/>
                            <a:ext cx="4020185" cy="8509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31132EA" w14:textId="77777777" w:rsidR="000B02C4" w:rsidRDefault="000B02C4" w:rsidP="00960BCE">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5DB2F25" w14:textId="77777777" w:rsidR="000B02C4" w:rsidRDefault="000B02C4" w:rsidP="00960BCE">
                              <w:pPr>
                                <w:pStyle w:val="Heading4"/>
                                <w:jc w:val="both"/>
                              </w:pPr>
                              <w:r>
                                <w:t xml:space="preserve">Ut eu libero. </w:t>
                              </w:r>
                            </w:p>
                            <w:p w14:paraId="74AC8D42" w14:textId="77777777" w:rsidR="000B02C4" w:rsidRDefault="000B02C4" w:rsidP="00960BCE">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1AB40FB2" w14:textId="77777777" w:rsidR="000B02C4" w:rsidRDefault="000B02C4" w:rsidP="00960BCE">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8CAD6BD" w14:textId="77777777" w:rsidR="000B02C4" w:rsidRDefault="000B02C4" w:rsidP="00960BCE">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689CD78A" w14:textId="77777777" w:rsidR="000B02C4" w:rsidRDefault="000B02C4" w:rsidP="00960BCE">
                              <w:pPr>
                                <w:pStyle w:val="BodyText"/>
                                <w:jc w:val="both"/>
                              </w:pPr>
                              <w:r>
                                <w:t xml:space="preserve">Vestibulum ante ipsum primis in faucibus orci luctus et ultrices posuere cubilia Curae. </w:t>
                              </w:r>
                            </w:p>
                            <w:p w14:paraId="6405C2E4" w14:textId="77777777" w:rsidR="000B02C4" w:rsidRDefault="000B02C4" w:rsidP="00960BCE">
                              <w:pPr>
                                <w:pStyle w:val="Heading4"/>
                                <w:jc w:val="both"/>
                              </w:pPr>
                              <w:r>
                                <w:t xml:space="preserve">Sed viverra ante ut arcu. </w:t>
                              </w:r>
                            </w:p>
                            <w:p w14:paraId="4C128509" w14:textId="77777777" w:rsidR="000B02C4" w:rsidRDefault="000B02C4" w:rsidP="00960BCE">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7D868CCC" w14:textId="77777777" w:rsidR="000B02C4" w:rsidRDefault="000B02C4" w:rsidP="00960BCE">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2DD468D8" w14:textId="77777777" w:rsidR="000B02C4" w:rsidRDefault="000B02C4" w:rsidP="00960BCE">
                              <w:pPr>
                                <w:pStyle w:val="BodyText"/>
                                <w:jc w:val="both"/>
                              </w:pPr>
                              <w:r>
                                <w:t>Cras sed neque laoreet orci tristique placerat. Duis semper turpis in augue. Morbi non orci. In condimentum tellus vitae odio.</w:t>
                              </w:r>
                            </w:p>
                          </w:txbxContent>
                        </wps:txbx>
                        <wps:bodyPr rot="0" vert="horz" wrap="square" lIns="0" tIns="0" rIns="0" bIns="0" anchor="t" anchorCtr="0" upright="1">
                          <a:noAutofit/>
                        </wps:bodyPr>
                      </wps:wsp>
                      <pic:pic xmlns:pic="http://schemas.openxmlformats.org/drawingml/2006/picture">
                        <pic:nvPicPr>
                          <pic:cNvPr id="304" name="Picture 304" descr="Macintosh HD:private:var:folders:c9:tp6vhbjx3rs4k60nf105smsr0000gn:T:TemporaryItems:876-200.png"/>
                          <pic:cNvPicPr>
                            <a:picLocks noChangeAspect="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17500" cy="317500"/>
                          </a:xfrm>
                          <a:prstGeom prst="rect">
                            <a:avLst/>
                          </a:prstGeom>
                          <a:noFill/>
                          <a:ln>
                            <a:noFill/>
                          </a:ln>
                        </pic:spPr>
                      </pic:pic>
                      <wps:wsp>
                        <wps:cNvPr id="305" name="Text Box 96"/>
                        <wps:cNvSpPr txBox="1">
                          <a:spLocks noChangeArrowheads="1"/>
                        </wps:cNvSpPr>
                        <wps:spPr bwMode="auto">
                          <a:xfrm>
                            <a:off x="4688840" y="50800"/>
                            <a:ext cx="708660" cy="82931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2B1C76A" w14:textId="77777777" w:rsidR="000B02C4" w:rsidRPr="00960BCE" w:rsidRDefault="000B02C4" w:rsidP="00960BCE">
                              <w:pPr>
                                <w:pStyle w:val="Header"/>
                                <w:rPr>
                                  <w:b/>
                                  <w:color w:val="000000" w:themeColor="text1"/>
                                </w:rPr>
                              </w:pPr>
                              <w:r>
                                <w:rPr>
                                  <w:b/>
                                  <w:color w:val="000000" w:themeColor="text1"/>
                                </w:rPr>
                                <w:t>$1,000</w:t>
                              </w:r>
                            </w:p>
                          </w:txbxContent>
                        </wps:txbx>
                        <wps:bodyPr rot="0" vert="horz" wrap="square" lIns="45720" tIns="0" rIns="45720" bIns="0" anchor="t" anchorCtr="0" upright="1">
                          <a:noAutofit/>
                        </wps:bodyPr>
                      </wps:wsp>
                    </wpg:wgp>
                  </a:graphicData>
                </a:graphic>
              </wp:anchor>
            </w:drawing>
          </mc:Choice>
          <mc:Fallback>
            <w:pict>
              <v:group w14:anchorId="594AAE99" id="Group 302" o:spid="_x0000_s1072" style="position:absolute;margin-left:113pt;margin-top:622pt;width:425pt;height:70pt;z-index:251794549;mso-position-horizontal-relative:page;mso-position-vertical-relative:page" coordsize="5397500,889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">
                <v:shape id="_x0000_s1073" type="#_x0000_t202" style="position:absolute;left:474980;top:38100;width:4020185;height:85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xb1pxAAA&#10;ANwAAAAPAAAAZHJzL2Rvd25yZXYueG1sRI9RSwMxEITfBf9DWME3m9hSsdemRSyCFAWvLe3rctle&#10;Dm83xyW25783guDjMDPfMIvVwK06Ux+bIBbuRwYUSRVcI7WF/e7l7hFUTCgO2yBk4ZsirJbXVwss&#10;XLhISedtqlWGSCzQgk+pK7SOlSfGOAodSfZOoWdMWfa1dj1eMpxbPTbmQTM2khc8dvTsqfrcfrGF&#10;g35bl8yn99LMNuXUx5qO/GHt7c3wNAeVaEj/4b/2q7MwMRP4PZOPgF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sW9acQAAADcAAAADwAAAAAAAAAAAAAAAACXAgAAZHJzL2Rv&#10;d25yZXYueG1sUEsFBgAAAAAEAAQA9QAAAIgDAAAAAA==&#10;" mv:complextextbox="1" filled="f" stroked="f">
                  <v:stroke o:forcedash="t"/>
                  <v:textbox inset="0,0,0,0">
                    <w:txbxContent>
                      <w:p w14:paraId="731132EA" w14:textId="77777777" w:rsidR="000B02C4" w:rsidRDefault="000B02C4" w:rsidP="00960BCE">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5DB2F25" w14:textId="77777777" w:rsidR="000B02C4" w:rsidRDefault="000B02C4" w:rsidP="00960BCE">
                        <w:pPr>
                          <w:pStyle w:val="Heading4"/>
                          <w:jc w:val="both"/>
                        </w:pPr>
                        <w:r>
                          <w:t xml:space="preserve">Ut eu libero. </w:t>
                        </w:r>
                      </w:p>
                      <w:p w14:paraId="74AC8D42" w14:textId="77777777" w:rsidR="000B02C4" w:rsidRDefault="000B02C4" w:rsidP="00960BCE">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1AB40FB2" w14:textId="77777777" w:rsidR="000B02C4" w:rsidRDefault="000B02C4" w:rsidP="00960BCE">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8CAD6BD" w14:textId="77777777" w:rsidR="000B02C4" w:rsidRDefault="000B02C4" w:rsidP="00960BCE">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689CD78A" w14:textId="77777777" w:rsidR="000B02C4" w:rsidRDefault="000B02C4" w:rsidP="00960BCE">
                        <w:pPr>
                          <w:pStyle w:val="BodyText"/>
                          <w:jc w:val="both"/>
                        </w:pPr>
                        <w:r>
                          <w:t xml:space="preserve">Vestibulum ante ipsum primis in faucibus orci luctus et ultrices posuere cubilia Curae. </w:t>
                        </w:r>
                      </w:p>
                      <w:p w14:paraId="6405C2E4" w14:textId="77777777" w:rsidR="000B02C4" w:rsidRDefault="000B02C4" w:rsidP="00960BCE">
                        <w:pPr>
                          <w:pStyle w:val="Heading4"/>
                          <w:jc w:val="both"/>
                        </w:pPr>
                        <w:r>
                          <w:t xml:space="preserve">Sed viverra ante ut arcu. </w:t>
                        </w:r>
                      </w:p>
                      <w:p w14:paraId="4C128509" w14:textId="77777777" w:rsidR="000B02C4" w:rsidRDefault="000B02C4" w:rsidP="00960BCE">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7D868CCC" w14:textId="77777777" w:rsidR="000B02C4" w:rsidRDefault="000B02C4" w:rsidP="00960BCE">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2DD468D8" w14:textId="77777777" w:rsidR="000B02C4" w:rsidRDefault="000B02C4" w:rsidP="00960BCE">
                        <w:pPr>
                          <w:pStyle w:val="BodyText"/>
                          <w:jc w:val="both"/>
                        </w:pPr>
                        <w:r>
                          <w:t>Cras sed neque laoreet orci tristique placerat. Duis semper turpis in augue. Morbi non orci. In condimentum tellus vitae odio.</w:t>
                        </w:r>
                      </w:p>
                    </w:txbxContent>
                  </v:textbox>
                </v:shape>
                <v:shape id="Picture 304" o:spid="_x0000_s1074" type="#_x0000_t75" alt="Macintosh HD:private:var:folders:c9:tp6vhbjx3rs4k60nf105smsr0000gn:T:TemporaryItems:876-200.png" style="position:absolute;width:317500;height:31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A7&#10;ejbDAAAA3AAAAA8AAABkcnMvZG93bnJldi54bWxEj0+LwjAUxO+C3yE8wZsm6iLSNYouLngS/Ht+&#10;27xt6zYvpYm1fvuNIHgcZuY3zHzZ2lI0VPvCsYbRUIEgTp0pONNwOn4PZiB8QDZYOiYND/KwXHQ7&#10;c0yMu/OemkPIRISwT1BDHkKVSOnTnCz6oauIo/fraoshyjqTpsZ7hNtSjpWaSosFx4UcK/rKKf07&#10;3KyGan2enser8md2vRrVbC+b3S3daN3vtatPEIHa8A6/2lujYaI+4HkmHgG5+A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Dt6NsMAAADcAAAADwAAAAAAAAAAAAAAAACcAgAA&#10;ZHJzL2Rvd25yZXYueG1sUEsFBgAAAAAEAAQA9wAAAIwDAAAAAA==&#10;">
                  <v:imagedata r:id="rId21" o:title="876-200.png"/>
                  <v:path arrowok="t"/>
                </v:shape>
                <v:shape id="_x0000_s1075" type="#_x0000_t202" style="position:absolute;left:4688840;top:50800;width:708660;height:829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xkc1xQAA&#10;ANwAAAAPAAAAZHJzL2Rvd25yZXYueG1sRI/RasJAFETfC/2H5Rb6UnSjthqiq4hg0RfB1A+4Zq/Z&#10;0OzdkN3G+PeuIPRxmJkzzGLV21p01PrKsYLRMAFBXDhdcang9LMdpCB8QNZYOyYFN/KwWr6+LDDT&#10;7spH6vJQighhn6ECE0KTSekLQxb90DXE0bu41mKIsi2lbvEa4baW4ySZSosVxwWDDW0MFb/5n1Ww&#10;3567mx/V/nuWVh+fa5MfzCVX6v2tX89BBOrDf/jZ3mkFk+QLHmfiEZDL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GRzXFAAAA3AAAAA8AAAAAAAAAAAAAAAAAlwIAAGRycy9k&#10;b3ducmV2LnhtbFBLBQYAAAAABAAEAPUAAACJAwAAAAA=&#10;" filled="f" stroked="f">
                  <v:textbox inset="3.6pt,0,3.6pt,0">
                    <w:txbxContent>
                      <w:p w14:paraId="12B1C76A" w14:textId="77777777" w:rsidR="000B02C4" w:rsidRPr="00960BCE" w:rsidRDefault="000B02C4" w:rsidP="00960BCE">
                        <w:pPr>
                          <w:pStyle w:val="Header"/>
                          <w:rPr>
                            <w:b/>
                            <w:color w:val="000000" w:themeColor="text1"/>
                          </w:rPr>
                        </w:pPr>
                        <w:r>
                          <w:rPr>
                            <w:b/>
                            <w:color w:val="000000" w:themeColor="text1"/>
                          </w:rPr>
                          <w:t>$1,000</w:t>
                        </w:r>
                      </w:p>
                    </w:txbxContent>
                  </v:textbox>
                </v:shape>
                <w10:wrap type="through" anchorx="page" anchory="page"/>
              </v:group>
            </w:pict>
          </mc:Fallback>
        </mc:AlternateContent>
      </w:r>
      <w:r w:rsidR="009E53C3">
        <w:rPr>
          <w:noProof/>
        </w:rPr>
        <mc:AlternateContent>
          <mc:Choice Requires="wpg">
            <w:drawing>
              <wp:anchor distT="0" distB="0" distL="114300" distR="114300" simplePos="0" relativeHeight="251793525" behindDoc="0" locked="0" layoutInCell="1" allowOverlap="1" wp14:anchorId="5A344213" wp14:editId="21D7A8FF">
                <wp:simplePos x="0" y="0"/>
                <wp:positionH relativeFrom="page">
                  <wp:posOffset>1435100</wp:posOffset>
                </wp:positionH>
                <wp:positionV relativeFrom="page">
                  <wp:posOffset>6616700</wp:posOffset>
                </wp:positionV>
                <wp:extent cx="5397500" cy="889000"/>
                <wp:effectExtent l="0" t="0" r="12700" b="0"/>
                <wp:wrapThrough wrapText="bothSides">
                  <wp:wrapPolygon edited="0">
                    <wp:start x="1626" y="0"/>
                    <wp:lineTo x="0" y="617"/>
                    <wp:lineTo x="0" y="7406"/>
                    <wp:lineTo x="1626" y="10491"/>
                    <wp:lineTo x="1626" y="20983"/>
                    <wp:lineTo x="21549" y="20983"/>
                    <wp:lineTo x="21549" y="1234"/>
                    <wp:lineTo x="21244" y="617"/>
                    <wp:lineTo x="18093" y="0"/>
                    <wp:lineTo x="1626" y="0"/>
                  </wp:wrapPolygon>
                </wp:wrapThrough>
                <wp:docPr id="255" name="Group 255"/>
                <wp:cNvGraphicFramePr/>
                <a:graphic xmlns:a="http://schemas.openxmlformats.org/drawingml/2006/main">
                  <a:graphicData uri="http://schemas.microsoft.com/office/word/2010/wordprocessingGroup">
                    <wpg:wgp>
                      <wpg:cNvGrpSpPr/>
                      <wpg:grpSpPr>
                        <a:xfrm>
                          <a:off x="0" y="0"/>
                          <a:ext cx="5397500" cy="889000"/>
                          <a:chOff x="0" y="0"/>
                          <a:chExt cx="5397500" cy="889000"/>
                        </a:xfrm>
                      </wpg:grpSpPr>
                      <wpg:grpSp>
                        <wpg:cNvPr id="254" name="Group 254"/>
                        <wpg:cNvGrpSpPr/>
                        <wpg:grpSpPr>
                          <a:xfrm>
                            <a:off x="474980" y="38100"/>
                            <a:ext cx="4020185" cy="850900"/>
                            <a:chOff x="0" y="0"/>
                            <a:chExt cx="4020185" cy="850900"/>
                          </a:xfrm>
                          <a:extLst>
                            <a:ext uri="{0CCBE362-F206-4b92-989A-16890622DB6E}">
                              <ma14:wrappingTextBoxFlag xmlns:ma14="http://schemas.microsoft.com/office/mac/drawingml/2011/main" val="1"/>
                            </a:ext>
                          </a:extLst>
                        </wpg:grpSpPr>
                        <wps:wsp>
                          <wps:cNvPr id="307" name="Text Box 89"/>
                          <wps:cNvSpPr txBox="1">
                            <a:spLocks noChangeArrowheads="1"/>
                          </wps:cNvSpPr>
                          <wps:spPr bwMode="auto">
                            <a:xfrm>
                              <a:off x="0" y="0"/>
                              <a:ext cx="4020185" cy="8509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0" tIns="0" rIns="0" bIns="0" anchor="t" anchorCtr="0" upright="1">
                            <a:noAutofit/>
                          </wps:bodyPr>
                        </wps:wsp>
                        <wps:wsp>
                          <wps:cNvPr id="224" name="Text Box 224"/>
                          <wps:cNvSpPr txBox="1"/>
                          <wps:spPr>
                            <a:xfrm>
                              <a:off x="0" y="0"/>
                              <a:ext cx="4020185" cy="198120"/>
                            </a:xfrm>
                            <a:prstGeom prst="rect">
                              <a:avLst/>
                            </a:prstGeom>
                            <a:noFill/>
                            <a:ln>
                              <a:noFill/>
                            </a:ln>
                            <a:effectLst/>
                            <a:extLst>
                              <a:ext uri="{C572A759-6A51-4108-AA02-DFA0A04FC94B}">
                                <ma14:wrappingTextBoxFlag xmlns:ma14="http://schemas.microsoft.com/office/mac/drawingml/2011/main"/>
                              </a:ext>
                            </a:extLst>
                          </wps:spPr>
                          <wps:txbx id="35">
                            <w:txbxContent>
                              <w:p w14:paraId="17DFC47B" w14:textId="77777777" w:rsidR="000B02C4" w:rsidRDefault="000B02C4" w:rsidP="00960BCE">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E816FA2" w14:textId="77777777" w:rsidR="000B02C4" w:rsidRDefault="000B02C4" w:rsidP="00960BCE">
                                <w:pPr>
                                  <w:pStyle w:val="Heading4"/>
                                  <w:jc w:val="both"/>
                                </w:pPr>
                                <w:r>
                                  <w:t xml:space="preserve">Ut eu libero. </w:t>
                                </w:r>
                              </w:p>
                              <w:p w14:paraId="46A48898" w14:textId="77777777" w:rsidR="000B02C4" w:rsidRDefault="000B02C4" w:rsidP="00960BCE">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1191B0B" w14:textId="77777777" w:rsidR="000B02C4" w:rsidRDefault="000B02C4" w:rsidP="00960BCE">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2B2F3716" w14:textId="77777777" w:rsidR="000B02C4" w:rsidRDefault="000B02C4" w:rsidP="00960BCE">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4D610269" w14:textId="77777777" w:rsidR="000B02C4" w:rsidRDefault="000B02C4" w:rsidP="00960BCE">
                                <w:pPr>
                                  <w:pStyle w:val="BodyText"/>
                                  <w:jc w:val="both"/>
                                </w:pPr>
                                <w:r>
                                  <w:t xml:space="preserve">Vestibulum ante ipsum primis in faucibus orci luctus et ultrices posuere cubilia Curae. </w:t>
                                </w:r>
                              </w:p>
                              <w:p w14:paraId="1DA6518F" w14:textId="77777777" w:rsidR="000B02C4" w:rsidRDefault="000B02C4" w:rsidP="00960BCE">
                                <w:pPr>
                                  <w:pStyle w:val="Heading4"/>
                                  <w:jc w:val="both"/>
                                </w:pPr>
                                <w:r>
                                  <w:t xml:space="preserve">Sed viverra ante ut arcu. </w:t>
                                </w:r>
                              </w:p>
                              <w:p w14:paraId="1093A582" w14:textId="77777777" w:rsidR="000B02C4" w:rsidRDefault="000B02C4" w:rsidP="00960BCE">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0B411571" w14:textId="77777777" w:rsidR="000B02C4" w:rsidRDefault="000B02C4" w:rsidP="00960BCE">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5AE03FC7" w14:textId="77777777" w:rsidR="000B02C4" w:rsidRDefault="000B02C4" w:rsidP="00960BCE">
                                <w:pPr>
                                  <w:pStyle w:val="BodyText"/>
                                  <w:jc w:val="both"/>
                                </w:pPr>
                                <w:r>
                                  <w:t>Cras sed neque laoreet orci tristique placerat. Duis semper turpis in augue. Morbi non orci. In condimentum tellus vitae odio.</w:t>
                                </w:r>
                              </w:p>
                            </w:txbxContent>
                          </wps:txbx>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25" name="Text Box 225"/>
                          <wps:cNvSpPr txBox="1"/>
                          <wps:spPr>
                            <a:xfrm>
                              <a:off x="0" y="196850"/>
                              <a:ext cx="4020185" cy="198755"/>
                            </a:xfrm>
                            <a:prstGeom prst="rect">
                              <a:avLst/>
                            </a:prstGeom>
                            <a:noFill/>
                            <a:ln>
                              <a:noFill/>
                            </a:ln>
                            <a:effectLst/>
                            <a:extLst>
                              <a:ext uri="{C572A759-6A51-4108-AA02-DFA0A04FC94B}">
                                <ma14:wrappingTextBoxFlag xmlns:ma14="http://schemas.microsoft.com/office/mac/drawingml/2011/main"/>
                              </a:ext>
                            </a:extLst>
                          </wps:spPr>
                          <wps:linkedTxbx id="35" seq="1"/>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26" name="Text Box 226"/>
                          <wps:cNvSpPr txBox="1"/>
                          <wps:spPr>
                            <a:xfrm>
                              <a:off x="0" y="394335"/>
                              <a:ext cx="4020185" cy="198120"/>
                            </a:xfrm>
                            <a:prstGeom prst="rect">
                              <a:avLst/>
                            </a:prstGeom>
                            <a:noFill/>
                            <a:ln>
                              <a:noFill/>
                            </a:ln>
                            <a:effectLst/>
                            <a:extLst>
                              <a:ext uri="{C572A759-6A51-4108-AA02-DFA0A04FC94B}">
                                <ma14:wrappingTextBoxFlag xmlns:ma14="http://schemas.microsoft.com/office/mac/drawingml/2011/main"/>
                              </a:ext>
                            </a:extLst>
                          </wps:spPr>
                          <wps:linkedTxbx id="35" seq="2"/>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33" name="Text Box 233"/>
                          <wps:cNvSpPr txBox="1"/>
                          <wps:spPr>
                            <a:xfrm>
                              <a:off x="0" y="591185"/>
                              <a:ext cx="4020185" cy="198755"/>
                            </a:xfrm>
                            <a:prstGeom prst="rect">
                              <a:avLst/>
                            </a:prstGeom>
                            <a:noFill/>
                            <a:ln>
                              <a:noFill/>
                            </a:ln>
                            <a:effectLst/>
                            <a:extLst>
                              <a:ext uri="{C572A759-6A51-4108-AA02-DFA0A04FC94B}">
                                <ma14:wrappingTextBoxFlag xmlns:ma14="http://schemas.microsoft.com/office/mac/drawingml/2011/main"/>
                              </a:ext>
                            </a:extLst>
                          </wps:spPr>
                          <wps:linkedTxbx id="35" seq="3"/>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g:grpSp>
                      <pic:pic xmlns:pic="http://schemas.openxmlformats.org/drawingml/2006/picture">
                        <pic:nvPicPr>
                          <pic:cNvPr id="308" name="Picture 308" descr="Macintosh HD:private:var:folders:c9:tp6vhbjx3rs4k60nf105smsr0000gn:T:TemporaryItems:876-200.png"/>
                          <pic:cNvPicPr>
                            <a:picLocks noChangeAspect="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17500" cy="317500"/>
                          </a:xfrm>
                          <a:prstGeom prst="rect">
                            <a:avLst/>
                          </a:prstGeom>
                          <a:noFill/>
                          <a:ln>
                            <a:noFill/>
                          </a:ln>
                        </pic:spPr>
                      </pic:pic>
                      <wps:wsp>
                        <wps:cNvPr id="309" name="Text Box 96"/>
                        <wps:cNvSpPr txBox="1">
                          <a:spLocks noChangeArrowheads="1"/>
                        </wps:cNvSpPr>
                        <wps:spPr bwMode="auto">
                          <a:xfrm>
                            <a:off x="4688840" y="50800"/>
                            <a:ext cx="708660" cy="82931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8E56" w14:textId="77777777" w:rsidR="000B02C4" w:rsidRPr="00960BCE" w:rsidRDefault="000B02C4" w:rsidP="00960BCE">
                              <w:pPr>
                                <w:pStyle w:val="Header"/>
                                <w:rPr>
                                  <w:b/>
                                  <w:color w:val="000000" w:themeColor="text1"/>
                                </w:rPr>
                              </w:pPr>
                              <w:r>
                                <w:rPr>
                                  <w:b/>
                                  <w:color w:val="000000" w:themeColor="text1"/>
                                </w:rPr>
                                <w:t>$1,000</w:t>
                              </w:r>
                            </w:p>
                          </w:txbxContent>
                        </wps:txbx>
                        <wps:bodyPr rot="0" vert="horz" wrap="square" lIns="45720" tIns="0" rIns="45720" bIns="0" anchor="t" anchorCtr="0" upright="1">
                          <a:noAutofit/>
                        </wps:bodyPr>
                      </wps:wsp>
                    </wpg:wgp>
                  </a:graphicData>
                </a:graphic>
              </wp:anchor>
            </w:drawing>
          </mc:Choice>
          <mc:Fallback>
            <w:pict>
              <v:group w14:anchorId="5A344213" id="Group 255" o:spid="_x0000_s1076" style="position:absolute;margin-left:113pt;margin-top:521pt;width:425pt;height:70pt;z-index:251793525;mso-position-horizontal-relative:page;mso-position-vertical-relative:page" coordsize="5397500,889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">
                <v:group id="Group 254" o:spid="_x0000_s1077" style="position:absolute;left:474980;top:38100;width:4020185;height:850900" coordsize="4020185,85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OMzA3jGAAAA3AAA&#10;AA8AAAAAAAAAAAAAAAAAqQIAAGRycy9kb3ducmV2LnhtbFBLBQYAAAAABAAEAPoAAACcAwAAAAA=&#10;" mv:complextextbox="1">
                  <v:shape id="_x0000_s1078" type="#_x0000_t202" style="position:absolute;width:4020185;height:85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rtqxAAA&#10;ANwAAAAPAAAAZHJzL2Rvd25yZXYueG1sRI9RSwMxEITfBf9DWKFvNtGibc+mRVoEEQWvLfV1uWwv&#10;h7eb4xLb898bQfBxmJlvmMVq4FadqI9NEAs3YwOKpAqukdrCfvd0PQMVE4rDNghZ+KYIq+XlxQIL&#10;F85S0mmbapUhEgu04FPqCq1j5YkxjkNHkr1j6BlTln2tXY/nDOdW3xpzrxkbyQseO1p7qj63X2zh&#10;oF83JfPxrTTzl/LOx5o++N3a0dXw+AAq0ZD+w3/tZ2dhYqbweyYfAb38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f67asQAAADcAAAADwAAAAAAAAAAAAAAAACXAgAAZHJzL2Rv&#10;d25yZXYueG1sUEsFBgAAAAAEAAQA9QAAAIgDAAAAAA==&#10;" mv:complextextbox="1" filled="f" stroked="f">
                    <v:stroke o:forcedash="t"/>
                    <v:textbox inset="0,0,0,0"/>
                  </v:shape>
                  <v:shape id="Text Box 224" o:spid="_x0000_s1079" type="#_x0000_t202" style="position:absolute;width:402018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90XlxAAA&#10;ANwAAAAPAAAAZHJzL2Rvd25yZXYueG1sRI9BawIxFITvBf9DeIVeimZdbJHVKCoUPNZtK3h7bJ67&#10;SzcvYRPj+u8bQehxmJlvmOV6MJ2I1PvWsoLpJANBXFndcq3g++tjPAfhA7LGzjIpuJGH9Wr0tMRC&#10;2ysfKJahFgnCvkAFTQiukNJXDRn0E+uIk3e2vcGQZF9L3eM1wU0n8yx7lwZbTgsNOto1VP2WF6Pg&#10;dbM93WLQb1J/7tkdy/jjplGpl+dhswARaAj/4Ud7rxXk+QzuZ9IRkK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fdF5cQAAADcAAAADwAAAAAAAAAAAAAAAACXAgAAZHJzL2Rv&#10;d25yZXYueG1sUEsFBgAAAAAEAAQA9QAAAIgDAAAAAA==&#10;" filled="f" stroked="f">
                    <v:textbox style="mso-next-textbox:#Text Box 225;mso-fit-shape-to-text:t" inset="0,0,0,0">
                      <w:txbxContent>
                        <w:p w14:paraId="17DFC47B" w14:textId="77777777" w:rsidR="000B02C4" w:rsidRDefault="000B02C4" w:rsidP="00960BCE">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7E816FA2" w14:textId="77777777" w:rsidR="000B02C4" w:rsidRDefault="000B02C4" w:rsidP="00960BCE">
                          <w:pPr>
                            <w:pStyle w:val="Heading4"/>
                            <w:jc w:val="both"/>
                          </w:pPr>
                          <w:r>
                            <w:t xml:space="preserve">Ut eu libero. </w:t>
                          </w:r>
                        </w:p>
                        <w:p w14:paraId="46A48898" w14:textId="77777777" w:rsidR="000B02C4" w:rsidRDefault="000B02C4" w:rsidP="00960BCE">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1191B0B" w14:textId="77777777" w:rsidR="000B02C4" w:rsidRDefault="000B02C4" w:rsidP="00960BCE">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2B2F3716" w14:textId="77777777" w:rsidR="000B02C4" w:rsidRDefault="000B02C4" w:rsidP="00960BCE">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4D610269" w14:textId="77777777" w:rsidR="000B02C4" w:rsidRDefault="000B02C4" w:rsidP="00960BCE">
                          <w:pPr>
                            <w:pStyle w:val="BodyText"/>
                            <w:jc w:val="both"/>
                          </w:pPr>
                          <w:r>
                            <w:t xml:space="preserve">Vestibulum ante ipsum primis in faucibus orci luctus et ultrices posuere cubilia Curae. </w:t>
                          </w:r>
                        </w:p>
                        <w:p w14:paraId="1DA6518F" w14:textId="77777777" w:rsidR="000B02C4" w:rsidRDefault="000B02C4" w:rsidP="00960BCE">
                          <w:pPr>
                            <w:pStyle w:val="Heading4"/>
                            <w:jc w:val="both"/>
                          </w:pPr>
                          <w:r>
                            <w:t xml:space="preserve">Sed viverra ante ut arcu. </w:t>
                          </w:r>
                        </w:p>
                        <w:p w14:paraId="1093A582" w14:textId="77777777" w:rsidR="000B02C4" w:rsidRDefault="000B02C4" w:rsidP="00960BCE">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0B411571" w14:textId="77777777" w:rsidR="000B02C4" w:rsidRDefault="000B02C4" w:rsidP="00960BCE">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5AE03FC7" w14:textId="77777777" w:rsidR="000B02C4" w:rsidRDefault="000B02C4" w:rsidP="00960BCE">
                          <w:pPr>
                            <w:pStyle w:val="BodyText"/>
                            <w:jc w:val="both"/>
                          </w:pPr>
                          <w:r>
                            <w:t>Cras sed neque laoreet orci tristique placerat. Duis semper turpis in augue. Morbi non orci. In condimentum tellus vitae odio.</w:t>
                          </w:r>
                        </w:p>
                      </w:txbxContent>
                    </v:textbox>
                  </v:shape>
                  <v:shape id="Text Box 225" o:spid="_x0000_s1080" type="#_x0000_t202" style="position:absolute;top:196850;width:4020185;height:198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u+B+wwAA&#10;ANwAAAAPAAAAZHJzL2Rvd25yZXYueG1sRI9Pi8IwFMTvwn6H8Ba8yJpacFmqUVxB8KjdP7C3R/Ns&#10;yzYvoYmxfnsjCB6HmfkNs1wPphORet9aVjCbZiCIK6tbrhV8f+3ePkD4gKyxs0wKruRhvXoZLbHQ&#10;9sJHimWoRYKwL1BBE4IrpPRVQwb91Dri5J1sbzAk2ddS93hJcNPJPMvepcGW00KDjrYNVf/l2SiY&#10;bD7/rjHoudSHPbvfMv64WVRq/DpsFiACDeEZfrT3WkGez+F+Jh0Bub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u+B+wwAAANwAAAAPAAAAAAAAAAAAAAAAAJcCAABkcnMvZG93&#10;bnJldi54bWxQSwUGAAAAAAQABAD1AAAAhwMAAAAA&#10;" filled="f" stroked="f">
                    <v:textbox style="mso-next-textbox:#Text Box 226;mso-fit-shape-to-text:t" inset="0,0,0,0">
                      <w:txbxContent/>
                    </v:textbox>
                  </v:shape>
                  <v:shape id="Text Box 226" o:spid="_x0000_s1081" type="#_x0000_t202" style="position:absolute;top:394335;width:402018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aX4JwwAA&#10;ANwAAAAPAAAAZHJzL2Rvd25yZXYueG1sRI9BawIxFITvhf6H8ApeSs26oJTVKLYgeNRVC709Ns/d&#10;pZuXsEnj+u+NIHgcZuYbZrEaTCci9b61rGAyzkAQV1a3XCs4HjYfnyB8QNbYWSYFV/KwWr6+LLDQ&#10;9sJ7imWoRYKwL1BBE4IrpPRVQwb92Dri5J1tbzAk2ddS93hJcNPJPMtm0mDLaaFBR98NVX/lv1Hw&#10;vv76vcagp1Lvtux+ynhyk6jU6G1Yz0EEGsIz/GhvtYI8n8H9TDoCc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aX4JwwAAANwAAAAPAAAAAAAAAAAAAAAAAJcCAABkcnMvZG93&#10;bnJldi54bWxQSwUGAAAAAAQABAD1AAAAhwMAAAAA&#10;" filled="f" stroked="f">
                    <v:textbox style="mso-next-textbox:#Text Box 233;mso-fit-shape-to-text:t" inset="0,0,0,0">
                      <w:txbxContent/>
                    </v:textbox>
                  </v:shape>
                  <v:shape id="Text Box 233" o:spid="_x0000_s1082" type="#_x0000_t202" style="position:absolute;top:591185;width:4020185;height:198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x0tMwwAA&#10;ANwAAAAPAAAAZHJzL2Rvd25yZXYueG1sRI9BawIxFITvQv9DeIVeRLMqFlmNYgsFj3atgrfH5rm7&#10;uHkJmzSu/74RCh6HmfmGWW1604pInW8sK5iMMxDEpdUNVwp+Dl+jBQgfkDW2lknBnTxs1i+DFeba&#10;3vibYhEqkSDsc1RQh+ByKX1Zk0E/to44eRfbGQxJdpXUHd4S3LRymmXv0mDDaaFGR581ldfi1ygY&#10;bj/O9xj0XOr9jt2piEc3iUq9vfbbJYhAfXiG/9s7rWA6m8HjTDoCc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x0tMwwAAANwAAAAPAAAAAAAAAAAAAAAAAJcCAABkcnMvZG93&#10;bnJldi54bWxQSwUGAAAAAAQABAD1AAAAhwMAAAAA&#10;" filled="f" stroked="f">
                    <v:textbox style="mso-fit-shape-to-text:t" inset="0,0,0,0">
                      <w:txbxContent/>
                    </v:textbox>
                  </v:shape>
                </v:group>
                <v:shape id="Picture 308" o:spid="_x0000_s1083" type="#_x0000_t75" alt="Macintosh HD:private:var:folders:c9:tp6vhbjx3rs4k60nf105smsr0000gn:T:TemporaryItems:876-200.png" style="position:absolute;width:317500;height:31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F2&#10;cDO/AAAA3AAAAA8AAABkcnMvZG93bnJldi54bWxET8uKwjAU3Q/4D+EK7sZEB0SqUVQccCX4XF+b&#10;a1ttbkoTa/17sxBcHs57Om9tKRqqfeFYw6CvQBCnzhScaTge/n/HIHxANlg6Jg0v8jCfdX6mmBj3&#10;5B01+5CJGMI+QQ15CFUipU9zsuj7riKO3NXVFkOEdSZNjc8Ybks5VGokLRYcG3KsaJVTet8/rIZq&#10;eRqdhovyMr7djGo25/X2ka617nXbxQREoDZ8xR/3xmj4U3FtPBOPgJy9A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xdnAzvwAAANwAAAAPAAAAAAAAAAAAAAAAAJwCAABkcnMv&#10;ZG93bnJldi54bWxQSwUGAAAAAAQABAD3AAAAiAMAAAAA&#10;">
                  <v:imagedata r:id="rId21" o:title="876-200.png"/>
                  <v:path arrowok="t"/>
                </v:shape>
                <v:shape id="_x0000_s1084" type="#_x0000_t202" style="position:absolute;left:4688840;top:50800;width:708660;height:829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i00wxQAA&#10;ANwAAAAPAAAAZHJzL2Rvd25yZXYueG1sRI/RasJAFETfBf9huYIvUje2Ym2ajUhBaV8KjX7ANXvN&#10;BrN3Q3aN8e+7hYKPw8ycYbLNYBvRU+drxwoW8wQEcel0zZWC42H3tAbhA7LGxjEpuJOHTT4eZZhq&#10;d+Mf6otQiQhhn6ICE0KbSulLQxb93LXE0Tu7zmKIsquk7vAW4baRz0mykhZrjgsGW/owVF6Kq1Xw&#10;tTv1d79o/P51Xc+WW1N8m3Oh1HQybN9BBBrCI/zf/tQKXpI3+DsTj4DM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LTTDFAAAA3AAAAA8AAAAAAAAAAAAAAAAAlwIAAGRycy9k&#10;b3ducmV2LnhtbFBLBQYAAAAABAAEAPUAAACJAwAAAAA=&#10;" filled="f" stroked="f">
                  <v:textbox inset="3.6pt,0,3.6pt,0">
                    <w:txbxContent>
                      <w:p w14:paraId="3CBC8E56" w14:textId="77777777" w:rsidR="000B02C4" w:rsidRPr="00960BCE" w:rsidRDefault="000B02C4" w:rsidP="00960BCE">
                        <w:pPr>
                          <w:pStyle w:val="Header"/>
                          <w:rPr>
                            <w:b/>
                            <w:color w:val="000000" w:themeColor="text1"/>
                          </w:rPr>
                        </w:pPr>
                        <w:r>
                          <w:rPr>
                            <w:b/>
                            <w:color w:val="000000" w:themeColor="text1"/>
                          </w:rPr>
                          <w:t>$1,000</w:t>
                        </w:r>
                      </w:p>
                    </w:txbxContent>
                  </v:textbox>
                </v:shape>
                <w10:wrap type="through" anchorx="page" anchory="page"/>
              </v:group>
            </w:pict>
          </mc:Fallback>
        </mc:AlternateContent>
      </w:r>
      <w:r w:rsidR="009E53C3">
        <w:rPr>
          <w:noProof/>
        </w:rPr>
        <mc:AlternateContent>
          <mc:Choice Requires="wpg">
            <w:drawing>
              <wp:anchor distT="0" distB="0" distL="114300" distR="114300" simplePos="0" relativeHeight="251780213" behindDoc="0" locked="0" layoutInCell="1" allowOverlap="1" wp14:anchorId="697B0D29" wp14:editId="30B4C586">
                <wp:simplePos x="0" y="0"/>
                <wp:positionH relativeFrom="page">
                  <wp:posOffset>1435100</wp:posOffset>
                </wp:positionH>
                <wp:positionV relativeFrom="page">
                  <wp:posOffset>5359400</wp:posOffset>
                </wp:positionV>
                <wp:extent cx="5397500" cy="889000"/>
                <wp:effectExtent l="0" t="0" r="12700" b="0"/>
                <wp:wrapThrough wrapText="bothSides">
                  <wp:wrapPolygon edited="0">
                    <wp:start x="1626" y="0"/>
                    <wp:lineTo x="0" y="617"/>
                    <wp:lineTo x="0" y="7406"/>
                    <wp:lineTo x="1626" y="10491"/>
                    <wp:lineTo x="1626" y="20983"/>
                    <wp:lineTo x="21549" y="20983"/>
                    <wp:lineTo x="21549" y="1234"/>
                    <wp:lineTo x="21244" y="617"/>
                    <wp:lineTo x="18093" y="0"/>
                    <wp:lineTo x="1626" y="0"/>
                  </wp:wrapPolygon>
                </wp:wrapThrough>
                <wp:docPr id="30" name="Group 30"/>
                <wp:cNvGraphicFramePr/>
                <a:graphic xmlns:a="http://schemas.openxmlformats.org/drawingml/2006/main">
                  <a:graphicData uri="http://schemas.microsoft.com/office/word/2010/wordprocessingGroup">
                    <wpg:wgp>
                      <wpg:cNvGrpSpPr/>
                      <wpg:grpSpPr>
                        <a:xfrm>
                          <a:off x="0" y="0"/>
                          <a:ext cx="5397500" cy="889000"/>
                          <a:chOff x="0" y="0"/>
                          <a:chExt cx="5397500" cy="889000"/>
                        </a:xfrm>
                      </wpg:grpSpPr>
                      <wpg:grpSp>
                        <wpg:cNvPr id="25" name="Group 25"/>
                        <wpg:cNvGrpSpPr/>
                        <wpg:grpSpPr>
                          <a:xfrm>
                            <a:off x="474980" y="38100"/>
                            <a:ext cx="4020185" cy="850900"/>
                            <a:chOff x="0" y="0"/>
                            <a:chExt cx="4020185" cy="850900"/>
                          </a:xfrm>
                          <a:extLst>
                            <a:ext uri="{0CCBE362-F206-4b92-989A-16890622DB6E}">
                              <ma14:wrappingTextBoxFlag xmlns:ma14="http://schemas.microsoft.com/office/mac/drawingml/2011/main" val="1"/>
                            </a:ext>
                          </a:extLst>
                        </wpg:grpSpPr>
                        <wps:wsp>
                          <wps:cNvPr id="311" name="Text Box 89"/>
                          <wps:cNvSpPr txBox="1">
                            <a:spLocks noChangeArrowheads="1"/>
                          </wps:cNvSpPr>
                          <wps:spPr bwMode="auto">
                            <a:xfrm>
                              <a:off x="0" y="0"/>
                              <a:ext cx="4020185" cy="8509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0" tIns="0" rIns="0" bIns="0" anchor="t" anchorCtr="0" upright="1">
                            <a:noAutofit/>
                          </wps:bodyPr>
                        </wps:wsp>
                        <wps:wsp>
                          <wps:cNvPr id="18" name="Text Box 18"/>
                          <wps:cNvSpPr txBox="1"/>
                          <wps:spPr>
                            <a:xfrm>
                              <a:off x="0" y="0"/>
                              <a:ext cx="4020185" cy="168910"/>
                            </a:xfrm>
                            <a:prstGeom prst="rect">
                              <a:avLst/>
                            </a:prstGeom>
                            <a:noFill/>
                            <a:ln>
                              <a:noFill/>
                            </a:ln>
                            <a:effectLst/>
                            <a:extLst>
                              <a:ext uri="{C572A759-6A51-4108-AA02-DFA0A04FC94B}">
                                <ma14:wrappingTextBoxFlag xmlns:ma14="http://schemas.microsoft.com/office/mac/drawingml/2011/main"/>
                              </a:ext>
                            </a:extLst>
                          </wps:spPr>
                          <wps:txbx id="37">
                            <w:txbxContent>
                              <w:p w14:paraId="1D8CB077" w14:textId="77777777" w:rsidR="000B02C4" w:rsidRPr="00960BCE" w:rsidRDefault="000B02C4" w:rsidP="00960BCE">
                                <w:pPr>
                                  <w:spacing w:line="276" w:lineRule="auto"/>
                                  <w:jc w:val="both"/>
                                  <w:rPr>
                                    <w:sz w:val="20"/>
                                    <w:szCs w:val="20"/>
                                  </w:rPr>
                                </w:pPr>
                                <w:r w:rsidRPr="00960BCE">
                                  <w:rPr>
                                    <w:sz w:val="20"/>
                                    <w:szCs w:val="20"/>
                                  </w:rP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395A8BAA" w14:textId="77777777" w:rsidR="000B02C4" w:rsidRPr="00960BCE" w:rsidRDefault="000B02C4" w:rsidP="00960BCE">
                                <w:pPr>
                                  <w:pStyle w:val="Heading4"/>
                                  <w:spacing w:line="276" w:lineRule="auto"/>
                                  <w:jc w:val="both"/>
                                  <w:rPr>
                                    <w:sz w:val="20"/>
                                    <w:szCs w:val="20"/>
                                  </w:rPr>
                                </w:pPr>
                                <w:r w:rsidRPr="00960BCE">
                                  <w:rPr>
                                    <w:sz w:val="20"/>
                                    <w:szCs w:val="20"/>
                                  </w:rPr>
                                  <w:t xml:space="preserve">Ut eu libero. </w:t>
                                </w:r>
                              </w:p>
                              <w:p w14:paraId="61ACC8B4" w14:textId="77777777" w:rsidR="000B02C4" w:rsidRPr="00960BCE" w:rsidRDefault="000B02C4" w:rsidP="00960BCE">
                                <w:pPr>
                                  <w:spacing w:line="276" w:lineRule="auto"/>
                                  <w:jc w:val="both"/>
                                  <w:rPr>
                                    <w:sz w:val="20"/>
                                    <w:szCs w:val="20"/>
                                  </w:rPr>
                                </w:pPr>
                                <w:r w:rsidRPr="00960BCE">
                                  <w:rPr>
                                    <w:sz w:val="20"/>
                                    <w:szCs w:val="20"/>
                                  </w:rP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C9C9A53" w14:textId="77777777" w:rsidR="000B02C4" w:rsidRPr="00960BCE" w:rsidRDefault="000B02C4" w:rsidP="00960BCE">
                                <w:pPr>
                                  <w:spacing w:line="276" w:lineRule="auto"/>
                                  <w:jc w:val="both"/>
                                  <w:rPr>
                                    <w:sz w:val="20"/>
                                    <w:szCs w:val="20"/>
                                  </w:rPr>
                                </w:pPr>
                                <w:r w:rsidRPr="00960BCE">
                                  <w:rPr>
                                    <w:sz w:val="20"/>
                                    <w:szCs w:val="20"/>
                                  </w:rP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5ED9426F" w14:textId="77777777" w:rsidR="000B02C4" w:rsidRPr="00960BCE" w:rsidRDefault="000B02C4" w:rsidP="00960BCE">
                                <w:pPr>
                                  <w:spacing w:line="276" w:lineRule="auto"/>
                                  <w:jc w:val="both"/>
                                  <w:rPr>
                                    <w:sz w:val="20"/>
                                    <w:szCs w:val="20"/>
                                  </w:rPr>
                                </w:pPr>
                                <w:r w:rsidRPr="00960BCE">
                                  <w:rPr>
                                    <w:sz w:val="20"/>
                                    <w:szCs w:val="20"/>
                                  </w:rP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4FD685D3" w14:textId="77777777" w:rsidR="000B02C4" w:rsidRPr="00960BCE" w:rsidRDefault="000B02C4" w:rsidP="00960BCE">
                                <w:pPr>
                                  <w:spacing w:line="276" w:lineRule="auto"/>
                                  <w:jc w:val="both"/>
                                  <w:rPr>
                                    <w:sz w:val="20"/>
                                    <w:szCs w:val="20"/>
                                  </w:rPr>
                                </w:pPr>
                                <w:r w:rsidRPr="00960BCE">
                                  <w:rPr>
                                    <w:sz w:val="20"/>
                                    <w:szCs w:val="20"/>
                                  </w:rPr>
                                  <w:t xml:space="preserve">Vestibulum ante ipsum primis in faucibus orci luctus et ultrices posuere cubilia Curae. </w:t>
                                </w:r>
                              </w:p>
                              <w:p w14:paraId="73D8BFE6" w14:textId="77777777" w:rsidR="000B02C4" w:rsidRPr="00960BCE" w:rsidRDefault="000B02C4" w:rsidP="00960BCE">
                                <w:pPr>
                                  <w:pStyle w:val="Heading4"/>
                                  <w:spacing w:line="276" w:lineRule="auto"/>
                                  <w:jc w:val="both"/>
                                  <w:rPr>
                                    <w:sz w:val="20"/>
                                    <w:szCs w:val="20"/>
                                  </w:rPr>
                                </w:pPr>
                                <w:r w:rsidRPr="00960BCE">
                                  <w:rPr>
                                    <w:sz w:val="20"/>
                                    <w:szCs w:val="20"/>
                                  </w:rPr>
                                  <w:t xml:space="preserve">Sed viverra ante ut arcu. </w:t>
                                </w:r>
                              </w:p>
                              <w:p w14:paraId="5D46C8FF" w14:textId="77777777" w:rsidR="000B02C4" w:rsidRPr="00960BCE" w:rsidRDefault="000B02C4" w:rsidP="00960BCE">
                                <w:pPr>
                                  <w:spacing w:line="276" w:lineRule="auto"/>
                                  <w:jc w:val="both"/>
                                  <w:rPr>
                                    <w:sz w:val="20"/>
                                    <w:szCs w:val="20"/>
                                  </w:rPr>
                                </w:pPr>
                                <w:r w:rsidRPr="00960BCE">
                                  <w:rPr>
                                    <w:sz w:val="20"/>
                                    <w:szCs w:val="20"/>
                                  </w:rPr>
                                  <w:t xml:space="preserve">Vivamus ut nisl a lectus volutpat laoreet. Fusce rutrum mi eget felis. Etiam sollicitudin, ligula id accumsan lobortis, neque erat bibendum erat, eget volutpat mi enim auctor turpis. Duis tellus quam, vulputate eu, semper vel, accumsan non, diam. </w:t>
                                </w:r>
                              </w:p>
                              <w:p w14:paraId="7F99D4F2" w14:textId="77777777" w:rsidR="000B02C4" w:rsidRPr="00960BCE" w:rsidRDefault="000B02C4" w:rsidP="00960BCE">
                                <w:pPr>
                                  <w:spacing w:line="276" w:lineRule="auto"/>
                                  <w:jc w:val="both"/>
                                  <w:rPr>
                                    <w:sz w:val="20"/>
                                    <w:szCs w:val="20"/>
                                  </w:rPr>
                                </w:pPr>
                                <w:r w:rsidRPr="00960BCE">
                                  <w:rPr>
                                    <w:sz w:val="20"/>
                                    <w:szCs w:val="20"/>
                                  </w:rPr>
                                  <w:t xml:space="preserve">In hac habitasse platea dictumst. Sed accumsan, ligula at consectetuer ultrices, urna neque ullamcorper orci, in feugiat justo massa euismod nisl. Suspendisse aliquet interdum libero. 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4B8B40D9" w14:textId="77777777" w:rsidR="000B02C4" w:rsidRPr="00960BCE" w:rsidRDefault="000B02C4" w:rsidP="00960BCE">
                                <w:pPr>
                                  <w:spacing w:line="276" w:lineRule="auto"/>
                                  <w:jc w:val="both"/>
                                  <w:rPr>
                                    <w:sz w:val="20"/>
                                    <w:szCs w:val="20"/>
                                  </w:rPr>
                                </w:pPr>
                                <w:r w:rsidRPr="00960BCE">
                                  <w:rPr>
                                    <w:sz w:val="20"/>
                                    <w:szCs w:val="20"/>
                                  </w:rPr>
                                  <w:t>Cras sed neque laoreet orci tristique placerat. Duis semper turpis in augue. Morbi non orci. In condimentum tellus vitae odio.</w:t>
                                </w:r>
                              </w:p>
                            </w:txbxContent>
                          </wps:txbx>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19" name="Text Box 19"/>
                          <wps:cNvSpPr txBox="1"/>
                          <wps:spPr>
                            <a:xfrm>
                              <a:off x="0" y="167640"/>
                              <a:ext cx="4020185" cy="169545"/>
                            </a:xfrm>
                            <a:prstGeom prst="rect">
                              <a:avLst/>
                            </a:prstGeom>
                            <a:noFill/>
                            <a:ln>
                              <a:noFill/>
                            </a:ln>
                            <a:effectLst/>
                            <a:extLst>
                              <a:ext uri="{C572A759-6A51-4108-AA02-DFA0A04FC94B}">
                                <ma14:wrappingTextBoxFlag xmlns:ma14="http://schemas.microsoft.com/office/mac/drawingml/2011/main"/>
                              </a:ext>
                            </a:extLst>
                          </wps:spPr>
                          <wps:linkedTxbx id="37" seq="1"/>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0" name="Text Box 20"/>
                          <wps:cNvSpPr txBox="1"/>
                          <wps:spPr>
                            <a:xfrm>
                              <a:off x="0" y="335915"/>
                              <a:ext cx="4020185" cy="168910"/>
                            </a:xfrm>
                            <a:prstGeom prst="rect">
                              <a:avLst/>
                            </a:prstGeom>
                            <a:noFill/>
                            <a:ln>
                              <a:noFill/>
                            </a:ln>
                            <a:effectLst/>
                            <a:extLst>
                              <a:ext uri="{C572A759-6A51-4108-AA02-DFA0A04FC94B}">
                                <ma14:wrappingTextBoxFlag xmlns:ma14="http://schemas.microsoft.com/office/mac/drawingml/2011/main"/>
                              </a:ext>
                            </a:extLst>
                          </wps:spPr>
                          <wps:linkedTxbx id="37" seq="2"/>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1" name="Text Box 21"/>
                          <wps:cNvSpPr txBox="1"/>
                          <wps:spPr>
                            <a:xfrm>
                              <a:off x="0" y="503555"/>
                              <a:ext cx="4020185" cy="169545"/>
                            </a:xfrm>
                            <a:prstGeom prst="rect">
                              <a:avLst/>
                            </a:prstGeom>
                            <a:noFill/>
                            <a:ln>
                              <a:noFill/>
                            </a:ln>
                            <a:effectLst/>
                            <a:extLst>
                              <a:ext uri="{C572A759-6A51-4108-AA02-DFA0A04FC94B}">
                                <ma14:wrappingTextBoxFlag xmlns:ma14="http://schemas.microsoft.com/office/mac/drawingml/2011/main"/>
                              </a:ext>
                            </a:extLst>
                          </wps:spPr>
                          <wps:linkedTxbx id="37" seq="3"/>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23" name="Text Box 23"/>
                          <wps:cNvSpPr txBox="1"/>
                          <wps:spPr>
                            <a:xfrm>
                              <a:off x="0" y="671830"/>
                              <a:ext cx="4020185" cy="168910"/>
                            </a:xfrm>
                            <a:prstGeom prst="rect">
                              <a:avLst/>
                            </a:prstGeom>
                            <a:noFill/>
                            <a:ln>
                              <a:noFill/>
                            </a:ln>
                            <a:effectLst/>
                            <a:extLst>
                              <a:ext uri="{C572A759-6A51-4108-AA02-DFA0A04FC94B}">
                                <ma14:wrappingTextBoxFlag xmlns:ma14="http://schemas.microsoft.com/office/mac/drawingml/2011/main"/>
                              </a:ext>
                            </a:extLst>
                          </wps:spPr>
                          <wps:linkedTxbx id="37" seq="4"/>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g:grpSp>
                      <pic:pic xmlns:pic="http://schemas.openxmlformats.org/drawingml/2006/picture">
                        <pic:nvPicPr>
                          <pic:cNvPr id="312" name="Picture 312" descr="Macintosh HD:private:var:folders:c9:tp6vhbjx3rs4k60nf105smsr0000gn:T:TemporaryItems:876-200.png"/>
                          <pic:cNvPicPr>
                            <a:picLocks noChangeAspect="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17500" cy="317500"/>
                          </a:xfrm>
                          <a:prstGeom prst="rect">
                            <a:avLst/>
                          </a:prstGeom>
                          <a:noFill/>
                          <a:ln>
                            <a:noFill/>
                          </a:ln>
                        </pic:spPr>
                      </pic:pic>
                      <wps:wsp>
                        <wps:cNvPr id="313" name="Text Box 96"/>
                        <wps:cNvSpPr txBox="1">
                          <a:spLocks noChangeArrowheads="1"/>
                        </wps:cNvSpPr>
                        <wps:spPr bwMode="auto">
                          <a:xfrm>
                            <a:off x="4688840" y="50800"/>
                            <a:ext cx="708660" cy="82931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627F2C7" w14:textId="77777777" w:rsidR="000B02C4" w:rsidRPr="00960BCE" w:rsidRDefault="000B02C4" w:rsidP="00960BCE">
                              <w:pPr>
                                <w:rPr>
                                  <w:b/>
                                  <w:color w:val="000000" w:themeColor="text1"/>
                                </w:rPr>
                              </w:pPr>
                              <w:r>
                                <w:rPr>
                                  <w:b/>
                                  <w:color w:val="000000" w:themeColor="text1"/>
                                </w:rPr>
                                <w:t>$1,000</w:t>
                              </w:r>
                            </w:p>
                          </w:txbxContent>
                        </wps:txbx>
                        <wps:bodyPr rot="0" vert="horz" wrap="square" lIns="45720" tIns="0" rIns="45720" bIns="0" anchor="t" anchorCtr="0" upright="1">
                          <a:noAutofit/>
                        </wps:bodyPr>
                      </wps:wsp>
                    </wpg:wgp>
                  </a:graphicData>
                </a:graphic>
              </wp:anchor>
            </w:drawing>
          </mc:Choice>
          <mc:Fallback>
            <w:pict>
              <v:group w14:anchorId="697B0D29" id="Group 30" o:spid="_x0000_s1085" style="position:absolute;margin-left:113pt;margin-top:422pt;width:425pt;height:70pt;z-index:251780213;mso-position-horizontal-relative:page;mso-position-vertical-relative:page" coordsize="5397500,889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">
                <v:group id="Group 25" o:spid="_x0000_s1086" style="position:absolute;left:474980;top:38100;width:4020185;height:850900" coordsize="4020185,85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QE+HxAAAANsAAAAP&#10;AAAAAAAAAAAAAAAAAKkCAABkcnMvZG93bnJldi54bWxQSwUGAAAAAAQABAD6AAAAmgMAAAAA&#10;" mv:complextextbox="1">
                  <v:shape id="_x0000_s1087" type="#_x0000_t202" style="position:absolute;width:4020185;height:85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ghBYxAAA&#10;ANwAAAAPAAAAZHJzL2Rvd25yZXYueG1sRI9RS8NAEITfhf6HYwXf2kuUisZeS1GEUiqYKvq65La5&#10;YHYv5K5t+u97hYKPw8x8w8wWA7fqQH1ovBjIJxkoksrbRmoD31/v4ydQIaJYbL2QgRMFWMxHNzMs&#10;rD9KSYdtrFWCSCjQgIuxK7QOlSPGMPEdSfJ2vmeMSfa1tj0eE5xbfZ9lj5qxkbTgsKNXR9Xfds8G&#10;fvTmrWTefZTZ87qculDTL38ac3c7LF9ARRrif/jaXlkDD3kOlzPpCOj5G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IIQWMQAAADcAAAADwAAAAAAAAAAAAAAAACXAgAAZHJzL2Rv&#10;d25yZXYueG1sUEsFBgAAAAAEAAQA9QAAAIgDAAAAAA==&#10;" mv:complextextbox="1" filled="f" stroked="f">
                    <v:stroke o:forcedash="t"/>
                    <v:textbox inset="0,0,0,0"/>
                  </v:shape>
                  <v:shape id="Text Box 18" o:spid="_x0000_s1088" type="#_x0000_t202" style="position:absolute;width:4020185;height:168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bQFEwwAA&#10;ANsAAAAPAAAAZHJzL2Rvd25yZXYueG1sRI9BawIxEIXvhf6HMAUvRbMKFVmNYgsFj+2qhd6GzXR3&#10;6WYSNmlc/33nIHib4b1575vNbnS9yjTEzrOB+awARVx723Fj4HR8n65AxYRssfdMBq4UYbd9fNhg&#10;af2FPylXqVESwrFEA21KodQ61i05jDMfiEX78YPDJOvQaDvgRcJdrxdFsdQOO5aGFgO9tVT/Vn/O&#10;wPP+9fuak33R9uPA4avK5zDPxkyexv0aVKIx3c2364MVfIGVX2QAv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bQFEwwAAANsAAAAPAAAAAAAAAAAAAAAAAJcCAABkcnMvZG93&#10;bnJldi54bWxQSwUGAAAAAAQABAD1AAAAhwMAAAAA&#10;" filled="f" stroked="f">
                    <v:textbox style="mso-next-textbox:#Text Box 19;mso-fit-shape-to-text:t" inset="0,0,0,0">
                      <w:txbxContent>
                        <w:p w14:paraId="1D8CB077" w14:textId="77777777" w:rsidR="000B02C4" w:rsidRPr="00960BCE" w:rsidRDefault="000B02C4" w:rsidP="00960BCE">
                          <w:pPr>
                            <w:spacing w:line="276" w:lineRule="auto"/>
                            <w:jc w:val="both"/>
                            <w:rPr>
                              <w:sz w:val="20"/>
                              <w:szCs w:val="20"/>
                            </w:rPr>
                          </w:pPr>
                          <w:r w:rsidRPr="00960BCE">
                            <w:rPr>
                              <w:sz w:val="20"/>
                              <w:szCs w:val="20"/>
                            </w:rP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395A8BAA" w14:textId="77777777" w:rsidR="000B02C4" w:rsidRPr="00960BCE" w:rsidRDefault="000B02C4" w:rsidP="00960BCE">
                          <w:pPr>
                            <w:pStyle w:val="Heading4"/>
                            <w:spacing w:line="276" w:lineRule="auto"/>
                            <w:jc w:val="both"/>
                            <w:rPr>
                              <w:sz w:val="20"/>
                              <w:szCs w:val="20"/>
                            </w:rPr>
                          </w:pPr>
                          <w:r w:rsidRPr="00960BCE">
                            <w:rPr>
                              <w:sz w:val="20"/>
                              <w:szCs w:val="20"/>
                            </w:rPr>
                            <w:t xml:space="preserve">Ut eu libero. </w:t>
                          </w:r>
                        </w:p>
                        <w:p w14:paraId="61ACC8B4" w14:textId="77777777" w:rsidR="000B02C4" w:rsidRPr="00960BCE" w:rsidRDefault="000B02C4" w:rsidP="00960BCE">
                          <w:pPr>
                            <w:spacing w:line="276" w:lineRule="auto"/>
                            <w:jc w:val="both"/>
                            <w:rPr>
                              <w:sz w:val="20"/>
                              <w:szCs w:val="20"/>
                            </w:rPr>
                          </w:pPr>
                          <w:r w:rsidRPr="00960BCE">
                            <w:rPr>
                              <w:sz w:val="20"/>
                              <w:szCs w:val="20"/>
                            </w:rP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3C9C9A53" w14:textId="77777777" w:rsidR="000B02C4" w:rsidRPr="00960BCE" w:rsidRDefault="000B02C4" w:rsidP="00960BCE">
                          <w:pPr>
                            <w:spacing w:line="276" w:lineRule="auto"/>
                            <w:jc w:val="both"/>
                            <w:rPr>
                              <w:sz w:val="20"/>
                              <w:szCs w:val="20"/>
                            </w:rPr>
                          </w:pPr>
                          <w:r w:rsidRPr="00960BCE">
                            <w:rPr>
                              <w:sz w:val="20"/>
                              <w:szCs w:val="20"/>
                            </w:rP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5ED9426F" w14:textId="77777777" w:rsidR="000B02C4" w:rsidRPr="00960BCE" w:rsidRDefault="000B02C4" w:rsidP="00960BCE">
                          <w:pPr>
                            <w:spacing w:line="276" w:lineRule="auto"/>
                            <w:jc w:val="both"/>
                            <w:rPr>
                              <w:sz w:val="20"/>
                              <w:szCs w:val="20"/>
                            </w:rPr>
                          </w:pPr>
                          <w:r w:rsidRPr="00960BCE">
                            <w:rPr>
                              <w:sz w:val="20"/>
                              <w:szCs w:val="20"/>
                            </w:rP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4FD685D3" w14:textId="77777777" w:rsidR="000B02C4" w:rsidRPr="00960BCE" w:rsidRDefault="000B02C4" w:rsidP="00960BCE">
                          <w:pPr>
                            <w:spacing w:line="276" w:lineRule="auto"/>
                            <w:jc w:val="both"/>
                            <w:rPr>
                              <w:sz w:val="20"/>
                              <w:szCs w:val="20"/>
                            </w:rPr>
                          </w:pPr>
                          <w:r w:rsidRPr="00960BCE">
                            <w:rPr>
                              <w:sz w:val="20"/>
                              <w:szCs w:val="20"/>
                            </w:rPr>
                            <w:t xml:space="preserve">Vestibulum ante ipsum primis in faucibus orci luctus et ultrices posuere cubilia Curae. </w:t>
                          </w:r>
                        </w:p>
                        <w:p w14:paraId="73D8BFE6" w14:textId="77777777" w:rsidR="000B02C4" w:rsidRPr="00960BCE" w:rsidRDefault="000B02C4" w:rsidP="00960BCE">
                          <w:pPr>
                            <w:pStyle w:val="Heading4"/>
                            <w:spacing w:line="276" w:lineRule="auto"/>
                            <w:jc w:val="both"/>
                            <w:rPr>
                              <w:sz w:val="20"/>
                              <w:szCs w:val="20"/>
                            </w:rPr>
                          </w:pPr>
                          <w:r w:rsidRPr="00960BCE">
                            <w:rPr>
                              <w:sz w:val="20"/>
                              <w:szCs w:val="20"/>
                            </w:rPr>
                            <w:t xml:space="preserve">Sed viverra ante ut arcu. </w:t>
                          </w:r>
                        </w:p>
                        <w:p w14:paraId="5D46C8FF" w14:textId="77777777" w:rsidR="000B02C4" w:rsidRPr="00960BCE" w:rsidRDefault="000B02C4" w:rsidP="00960BCE">
                          <w:pPr>
                            <w:spacing w:line="276" w:lineRule="auto"/>
                            <w:jc w:val="both"/>
                            <w:rPr>
                              <w:sz w:val="20"/>
                              <w:szCs w:val="20"/>
                            </w:rPr>
                          </w:pPr>
                          <w:r w:rsidRPr="00960BCE">
                            <w:rPr>
                              <w:sz w:val="20"/>
                              <w:szCs w:val="20"/>
                            </w:rPr>
                            <w:t xml:space="preserve">Vivamus ut nisl a lectus volutpat laoreet. Fusce rutrum mi eget felis. Etiam sollicitudin, ligula id accumsan lobortis, neque erat bibendum erat, eget volutpat mi enim auctor turpis. Duis tellus quam, vulputate eu, semper vel, accumsan non, diam. </w:t>
                          </w:r>
                        </w:p>
                        <w:p w14:paraId="7F99D4F2" w14:textId="77777777" w:rsidR="000B02C4" w:rsidRPr="00960BCE" w:rsidRDefault="000B02C4" w:rsidP="00960BCE">
                          <w:pPr>
                            <w:spacing w:line="276" w:lineRule="auto"/>
                            <w:jc w:val="both"/>
                            <w:rPr>
                              <w:sz w:val="20"/>
                              <w:szCs w:val="20"/>
                            </w:rPr>
                          </w:pPr>
                          <w:r w:rsidRPr="00960BCE">
                            <w:rPr>
                              <w:sz w:val="20"/>
                              <w:szCs w:val="20"/>
                            </w:rPr>
                            <w:t xml:space="preserve">In hac habitasse platea dictumst. Sed accumsan, ligula at consectetuer ultrices, urna neque ullamcorper orci, in feugiat justo massa euismod nisl. Suspendisse aliquet interdum libero. 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4B8B40D9" w14:textId="77777777" w:rsidR="000B02C4" w:rsidRPr="00960BCE" w:rsidRDefault="000B02C4" w:rsidP="00960BCE">
                          <w:pPr>
                            <w:spacing w:line="276" w:lineRule="auto"/>
                            <w:jc w:val="both"/>
                            <w:rPr>
                              <w:sz w:val="20"/>
                              <w:szCs w:val="20"/>
                            </w:rPr>
                          </w:pPr>
                          <w:r w:rsidRPr="00960BCE">
                            <w:rPr>
                              <w:sz w:val="20"/>
                              <w:szCs w:val="20"/>
                            </w:rPr>
                            <w:t>Cras sed neque laoreet orci tristique placerat. Duis semper turpis in augue. Morbi non orci. In condimentum tellus vitae odio.</w:t>
                          </w:r>
                        </w:p>
                      </w:txbxContent>
                    </v:textbox>
                  </v:shape>
                  <v:shape id="Text Box 19" o:spid="_x0000_s1089" type="#_x0000_t202" style="position:absolute;top:167640;width:4020185;height:1695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IaTfwQAA&#10;ANsAAAAPAAAAZHJzL2Rvd25yZXYueG1sRE/fa8IwEH4f+D+EE/YyNHWwMatpUWHg41an4NvRnG2x&#10;uYQmi/W/XwaDvd3H9/PW5Wh6EWnwnWUFi3kGgri2uuNGwdfhffYGwgdkjb1lUnAnD2UxeVhjru2N&#10;PylWoREphH2OCtoQXC6lr1sy6OfWESfuYgeDIcGhkXrAWwo3vXzOsldpsOPU0KKjXUv1tfo2Cp42&#10;2/M9Bv0i9cee3amKR7eISj1Ox80KRKAx/Iv/3Hud5i/h95d0gCx+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2SGk38EAAADbAAAADwAAAAAAAAAAAAAAAACXAgAAZHJzL2Rvd25y&#10;ZXYueG1sUEsFBgAAAAAEAAQA9QAAAIUDAAAAAA==&#10;" filled="f" stroked="f">
                    <v:textbox style="mso-next-textbox:#Text Box 20;mso-fit-shape-to-text:t" inset="0,0,0,0">
                      <w:txbxContent/>
                    </v:textbox>
                  </v:shape>
                  <v:shape id="Text Box 20" o:spid="_x0000_s1090" type="#_x0000_t202" style="position:absolute;top:335915;width:4020185;height:168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d8f/vwAA&#10;ANsAAAAPAAAAZHJzL2Rvd25yZXYueG1sRE9Ni8IwEL0L+x/CCHsRTRWUpRrFFRY8at1d8DY0Y1ts&#10;JqGJsf57cxA8Pt73atObVkTqfGNZwXSSgSAurW64UvB7+hl/gfABWWNrmRQ8yMNm/TFYYa7tnY8U&#10;i1CJFMI+RwV1CC6X0pc1GfQT64gTd7GdwZBgV0nd4T2Fm1bOsmwhDTacGmp0tKupvBY3o2C0/T4/&#10;YtBzqQ97dv9F/HPTqNTnsN8uQQTqw1v8cu+1gllan76kHyDXT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Z3x/+/AAAA2wAAAA8AAAAAAAAAAAAAAAAAlwIAAGRycy9kb3ducmV2&#10;LnhtbFBLBQYAAAAABAAEAPUAAACDAwAAAAA=&#10;" filled="f" stroked="f">
                    <v:textbox style="mso-next-textbox:#Text Box 21;mso-fit-shape-to-text:t" inset="0,0,0,0">
                      <w:txbxContent/>
                    </v:textbox>
                  </v:shape>
                  <v:shape id="Text Box 21" o:spid="_x0000_s1091" type="#_x0000_t202" style="position:absolute;top:503555;width:4020185;height:1695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O2JkwgAA&#10;ANsAAAAPAAAAZHJzL2Rvd25yZXYueG1sRI9BawIxFITvhf6H8ApeimZXaJHVKCoIHnWrhd4em+fu&#10;4uYlbGJc/70pFHocZuYbZrEaTCci9b61rCCfZCCIK6tbrhWcvnbjGQgfkDV2lknBgzyslq8vCyy0&#10;vfORYhlqkSDsC1TQhOAKKX3VkEE/sY44eRfbGwxJ9rXUPd4T3HRymmWf0mDLaaFBR9uGqmt5Mwre&#10;15ufRwz6Q+rDnt13Gc8uj0qN3ob1HESgIfyH/9p7rWCaw++X9APk8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k7YmTCAAAA2wAAAA8AAAAAAAAAAAAAAAAAlwIAAGRycy9kb3du&#10;cmV2LnhtbFBLBQYAAAAABAAEAPUAAACGAwAAAAA=&#10;" filled="f" stroked="f">
                    <v:textbox style="mso-next-textbox:#Text Box 23;mso-fit-shape-to-text:t" inset="0,0,0,0">
                      <w:txbxContent/>
                    </v:textbox>
                  </v:shape>
                  <v:shape id="Text Box 23" o:spid="_x0000_s1092" type="#_x0000_t202" style="position:absolute;top:671830;width:4020185;height:16891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VmIwgAA&#10;ANsAAAAPAAAAZHJzL2Rvd25yZXYueG1sRI9BawIxFITvQv9DeAUvUrMqlrI1ihUEj7raQm+Pzevu&#10;0s1L2MS4/nsjCB6HmfmGWax604pInW8sK5iMMxDEpdUNVwpOx+3bBwgfkDW2lknBlTysli+DBeba&#10;XvhAsQiVSBD2OSqoQ3C5lL6syaAfW0ecvD/bGQxJdpXUHV4S3LRymmXv0mDDaaFGR5uayv/ibBSM&#10;1l+/1xj0XOr9jt1PEb/dJCo1fO3XnyAC9eEZfrR3WsF0Bvcv6QfI5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lWYjCAAAA2wAAAA8AAAAAAAAAAAAAAAAAlwIAAGRycy9kb3du&#10;cmV2LnhtbFBLBQYAAAAABAAEAPUAAACGAwAAAAA=&#10;" filled="f" stroked="f">
                    <v:textbox style="mso-fit-shape-to-text:t" inset="0,0,0,0">
                      <w:txbxContent/>
                    </v:textbox>
                  </v:shape>
                </v:group>
                <v:shape id="Picture 312" o:spid="_x0000_s1093" type="#_x0000_t75" alt="Macintosh HD:private:var:folders:c9:tp6vhbjx3rs4k60nf105smsr0000gn:T:TemporaryItems:876-200.png" style="position:absolute;width:317500;height:31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VH&#10;0QTEAAAA3AAAAA8AAABkcnMvZG93bnJldi54bWxEj0FrwkAUhO8F/8PyhN7qxhSCpK6iopCT0FR7&#10;fmafSTT7NmTXJP77bqHQ4zAz3zDL9Wga0VPnassK5rMIBHFhdc2lgtPX4W0BwnlkjY1lUvAkB+vV&#10;5GWJqbYDf1Kf+1IECLsUFVTet6mUrqjIoJvZljh4V9sZ9EF2pdQdDgFuGhlHUSIN1hwWKmxpV1Fx&#10;zx9GQbs9J+d401wWt5uO+ux7f3wUe6Vep+PmA4Sn0f+H/9qZVvA+j+H3TDgCcvU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VH0QTEAAAA3AAAAA8AAAAAAAAAAAAAAAAAnAIA&#10;AGRycy9kb3ducmV2LnhtbFBLBQYAAAAABAAEAPcAAACNAwAAAAA=&#10;">
                  <v:imagedata r:id="rId21" o:title="876-200.png"/>
                  <v:path arrowok="t"/>
                </v:shape>
                <v:shape id="_x0000_s1094" type="#_x0000_t202" style="position:absolute;left:4688840;top:50800;width:708660;height:829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uuwHxAAA&#10;ANwAAAAPAAAAZHJzL2Rvd25yZXYueG1sRI/RasJAFETfhf7DcgVfRDfRUkPqKlJQ7EuhaT/gNnvN&#10;BrN3Q3aN8e/dguDjMDNnmPV2sI3oqfO1YwXpPAFBXDpdc6Xg92c/y0D4gKyxcUwKbuRhu3kZrTHX&#10;7srf1BehEhHCPkcFJoQ2l9KXhiz6uWuJo3dyncUQZVdJ3eE1wm0jF0nyJi3WHBcMtvRhqDwXF6vg&#10;c//X33za+MMqq6evO1N8mVOh1GQ87N5BBBrCM/xoH7WCZbqE/zPxCMjN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8brsB8QAAADcAAAADwAAAAAAAAAAAAAAAACXAgAAZHJzL2Rv&#10;d25yZXYueG1sUEsFBgAAAAAEAAQA9QAAAIgDAAAAAA==&#10;" filled="f" stroked="f">
                  <v:textbox inset="3.6pt,0,3.6pt,0">
                    <w:txbxContent>
                      <w:p w14:paraId="1627F2C7" w14:textId="77777777" w:rsidR="000B02C4" w:rsidRPr="00960BCE" w:rsidRDefault="000B02C4" w:rsidP="00960BCE">
                        <w:pPr>
                          <w:rPr>
                            <w:b/>
                            <w:color w:val="000000" w:themeColor="text1"/>
                          </w:rPr>
                        </w:pPr>
                        <w:r>
                          <w:rPr>
                            <w:b/>
                            <w:color w:val="000000" w:themeColor="text1"/>
                          </w:rPr>
                          <w:t>$1,000</w:t>
                        </w:r>
                      </w:p>
                    </w:txbxContent>
                  </v:textbox>
                </v:shape>
                <w10:wrap type="through" anchorx="page" anchory="page"/>
              </v:group>
            </w:pict>
          </mc:Fallback>
        </mc:AlternateContent>
      </w:r>
      <w:r w:rsidR="009E53C3">
        <w:rPr>
          <w:noProof/>
        </w:rPr>
        <mc:AlternateContent>
          <mc:Choice Requires="wpg">
            <w:drawing>
              <wp:anchor distT="0" distB="0" distL="114300" distR="114300" simplePos="0" relativeHeight="251766901" behindDoc="0" locked="0" layoutInCell="1" allowOverlap="1" wp14:anchorId="220A612D" wp14:editId="033EB75F">
                <wp:simplePos x="0" y="0"/>
                <wp:positionH relativeFrom="page">
                  <wp:posOffset>1435100</wp:posOffset>
                </wp:positionH>
                <wp:positionV relativeFrom="page">
                  <wp:posOffset>4127500</wp:posOffset>
                </wp:positionV>
                <wp:extent cx="5397500" cy="889000"/>
                <wp:effectExtent l="0" t="0" r="12700" b="0"/>
                <wp:wrapThrough wrapText="bothSides">
                  <wp:wrapPolygon edited="0">
                    <wp:start x="1626" y="0"/>
                    <wp:lineTo x="0" y="617"/>
                    <wp:lineTo x="0" y="7406"/>
                    <wp:lineTo x="1626" y="10491"/>
                    <wp:lineTo x="1626" y="20983"/>
                    <wp:lineTo x="21549" y="20983"/>
                    <wp:lineTo x="21549" y="1234"/>
                    <wp:lineTo x="21244" y="617"/>
                    <wp:lineTo x="18093" y="0"/>
                    <wp:lineTo x="1626" y="0"/>
                  </wp:wrapPolygon>
                </wp:wrapThrough>
                <wp:docPr id="15" name="Group 15"/>
                <wp:cNvGraphicFramePr/>
                <a:graphic xmlns:a="http://schemas.openxmlformats.org/drawingml/2006/main">
                  <a:graphicData uri="http://schemas.microsoft.com/office/word/2010/wordprocessingGroup">
                    <wpg:wgp>
                      <wpg:cNvGrpSpPr/>
                      <wpg:grpSpPr>
                        <a:xfrm>
                          <a:off x="0" y="0"/>
                          <a:ext cx="5397500" cy="889000"/>
                          <a:chOff x="0" y="0"/>
                          <a:chExt cx="5397500" cy="889000"/>
                        </a:xfrm>
                      </wpg:grpSpPr>
                      <wpg:grpSp>
                        <wpg:cNvPr id="14" name="Group 14"/>
                        <wpg:cNvGrpSpPr/>
                        <wpg:grpSpPr>
                          <a:xfrm>
                            <a:off x="474980" y="38100"/>
                            <a:ext cx="4020185" cy="850900"/>
                            <a:chOff x="0" y="0"/>
                            <a:chExt cx="4020185" cy="850900"/>
                          </a:xfrm>
                          <a:extLst>
                            <a:ext uri="{0CCBE362-F206-4b92-989A-16890622DB6E}">
                              <ma14:wrappingTextBoxFlag xmlns:ma14="http://schemas.microsoft.com/office/mac/drawingml/2011/main" val="1"/>
                            </a:ext>
                          </a:extLst>
                        </wpg:grpSpPr>
                        <wps:wsp>
                          <wps:cNvPr id="315" name="Text Box 89"/>
                          <wps:cNvSpPr txBox="1">
                            <a:spLocks noChangeArrowheads="1"/>
                          </wps:cNvSpPr>
                          <wps:spPr bwMode="auto">
                            <a:xfrm>
                              <a:off x="0" y="0"/>
                              <a:ext cx="4020185" cy="85090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0" tIns="0" rIns="0" bIns="0" anchor="t" anchorCtr="0" upright="1">
                            <a:noAutofit/>
                          </wps:bodyPr>
                        </wps:wsp>
                        <wps:wsp>
                          <wps:cNvPr id="2" name="Text Box 2"/>
                          <wps:cNvSpPr txBox="1"/>
                          <wps:spPr>
                            <a:xfrm>
                              <a:off x="0" y="0"/>
                              <a:ext cx="4020185" cy="198120"/>
                            </a:xfrm>
                            <a:prstGeom prst="rect">
                              <a:avLst/>
                            </a:prstGeom>
                            <a:noFill/>
                            <a:ln>
                              <a:noFill/>
                            </a:ln>
                            <a:effectLst/>
                            <a:extLst>
                              <a:ext uri="{C572A759-6A51-4108-AA02-DFA0A04FC94B}">
                                <ma14:wrappingTextBoxFlag xmlns:ma14="http://schemas.microsoft.com/office/mac/drawingml/2011/main"/>
                              </a:ext>
                            </a:extLst>
                          </wps:spPr>
                          <wps:txbx id="39">
                            <w:txbxContent>
                              <w:p w14:paraId="3D7546CE" w14:textId="77777777" w:rsidR="000B02C4" w:rsidRDefault="000B02C4" w:rsidP="00356898">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572A1597" w14:textId="77777777" w:rsidR="000B02C4" w:rsidRDefault="000B02C4" w:rsidP="00356898">
                                <w:pPr>
                                  <w:pStyle w:val="Heading4"/>
                                  <w:jc w:val="both"/>
                                </w:pPr>
                                <w:r>
                                  <w:t xml:space="preserve">Ut eu libero. </w:t>
                                </w:r>
                              </w:p>
                              <w:p w14:paraId="048B2A02" w14:textId="77777777" w:rsidR="000B02C4" w:rsidRDefault="000B02C4" w:rsidP="00356898">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69D754A2" w14:textId="77777777" w:rsidR="000B02C4" w:rsidRDefault="000B02C4" w:rsidP="00356898">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4D6B6C1" w14:textId="77777777" w:rsidR="000B02C4" w:rsidRDefault="000B02C4" w:rsidP="00356898">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3C2DACCE" w14:textId="77777777" w:rsidR="000B02C4" w:rsidRDefault="000B02C4" w:rsidP="00356898">
                                <w:pPr>
                                  <w:pStyle w:val="BodyText"/>
                                  <w:jc w:val="both"/>
                                </w:pPr>
                                <w:r>
                                  <w:t xml:space="preserve">Vestibulum ante ipsum primis in faucibus orci luctus et ultrices posuere cubilia Curae. </w:t>
                                </w:r>
                              </w:p>
                              <w:p w14:paraId="3F4B387F" w14:textId="77777777" w:rsidR="000B02C4" w:rsidRDefault="000B02C4" w:rsidP="00356898">
                                <w:pPr>
                                  <w:pStyle w:val="Heading4"/>
                                  <w:jc w:val="both"/>
                                </w:pPr>
                                <w:r>
                                  <w:t xml:space="preserve">Sed viverra ante ut arcu. </w:t>
                                </w:r>
                              </w:p>
                              <w:p w14:paraId="43C33BED" w14:textId="77777777" w:rsidR="000B02C4" w:rsidRDefault="000B02C4" w:rsidP="00356898">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3DEBA21" w14:textId="77777777" w:rsidR="000B02C4" w:rsidRDefault="000B02C4" w:rsidP="00356898">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02976553" w14:textId="77777777" w:rsidR="000B02C4" w:rsidRDefault="000B02C4" w:rsidP="00356898">
                                <w:pPr>
                                  <w:pStyle w:val="BodyText"/>
                                  <w:jc w:val="both"/>
                                </w:pPr>
                                <w:r>
                                  <w:t>Cras sed neque laoreet orci tristique placerat. Duis semper turpis in augue. Morbi non orci. In condimentum tellus vitae odio.</w:t>
                                </w:r>
                              </w:p>
                            </w:txbxContent>
                          </wps:txbx>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4" name="Text Box 4"/>
                          <wps:cNvSpPr txBox="1"/>
                          <wps:spPr>
                            <a:xfrm>
                              <a:off x="0" y="196850"/>
                              <a:ext cx="4020185" cy="198755"/>
                            </a:xfrm>
                            <a:prstGeom prst="rect">
                              <a:avLst/>
                            </a:prstGeom>
                            <a:noFill/>
                            <a:ln>
                              <a:noFill/>
                            </a:ln>
                            <a:effectLst/>
                            <a:extLst>
                              <a:ext uri="{C572A759-6A51-4108-AA02-DFA0A04FC94B}">
                                <ma14:wrappingTextBoxFlag xmlns:ma14="http://schemas.microsoft.com/office/mac/drawingml/2011/main"/>
                              </a:ext>
                            </a:extLst>
                          </wps:spPr>
                          <wps:linkedTxbx id="39" seq="1"/>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8" name="Text Box 8"/>
                          <wps:cNvSpPr txBox="1"/>
                          <wps:spPr>
                            <a:xfrm>
                              <a:off x="0" y="394335"/>
                              <a:ext cx="4020185" cy="198120"/>
                            </a:xfrm>
                            <a:prstGeom prst="rect">
                              <a:avLst/>
                            </a:prstGeom>
                            <a:noFill/>
                            <a:ln>
                              <a:noFill/>
                            </a:ln>
                            <a:effectLst/>
                            <a:extLst>
                              <a:ext uri="{C572A759-6A51-4108-AA02-DFA0A04FC94B}">
                                <ma14:wrappingTextBoxFlag xmlns:ma14="http://schemas.microsoft.com/office/mac/drawingml/2011/main"/>
                              </a:ext>
                            </a:extLst>
                          </wps:spPr>
                          <wps:linkedTxbx id="39" seq="2"/>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s:wsp>
                          <wps:cNvPr id="10" name="Text Box 10"/>
                          <wps:cNvSpPr txBox="1"/>
                          <wps:spPr>
                            <a:xfrm>
                              <a:off x="0" y="591185"/>
                              <a:ext cx="4020185" cy="198755"/>
                            </a:xfrm>
                            <a:prstGeom prst="rect">
                              <a:avLst/>
                            </a:prstGeom>
                            <a:noFill/>
                            <a:ln>
                              <a:noFill/>
                            </a:ln>
                            <a:effectLst/>
                            <a:extLst>
                              <a:ext uri="{C572A759-6A51-4108-AA02-DFA0A04FC94B}">
                                <ma14:wrappingTextBoxFlag xmlns:ma14="http://schemas.microsoft.com/office/mac/drawingml/2011/main"/>
                              </a:ext>
                            </a:extLst>
                          </wps:spPr>
                          <wps:linkedTxbx id="39" seq="3"/>
                          <wps:bodyPr rot="0" spcFirstLastPara="1" vertOverflow="overflow" horzOverflow="overflow" vert="horz" wrap="square" lIns="0" tIns="0" rIns="0" bIns="0" numCol="1" spcCol="38100" rtlCol="0" fromWordArt="0" anchor="ctr" anchorCtr="0" forceAA="0" compatLnSpc="1">
                            <a:prstTxWarp prst="textNoShape">
                              <a:avLst/>
                            </a:prstTxWarp>
                            <a:spAutoFit/>
                          </wps:bodyPr>
                        </wps:wsp>
                      </wpg:grpSp>
                      <pic:pic xmlns:pic="http://schemas.openxmlformats.org/drawingml/2006/picture">
                        <pic:nvPicPr>
                          <pic:cNvPr id="316" name="Picture 316" descr="Macintosh HD:private:var:folders:c9:tp6vhbjx3rs4k60nf105smsr0000gn:T:TemporaryItems:876-200.png"/>
                          <pic:cNvPicPr>
                            <a:picLocks noChangeAspect="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17500" cy="317500"/>
                          </a:xfrm>
                          <a:prstGeom prst="rect">
                            <a:avLst/>
                          </a:prstGeom>
                          <a:noFill/>
                          <a:ln>
                            <a:noFill/>
                          </a:ln>
                        </pic:spPr>
                      </pic:pic>
                      <wps:wsp>
                        <wps:cNvPr id="317" name="Text Box 96"/>
                        <wps:cNvSpPr txBox="1">
                          <a:spLocks noChangeArrowheads="1"/>
                        </wps:cNvSpPr>
                        <wps:spPr bwMode="auto">
                          <a:xfrm>
                            <a:off x="4688840" y="50800"/>
                            <a:ext cx="708660" cy="829310"/>
                          </a:xfrm>
                          <a:prstGeom prst="rect">
                            <a:avLst/>
                          </a:prstGeom>
                          <a:noFill/>
                          <a:ln>
                            <a:noFill/>
                          </a:ln>
                          <a:extLst>
                            <a:ext uri="{FAA26D3D-D897-4be2-8F04-BA451C77F1D7}">
                              <ma14:placeholderFlag xmlns:ma14="http://schemas.microsoft.com/office/mac/drawingml/2011/main"/>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7A01965" w14:textId="77777777" w:rsidR="000B02C4" w:rsidRPr="00960BCE" w:rsidRDefault="000B02C4" w:rsidP="00960BCE">
                              <w:pPr>
                                <w:pStyle w:val="Header"/>
                                <w:rPr>
                                  <w:b/>
                                  <w:color w:val="000000" w:themeColor="text1"/>
                                </w:rPr>
                              </w:pPr>
                              <w:r>
                                <w:rPr>
                                  <w:b/>
                                  <w:color w:val="000000" w:themeColor="text1"/>
                                </w:rPr>
                                <w:t>$1,000</w:t>
                              </w:r>
                            </w:p>
                          </w:txbxContent>
                        </wps:txbx>
                        <wps:bodyPr rot="0" vert="horz" wrap="square" lIns="45720" tIns="0" rIns="45720" bIns="0" anchor="t" anchorCtr="0" upright="1">
                          <a:noAutofit/>
                        </wps:bodyPr>
                      </wps:wsp>
                    </wpg:wgp>
                  </a:graphicData>
                </a:graphic>
              </wp:anchor>
            </w:drawing>
          </mc:Choice>
          <mc:Fallback>
            <w:pict>
              <v:group w14:anchorId="220A612D" id="Group 15" o:spid="_x0000_s1095" style="position:absolute;margin-left:113pt;margin-top:325pt;width:425pt;height:70pt;z-index:251766901;mso-position-horizontal-relative:page;mso-position-vertical-relative:page" coordsize="5397500,889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">
                <v:group id="Group 14" o:spid="_x0000_s1096" style="position:absolute;left:474980;top:38100;width:4020185;height:850900" coordsize="4020185,850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9YCChwQAAANsAAAAPAAAA&#10;AAAAAAAAAAAAAKkCAABkcnMvZG93bnJldi54bWxQSwUGAAAAAAQABAD6AAAAlwMAAAAA&#10;" mv:complextextbox="1">
                  <v:shape id="_x0000_s1097" type="#_x0000_t202" style="position:absolute;width:4020185;height:850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uRZbxAAA&#10;ANwAAAAPAAAAZHJzL2Rvd25yZXYueG1sRI9Ra8JAEITfC/0Pxxb6Vi9aFJt6iiiFUhSMlvZ1ya25&#10;0OxeyF01/ntPKPRxmJlvmNmi50adqAu1FwPDQQaKpPS2lsrA5+HtaQoqRBSLjRcycKEAi/n93Qxz&#10;689S0GkfK5UgEnI04GJsc61D6YgxDHxLkryj7xhjkl2lbYfnBOdGj7JsohlrSQsOW1o5Kn/2v2zg&#10;S2/WBfNxW2QvH8XYhYq+eWfM40O/fAUVqY//4b/2uzXwPBzD7Uw6Anp+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kWW8QAAADcAAAADwAAAAAAAAAAAAAAAACXAgAAZHJzL2Rv&#10;d25yZXYueG1sUEsFBgAAAAAEAAQA9QAAAIgDAAAAAA==&#10;" mv:complextextbox="1" filled="f" stroked="f">
                    <v:stroke o:forcedash="t"/>
                    <v:textbox inset="0,0,0,0"/>
                  </v:shape>
                  <v:shape id="_x0000_s1098" type="#_x0000_t202" style="position:absolute;width:402018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hHH7wgAA&#10;ANoAAAAPAAAAZHJzL2Rvd25yZXYueG1sRI9BawIxFITvQv9DeIVexM0qVMpqFFsoeKyrFbw9Ns/d&#10;xc1L2KRx/femIHgcZuYbZrkeTCci9b61rGCa5SCIK6tbrhUc9t+TDxA+IGvsLJOCG3lYr15GSyy0&#10;vfKOYhlqkSDsC1TQhOAKKX3VkEGfWUecvLPtDYYk+1rqHq8Jbjo5y/O5NNhyWmjQ0VdD1aX8MwrG&#10;m8/TLQb9LvXPlt2xjL9uGpV6ex02CxCBhvAMP9pbrWAG/1fSDZCr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EcfvCAAAA2gAAAA8AAAAAAAAAAAAAAAAAlwIAAGRycy9kb3du&#10;cmV2LnhtbFBLBQYAAAAABAAEAPUAAACGAwAAAAA=&#10;" filled="f" stroked="f">
                    <v:textbox style="mso-next-textbox:#Text Box 4;mso-fit-shape-to-text:t" inset="0,0,0,0">
                      <w:txbxContent>
                        <w:p w14:paraId="3D7546CE" w14:textId="77777777" w:rsidR="000B02C4" w:rsidRDefault="000B02C4" w:rsidP="00356898">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572A1597" w14:textId="77777777" w:rsidR="000B02C4" w:rsidRDefault="000B02C4" w:rsidP="00356898">
                          <w:pPr>
                            <w:pStyle w:val="Heading4"/>
                            <w:jc w:val="both"/>
                          </w:pPr>
                          <w:r>
                            <w:t xml:space="preserve">Ut eu libero. </w:t>
                          </w:r>
                        </w:p>
                        <w:p w14:paraId="048B2A02" w14:textId="77777777" w:rsidR="000B02C4" w:rsidRDefault="000B02C4" w:rsidP="00356898">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69D754A2" w14:textId="77777777" w:rsidR="000B02C4" w:rsidRDefault="000B02C4" w:rsidP="00356898">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4D6B6C1" w14:textId="77777777" w:rsidR="000B02C4" w:rsidRDefault="000B02C4" w:rsidP="00356898">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3C2DACCE" w14:textId="77777777" w:rsidR="000B02C4" w:rsidRDefault="000B02C4" w:rsidP="00356898">
                          <w:pPr>
                            <w:pStyle w:val="BodyText"/>
                            <w:jc w:val="both"/>
                          </w:pPr>
                          <w:r>
                            <w:t xml:space="preserve">Vestibulum ante ipsum primis in faucibus orci luctus et ultrices posuere cubilia Curae. </w:t>
                          </w:r>
                        </w:p>
                        <w:p w14:paraId="3F4B387F" w14:textId="77777777" w:rsidR="000B02C4" w:rsidRDefault="000B02C4" w:rsidP="00356898">
                          <w:pPr>
                            <w:pStyle w:val="Heading4"/>
                            <w:jc w:val="both"/>
                          </w:pPr>
                          <w:r>
                            <w:t xml:space="preserve">Sed viverra ante ut arcu. </w:t>
                          </w:r>
                        </w:p>
                        <w:p w14:paraId="43C33BED" w14:textId="77777777" w:rsidR="000B02C4" w:rsidRDefault="000B02C4" w:rsidP="00356898">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3DEBA21" w14:textId="77777777" w:rsidR="000B02C4" w:rsidRDefault="000B02C4" w:rsidP="00356898">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02976553" w14:textId="77777777" w:rsidR="000B02C4" w:rsidRDefault="000B02C4" w:rsidP="00356898">
                          <w:pPr>
                            <w:pStyle w:val="BodyText"/>
                            <w:jc w:val="both"/>
                          </w:pPr>
                          <w:r>
                            <w:t>Cras sed neque laoreet orci tristique placerat. Duis semper turpis in augue. Morbi non orci. In condimentum tellus vitae odio.</w:t>
                          </w:r>
                        </w:p>
                      </w:txbxContent>
                    </v:textbox>
                  </v:shape>
                  <v:shape id="Text Box 4" o:spid="_x0000_s1099" type="#_x0000_t202" style="position:absolute;top:196850;width:4020185;height:198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IUwUwgAA&#10;ANoAAAAPAAAAZHJzL2Rvd25yZXYueG1sRI9BawIxFITvQv9DeAUvUrOKStkaxRYEj7raQm+Pzevu&#10;0s1L2MS4/nsjCB6HmfmGWa5704pInW8sK5iMMxDEpdUNVwpOx+3bOwgfkDW2lknBlTysVy+DJeba&#10;XvhAsQiVSBD2OSqoQ3C5lL6syaAfW0ecvD/bGQxJdpXUHV4S3LRymmULabDhtFCjo6+ayv/ibBSM&#10;Np+/1xj0XOr9jt1PEb/dJCo1fO03HyAC9eEZfrR3WsEM7lfSDZCr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hTBTCAAAA2gAAAA8AAAAAAAAAAAAAAAAAlwIAAGRycy9kb3du&#10;cmV2LnhtbFBLBQYAAAAABAAEAPUAAACGAwAAAAA=&#10;" filled="f" stroked="f">
                    <v:textbox style="mso-next-textbox:#Text Box 8;mso-fit-shape-to-text:t" inset="0,0,0,0">
                      <w:txbxContent/>
                    </v:textbox>
                  </v:shape>
                  <v:shape id="Text Box 8" o:spid="_x0000_s1100" type="#_x0000_t202" style="position:absolute;top:394335;width:4020185;height:1981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bEYRvwAA&#10;ANoAAAAPAAAAZHJzL2Rvd25yZXYueG1sRE/Pa8IwFL4P/B/CE3YZNnWwMWqjqDDoceuc4O3RPNti&#10;8xKaLK3//XIY7Pjx/S53sxlEpNH3lhWssxwEcWN1z62C09f76g2ED8gaB8uk4E4edtvFQ4mFthN/&#10;UqxDK1II+wIVdCG4QkrfdGTQZ9YRJ+5qR4MhwbGVesQphZtBPuf5qzTYc2ro0NGxo+ZW/xgFT/vD&#10;5R6DfpH6o2J3ruO3W0elHpfzfgMi0Bz+xX/uSitIW9OVdAPk9h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5sRhG/AAAA2gAAAA8AAAAAAAAAAAAAAAAAlwIAAGRycy9kb3ducmV2&#10;LnhtbFBLBQYAAAAABAAEAPUAAACDAwAAAAA=&#10;" filled="f" stroked="f">
                    <v:textbox style="mso-next-textbox:#Text Box 10;mso-fit-shape-to-text:t" inset="0,0,0,0">
                      <w:txbxContent/>
                    </v:textbox>
                  </v:shape>
                  <v:shape id="Text Box 10" o:spid="_x0000_s1101" type="#_x0000_t202" style="position:absolute;top:591185;width:4020185;height:198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Gw1CwwAA&#10;ANsAAAAPAAAAZHJzL2Rvd25yZXYueG1sRI9BawIxEIXvhf6HMAUvRbMKFVmNYgsFj+2qhd6GzXR3&#10;6WYSNmlc/33nIHib4b1575vNbnS9yjTEzrOB+awARVx723Fj4HR8n65AxYRssfdMBq4UYbd9fNhg&#10;af2FPylXqVESwrFEA21KodQ61i05jDMfiEX78YPDJOvQaDvgRcJdrxdFsdQOO5aGFgO9tVT/Vn/O&#10;wPP+9fuak33R9uPA4avK5zDPxkyexv0aVKIx3c2364MVfKGXX2QAvf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Gw1CwwAAANsAAAAPAAAAAAAAAAAAAAAAAJcCAABkcnMvZG93&#10;bnJldi54bWxQSwUGAAAAAAQABAD1AAAAhwMAAAAA&#10;" filled="f" stroked="f">
                    <v:textbox style="mso-fit-shape-to-text:t" inset="0,0,0,0">
                      <w:txbxContent/>
                    </v:textbox>
                  </v:shape>
                </v:group>
                <v:shape id="Picture 316" o:spid="_x0000_s1102" type="#_x0000_t75" alt="Macintosh HD:private:var:folders:c9:tp6vhbjx3rs4k60nf105smsr0000gn:T:TemporaryItems:876-200.png" style="position:absolute;width:317500;height:317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p8&#10;1wfCAAAA3AAAAA8AAABkcnMvZG93bnJldi54bWxEj82qwjAUhPeC7xCOcHea6oUi1SgqCq4Ef9fH&#10;5thWm5PSxFrf3ly44HKYmW+Y6bw1pWiodoVlBcNBBII4tbrgTMHpuOmPQTiPrLG0TAre5GA+63am&#10;mGj74j01B5+JAGGXoILc+yqR0qU5GXQDWxEH72Zrgz7IOpO6xleAm1KOoiiWBgsOCzlWtMopfRye&#10;RkG1PMfn0aK8ju93HTXby3r3TNdK/fTaxQSEp9Z/w//trVbwO4zh70w4AnL2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qfNcHwgAAANwAAAAPAAAAAAAAAAAAAAAAAJwCAABk&#10;cnMvZG93bnJldi54bWxQSwUGAAAAAAQABAD3AAAAiwMAAAAA&#10;">
                  <v:imagedata r:id="rId21" o:title="876-200.png"/>
                  <v:path arrowok="t"/>
                </v:shape>
                <v:shape id="_x0000_s1103" type="#_x0000_t202" style="position:absolute;left:4688840;top:50800;width:708660;height:829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eoExQAA&#10;ANwAAAAPAAAAZHJzL2Rvd25yZXYueG1sRI/BasMwEETvgf6D2EIvoZHdhji4VkIopDSXQNx+wNZa&#10;W6bWyliq4/x9FQjkOMzMG6bYTrYTIw2+dawgXSQgiCunW24UfH/tn9cgfEDW2DkmBRfysN08zArM&#10;tTvzicYyNCJC2OeowITQ51L6ypBFv3A9cfRqN1gMUQ6N1AOeI9x28iVJVtJiy3HBYE/vhqrf8s8q&#10;OOx/xotPO/+Rrdv5cmfKo6lLpZ4ep90biEBTuIdv7U+t4DXN4HomHgG5+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6B6gTFAAAA3AAAAA8AAAAAAAAAAAAAAAAAlwIAAGRycy9k&#10;b3ducmV2LnhtbFBLBQYAAAAABAAEAPUAAACJAwAAAAA=&#10;" filled="f" stroked="f">
                  <v:textbox inset="3.6pt,0,3.6pt,0">
                    <w:txbxContent>
                      <w:p w14:paraId="57A01965" w14:textId="77777777" w:rsidR="000B02C4" w:rsidRPr="00960BCE" w:rsidRDefault="000B02C4" w:rsidP="00960BCE">
                        <w:pPr>
                          <w:pStyle w:val="Header"/>
                          <w:rPr>
                            <w:b/>
                            <w:color w:val="000000" w:themeColor="text1"/>
                          </w:rPr>
                        </w:pPr>
                        <w:r>
                          <w:rPr>
                            <w:b/>
                            <w:color w:val="000000" w:themeColor="text1"/>
                          </w:rPr>
                          <w:t>$1,000</w:t>
                        </w:r>
                      </w:p>
                    </w:txbxContent>
                  </v:textbox>
                </v:shape>
                <w10:wrap type="through" anchorx="page" anchory="page"/>
              </v:group>
            </w:pict>
          </mc:Fallback>
        </mc:AlternateContent>
      </w:r>
      <w:r w:rsidR="000B02C4">
        <w:rPr>
          <w:noProof/>
        </w:rPr>
        <mc:AlternateContent>
          <mc:Choice Requires="wps">
            <w:drawing>
              <wp:anchor distT="0" distB="0" distL="114300" distR="114300" simplePos="0" relativeHeight="251753589" behindDoc="0" locked="0" layoutInCell="1" allowOverlap="1" wp14:anchorId="180D5795" wp14:editId="52E5BF14">
                <wp:simplePos x="0" y="0"/>
                <wp:positionH relativeFrom="page">
                  <wp:posOffset>2009140</wp:posOffset>
                </wp:positionH>
                <wp:positionV relativeFrom="page">
                  <wp:posOffset>2929890</wp:posOffset>
                </wp:positionV>
                <wp:extent cx="3782060" cy="933450"/>
                <wp:effectExtent l="0" t="0" r="2540" b="6350"/>
                <wp:wrapTight wrapText="bothSides">
                  <wp:wrapPolygon edited="0">
                    <wp:start x="0" y="0"/>
                    <wp:lineTo x="0" y="21159"/>
                    <wp:lineTo x="21469" y="21159"/>
                    <wp:lineTo x="21469" y="0"/>
                    <wp:lineTo x="0" y="0"/>
                  </wp:wrapPolygon>
                </wp:wrapTight>
                <wp:docPr id="31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2060" cy="93345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36E71F6" w14:textId="77777777" w:rsidR="000B02C4" w:rsidRPr="00E04C89" w:rsidRDefault="000B02C4" w:rsidP="00960BCE">
                            <w:pPr>
                              <w:pStyle w:val="BlockHeading"/>
                              <w:jc w:val="center"/>
                            </w:pPr>
                            <w:r w:rsidRPr="00AD174A">
                              <w:t>Ut pulvinar elit et augue.</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5795" id="_x0000_s1104" type="#_x0000_t202" style="position:absolute;margin-left:158.2pt;margin-top:230.7pt;width:297.8pt;height:73.5pt;z-index:2517535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" filled="f" stroked="f">
                <v:stroke o:forcedash="t"/>
                <v:textbox inset="3.6pt,0,3.6pt,0">
                  <w:txbxContent>
                    <w:p w14:paraId="436E71F6" w14:textId="77777777" w:rsidR="000B02C4" w:rsidRPr="00E04C89" w:rsidRDefault="000B02C4" w:rsidP="00960BCE">
                      <w:pPr>
                        <w:pStyle w:val="BlockHeading"/>
                        <w:jc w:val="center"/>
                      </w:pPr>
                      <w:r w:rsidRPr="00AD174A">
                        <w:t>Ut pulvinar elit et augue.</w:t>
                      </w:r>
                    </w:p>
                  </w:txbxContent>
                </v:textbox>
                <w10:wrap type="tight" anchorx="page" anchory="page"/>
              </v:shape>
            </w:pict>
          </mc:Fallback>
        </mc:AlternateContent>
      </w:r>
      <w:r w:rsidR="000B02C4">
        <w:rPr>
          <w:noProof/>
        </w:rPr>
        <mc:AlternateContent>
          <mc:Choice Requires="wps">
            <w:drawing>
              <wp:anchor distT="0" distB="0" distL="114300" distR="114300" simplePos="0" relativeHeight="251752565" behindDoc="0" locked="0" layoutInCell="1" allowOverlap="1" wp14:anchorId="52E04BD7" wp14:editId="01CA4E53">
                <wp:simplePos x="0" y="0"/>
                <wp:positionH relativeFrom="page">
                  <wp:posOffset>1870075</wp:posOffset>
                </wp:positionH>
                <wp:positionV relativeFrom="page">
                  <wp:posOffset>2692400</wp:posOffset>
                </wp:positionV>
                <wp:extent cx="4127500" cy="901700"/>
                <wp:effectExtent l="0" t="0" r="12700" b="12700"/>
                <wp:wrapNone/>
                <wp:docPr id="319"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7500" cy="901700"/>
                        </a:xfrm>
                        <a:prstGeom prst="rect">
                          <a:avLst/>
                        </a:prstGeom>
                        <a:solidFill>
                          <a:schemeClr val="accent3">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26D6BDE9" w14:textId="77777777" w:rsidR="000B02C4" w:rsidRPr="00AD174A" w:rsidRDefault="000B02C4" w:rsidP="00960BCE">
                            <w:pPr>
                              <w:pStyle w:val="Symbol"/>
                              <w:rPr>
                                <w:color w:val="8F94C7" w:themeColor="accent3" w:themeTint="66"/>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04BD7" id="_x0000_s1105" style="position:absolute;margin-left:147.25pt;margin-top:212pt;width:325pt;height:71pt;z-index:2517525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" fillcolor="#1f223e [3206]" stroked="f">
                <v:textbox inset=",7.2pt,,7.2pt">
                  <w:txbxContent>
                    <w:p w14:paraId="26D6BDE9" w14:textId="77777777" w:rsidR="000B02C4" w:rsidRPr="00AD174A" w:rsidRDefault="000B02C4" w:rsidP="00960BCE">
                      <w:pPr>
                        <w:pStyle w:val="Symbol"/>
                        <w:rPr>
                          <w:color w:val="8F94C7" w:themeColor="accent3" w:themeTint="66"/>
                        </w:rPr>
                      </w:pPr>
                    </w:p>
                  </w:txbxContent>
                </v:textbox>
                <w10:wrap anchorx="page" anchory="page"/>
              </v:rect>
            </w:pict>
          </mc:Fallback>
        </mc:AlternateContent>
      </w:r>
      <w:r w:rsidR="000B02C4">
        <w:rPr>
          <w:noProof/>
        </w:rPr>
        <w:drawing>
          <wp:anchor distT="0" distB="0" distL="114300" distR="114300" simplePos="0" relativeHeight="251750517" behindDoc="0" locked="0" layoutInCell="1" allowOverlap="1" wp14:anchorId="492B8A1D" wp14:editId="265E4AB6">
            <wp:simplePos x="0" y="0"/>
            <wp:positionH relativeFrom="page">
              <wp:posOffset>-17145</wp:posOffset>
            </wp:positionH>
            <wp:positionV relativeFrom="page">
              <wp:posOffset>-25400</wp:posOffset>
            </wp:positionV>
            <wp:extent cx="7799070" cy="3053715"/>
            <wp:effectExtent l="0" t="0" r="0" b="0"/>
            <wp:wrapThrough wrapText="bothSides">
              <wp:wrapPolygon edited="0">
                <wp:start x="0" y="0"/>
                <wp:lineTo x="0" y="21380"/>
                <wp:lineTo x="21526" y="21380"/>
                <wp:lineTo x="21526" y="0"/>
                <wp:lineTo x="0" y="0"/>
              </wp:wrapPolygon>
            </wp:wrapThrough>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ople-office-group-team.jpg"/>
                    <pic:cNvPicPr/>
                  </pic:nvPicPr>
                  <pic:blipFill rotWithShape="1">
                    <a:blip r:embed="rId17" cstate="print">
                      <a:duotone>
                        <a:schemeClr val="accent6">
                          <a:shade val="45000"/>
                          <a:satMod val="135000"/>
                        </a:schemeClr>
                        <a:prstClr val="white"/>
                      </a:duotone>
                      <a:extLst>
                        <a:ext uri="{BEBA8EAE-BF5A-486C-A8C5-ECC9F3942E4B}">
                          <a14:imgProps xmlns:a14="http://schemas.microsoft.com/office/drawing/2010/main">
                            <a14:imgLayer r:embed="rId22">
                              <a14:imgEffect>
                                <a14:colorTemperature colorTemp="4700"/>
                              </a14:imgEffect>
                              <a14:imgEffect>
                                <a14:brightnessContrast bright="-40000"/>
                              </a14:imgEffect>
                            </a14:imgLayer>
                          </a14:imgProps>
                        </a:ext>
                        <a:ext uri="{28A0092B-C50C-407E-A947-70E740481C1C}">
                          <a14:useLocalDpi xmlns:a14="http://schemas.microsoft.com/office/drawing/2010/main"/>
                        </a:ext>
                      </a:extLst>
                    </a:blip>
                    <a:srcRect/>
                    <a:stretch/>
                  </pic:blipFill>
                  <pic:spPr bwMode="auto">
                    <a:xfrm>
                      <a:off x="0" y="0"/>
                      <a:ext cx="7799070" cy="30537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0B02C4">
        <w:rPr>
          <w:noProof/>
        </w:rPr>
        <mc:AlternateContent>
          <mc:Choice Requires="wps">
            <w:drawing>
              <wp:anchor distT="0" distB="0" distL="114300" distR="114300" simplePos="0" relativeHeight="251748469" behindDoc="0" locked="0" layoutInCell="1" allowOverlap="1" wp14:anchorId="0A65003D" wp14:editId="5FC6C8A6">
                <wp:simplePos x="0" y="0"/>
                <wp:positionH relativeFrom="page">
                  <wp:posOffset>1320800</wp:posOffset>
                </wp:positionH>
                <wp:positionV relativeFrom="page">
                  <wp:posOffset>800100</wp:posOffset>
                </wp:positionV>
                <wp:extent cx="6858000" cy="571500"/>
                <wp:effectExtent l="0" t="0" r="0" b="12700"/>
                <wp:wrapTight wrapText="bothSides">
                  <wp:wrapPolygon edited="0">
                    <wp:start x="0" y="0"/>
                    <wp:lineTo x="0" y="21120"/>
                    <wp:lineTo x="21520" y="21120"/>
                    <wp:lineTo x="21520" y="0"/>
                    <wp:lineTo x="0" y="0"/>
                  </wp:wrapPolygon>
                </wp:wrapTight>
                <wp:docPr id="32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71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C7E8DB0" w14:textId="77777777" w:rsidR="000B02C4" w:rsidRDefault="000B02C4" w:rsidP="00274F8A">
                            <w:pPr>
                              <w:pStyle w:val="Heading1"/>
                            </w:pPr>
                            <w:r>
                              <w:t>aliquam:</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65003D" id="Text Box 122" o:spid="_x0000_s1106" type="#_x0000_t202" style="position:absolute;margin-left:104pt;margin-top:63pt;width:540pt;height:45pt;z-index:25174846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" filled="f" stroked="f">
                <v:stroke o:forcedash="t"/>
                <v:textbox inset="3.6pt,0,3.6pt,0">
                  <w:txbxContent>
                    <w:p w14:paraId="1C7E8DB0" w14:textId="77777777" w:rsidR="000B02C4" w:rsidRDefault="000B02C4" w:rsidP="00274F8A">
                      <w:pPr>
                        <w:pStyle w:val="Heading1"/>
                      </w:pPr>
                      <w:r>
                        <w:t>aliquam:</w:t>
                      </w:r>
                    </w:p>
                  </w:txbxContent>
                </v:textbox>
                <w10:wrap type="tight" anchorx="page" anchory="page"/>
              </v:shape>
            </w:pict>
          </mc:Fallback>
        </mc:AlternateContent>
      </w:r>
      <w:r w:rsidR="000B02C4">
        <w:rPr>
          <w:noProof/>
        </w:rPr>
        <mc:AlternateContent>
          <mc:Choice Requires="wps">
            <w:drawing>
              <wp:anchor distT="0" distB="0" distL="114300" distR="114300" simplePos="0" relativeHeight="251749493" behindDoc="0" locked="0" layoutInCell="1" allowOverlap="1" wp14:anchorId="680C73C0" wp14:editId="40C178B9">
                <wp:simplePos x="0" y="0"/>
                <wp:positionH relativeFrom="page">
                  <wp:posOffset>1320800</wp:posOffset>
                </wp:positionH>
                <wp:positionV relativeFrom="page">
                  <wp:posOffset>1371600</wp:posOffset>
                </wp:positionV>
                <wp:extent cx="6858000" cy="444500"/>
                <wp:effectExtent l="0" t="0" r="0" b="12700"/>
                <wp:wrapTight wrapText="bothSides">
                  <wp:wrapPolygon edited="0">
                    <wp:start x="0" y="0"/>
                    <wp:lineTo x="0" y="20983"/>
                    <wp:lineTo x="21520" y="20983"/>
                    <wp:lineTo x="21520" y="0"/>
                    <wp:lineTo x="0" y="0"/>
                  </wp:wrapPolygon>
                </wp:wrapTight>
                <wp:docPr id="32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44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8FA691F" w14:textId="77777777" w:rsidR="000B02C4" w:rsidRPr="002F0C77" w:rsidRDefault="000B02C4" w:rsidP="00274F8A">
                            <w:pPr>
                              <w:pStyle w:val="Heading2"/>
                            </w:pPr>
                            <w:r w:rsidRPr="002F0C77">
                              <w:t>Integer tincidunt elementum lacus.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0C73C0" id="Text Box 123" o:spid="_x0000_s1107" type="#_x0000_t202" style="position:absolute;margin-left:104pt;margin-top:108pt;width:540pt;height:35pt;z-index:25174949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" filled="f" stroked="f">
                <v:stroke o:forcedash="t"/>
                <v:textbox inset="3.6pt,0,3.6pt,0">
                  <w:txbxContent>
                    <w:p w14:paraId="48FA691F" w14:textId="77777777" w:rsidR="000B02C4" w:rsidRPr="002F0C77" w:rsidRDefault="000B02C4" w:rsidP="00274F8A">
                      <w:pPr>
                        <w:pStyle w:val="Heading2"/>
                      </w:pPr>
                      <w:r w:rsidRPr="002F0C77">
                        <w:t>Integer tincidunt elementum lacus.</w:t>
                      </w:r>
                    </w:p>
                  </w:txbxContent>
                </v:textbox>
                <w10:wrap type="tight" anchorx="page" anchory="page"/>
              </v:shape>
            </w:pict>
          </mc:Fallback>
        </mc:AlternateContent>
      </w:r>
      <w:r w:rsidR="00960BCE">
        <w:br w:type="page"/>
      </w:r>
      <w:r w:rsidR="00824D83" w:rsidRPr="000645A5">
        <w:rPr>
          <w:noProof/>
        </w:rPr>
        <w:drawing>
          <wp:anchor distT="0" distB="0" distL="114300" distR="114300" simplePos="0" relativeHeight="251823221" behindDoc="0" locked="0" layoutInCell="1" allowOverlap="1" wp14:anchorId="5941213B" wp14:editId="32A4ADF9">
            <wp:simplePos x="0" y="0"/>
            <wp:positionH relativeFrom="page">
              <wp:posOffset>2670175</wp:posOffset>
            </wp:positionH>
            <wp:positionV relativeFrom="page">
              <wp:posOffset>3034665</wp:posOffset>
            </wp:positionV>
            <wp:extent cx="2391410" cy="1194435"/>
            <wp:effectExtent l="0" t="0" r="0" b="0"/>
            <wp:wrapTight wrapText="bothSides">
              <wp:wrapPolygon edited="0">
                <wp:start x="0" y="0"/>
                <wp:lineTo x="0" y="21129"/>
                <wp:lineTo x="21336" y="21129"/>
                <wp:lineTo x="21336" y="0"/>
                <wp:lineTo x="0" y="0"/>
              </wp:wrapPolygon>
            </wp:wrapTight>
            <wp:docPr id="231"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960BCE">
        <w:rPr>
          <w:noProof/>
        </w:rPr>
        <w:drawing>
          <wp:anchor distT="0" distB="0" distL="114300" distR="114300" simplePos="0" relativeHeight="251727989" behindDoc="0" locked="0" layoutInCell="1" allowOverlap="1" wp14:anchorId="72B3059E" wp14:editId="58EB6845">
            <wp:simplePos x="0" y="0"/>
            <wp:positionH relativeFrom="page">
              <wp:posOffset>-17145</wp:posOffset>
            </wp:positionH>
            <wp:positionV relativeFrom="page">
              <wp:posOffset>2108200</wp:posOffset>
            </wp:positionV>
            <wp:extent cx="7799070" cy="3053715"/>
            <wp:effectExtent l="0" t="0" r="0" b="0"/>
            <wp:wrapThrough wrapText="bothSides">
              <wp:wrapPolygon edited="0">
                <wp:start x="0" y="0"/>
                <wp:lineTo x="0" y="21380"/>
                <wp:lineTo x="21526" y="21380"/>
                <wp:lineTo x="21526" y="0"/>
                <wp:lineTo x="0" y="0"/>
              </wp:wrapPolygon>
            </wp:wrapThrough>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ople-office-group-team.jpg"/>
                    <pic:cNvPicPr/>
                  </pic:nvPicPr>
                  <pic:blipFill rotWithShape="1">
                    <a:blip r:embed="rId17" cstate="print">
                      <a:duotone>
                        <a:schemeClr val="accent6">
                          <a:shade val="45000"/>
                          <a:satMod val="135000"/>
                        </a:schemeClr>
                        <a:prstClr val="white"/>
                      </a:duotone>
                      <a:extLst>
                        <a:ext uri="{BEBA8EAE-BF5A-486C-A8C5-ECC9F3942E4B}">
                          <a14:imgProps xmlns:a14="http://schemas.microsoft.com/office/drawing/2010/main">
                            <a14:imgLayer r:embed="rId23">
                              <a14:imgEffect>
                                <a14:colorTemperature colorTemp="4700"/>
                              </a14:imgEffect>
                              <a14:imgEffect>
                                <a14:brightnessContrast bright="-40000"/>
                              </a14:imgEffect>
                            </a14:imgLayer>
                          </a14:imgProps>
                        </a:ext>
                        <a:ext uri="{28A0092B-C50C-407E-A947-70E740481C1C}">
                          <a14:useLocalDpi xmlns:a14="http://schemas.microsoft.com/office/drawing/2010/main"/>
                        </a:ext>
                      </a:extLst>
                    </a:blip>
                    <a:srcRect/>
                    <a:stretch/>
                  </pic:blipFill>
                  <pic:spPr bwMode="auto">
                    <a:xfrm>
                      <a:off x="0" y="0"/>
                      <a:ext cx="7799070" cy="30537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960BCE">
        <w:rPr>
          <w:noProof/>
        </w:rPr>
        <mc:AlternateContent>
          <mc:Choice Requires="wps">
            <w:drawing>
              <wp:anchor distT="0" distB="0" distL="114300" distR="114300" simplePos="0" relativeHeight="251725941" behindDoc="0" locked="0" layoutInCell="1" allowOverlap="1" wp14:anchorId="5A0C123B" wp14:editId="1C24423E">
                <wp:simplePos x="0" y="0"/>
                <wp:positionH relativeFrom="page">
                  <wp:posOffset>1320800</wp:posOffset>
                </wp:positionH>
                <wp:positionV relativeFrom="page">
                  <wp:posOffset>800100</wp:posOffset>
                </wp:positionV>
                <wp:extent cx="6858000" cy="571500"/>
                <wp:effectExtent l="0" t="0" r="0" b="12700"/>
                <wp:wrapTight wrapText="bothSides">
                  <wp:wrapPolygon edited="0">
                    <wp:start x="0" y="0"/>
                    <wp:lineTo x="0" y="21120"/>
                    <wp:lineTo x="21520" y="21120"/>
                    <wp:lineTo x="21520" y="0"/>
                    <wp:lineTo x="0" y="0"/>
                  </wp:wrapPolygon>
                </wp:wrapTight>
                <wp:docPr id="273"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571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F8C26E9" w14:textId="77777777" w:rsidR="000B02C4" w:rsidRDefault="000B02C4" w:rsidP="00274F8A">
                            <w:pPr>
                              <w:pStyle w:val="Heading1"/>
                            </w:pPr>
                            <w:r>
                              <w:t>aliquam:</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C123B" id="_x0000_s1108" type="#_x0000_t202" style="position:absolute;margin-left:104pt;margin-top:63pt;width:540pt;height:45pt;z-index:2517259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" filled="f" stroked="f">
                <v:stroke o:forcedash="t"/>
                <v:textbox inset="3.6pt,0,3.6pt,0">
                  <w:txbxContent>
                    <w:p w14:paraId="0F8C26E9" w14:textId="77777777" w:rsidR="000B02C4" w:rsidRDefault="000B02C4" w:rsidP="00274F8A">
                      <w:pPr>
                        <w:pStyle w:val="Heading1"/>
                      </w:pPr>
                      <w:r>
                        <w:t>aliquam:</w:t>
                      </w:r>
                    </w:p>
                  </w:txbxContent>
                </v:textbox>
                <w10:wrap type="tight" anchorx="page" anchory="page"/>
              </v:shape>
            </w:pict>
          </mc:Fallback>
        </mc:AlternateContent>
      </w:r>
      <w:r w:rsidR="00960BCE">
        <w:rPr>
          <w:noProof/>
        </w:rPr>
        <mc:AlternateContent>
          <mc:Choice Requires="wps">
            <w:drawing>
              <wp:anchor distT="0" distB="0" distL="114300" distR="114300" simplePos="0" relativeHeight="251726965" behindDoc="0" locked="0" layoutInCell="1" allowOverlap="1" wp14:anchorId="360E1213" wp14:editId="54D83CAA">
                <wp:simplePos x="0" y="0"/>
                <wp:positionH relativeFrom="page">
                  <wp:posOffset>1320800</wp:posOffset>
                </wp:positionH>
                <wp:positionV relativeFrom="page">
                  <wp:posOffset>1371600</wp:posOffset>
                </wp:positionV>
                <wp:extent cx="6858000" cy="444500"/>
                <wp:effectExtent l="0" t="0" r="0" b="12700"/>
                <wp:wrapTight wrapText="bothSides">
                  <wp:wrapPolygon edited="0">
                    <wp:start x="0" y="0"/>
                    <wp:lineTo x="0" y="20983"/>
                    <wp:lineTo x="21520" y="20983"/>
                    <wp:lineTo x="21520" y="0"/>
                    <wp:lineTo x="0" y="0"/>
                  </wp:wrapPolygon>
                </wp:wrapTight>
                <wp:docPr id="274"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4445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36578E3" w14:textId="77777777" w:rsidR="000B02C4" w:rsidRPr="002F0C77" w:rsidRDefault="000B02C4" w:rsidP="00274F8A">
                            <w:pPr>
                              <w:pStyle w:val="Heading2"/>
                            </w:pPr>
                            <w:r w:rsidRPr="002F0C77">
                              <w:t>Integer tincidunt elementum lacus.</w:t>
                            </w:r>
                          </w:p>
                        </w:txbxContent>
                      </wps:txbx>
                      <wps:bodyPr rot="0" vert="horz" wrap="square" lIns="45720" tIns="0" rIns="4572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E1213" id="_x0000_s1109" type="#_x0000_t202" style="position:absolute;margin-left:104pt;margin-top:108pt;width:540pt;height:35pt;z-index:2517269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" filled="f" stroked="f">
                <v:stroke o:forcedash="t"/>
                <v:textbox inset="3.6pt,0,3.6pt,0">
                  <w:txbxContent>
                    <w:p w14:paraId="136578E3" w14:textId="77777777" w:rsidR="000B02C4" w:rsidRPr="002F0C77" w:rsidRDefault="000B02C4" w:rsidP="00274F8A">
                      <w:pPr>
                        <w:pStyle w:val="Heading2"/>
                      </w:pPr>
                      <w:r w:rsidRPr="002F0C77">
                        <w:t>Integer tincidunt elementum lacus.</w:t>
                      </w:r>
                    </w:p>
                  </w:txbxContent>
                </v:textbox>
                <w10:wrap type="tight" anchorx="page" anchory="page"/>
              </v:shape>
            </w:pict>
          </mc:Fallback>
        </mc:AlternateContent>
      </w:r>
      <w:r w:rsidR="00960BCE">
        <w:rPr>
          <w:noProof/>
        </w:rPr>
        <mc:AlternateContent>
          <mc:Choice Requires="wps">
            <w:drawing>
              <wp:anchor distT="0" distB="0" distL="114300" distR="114300" simplePos="0" relativeHeight="251730037" behindDoc="0" locked="0" layoutInCell="1" allowOverlap="1" wp14:anchorId="069C36D4" wp14:editId="31F01A2A">
                <wp:simplePos x="0" y="0"/>
                <wp:positionH relativeFrom="page">
                  <wp:posOffset>4195445</wp:posOffset>
                </wp:positionH>
                <wp:positionV relativeFrom="page">
                  <wp:posOffset>5613400</wp:posOffset>
                </wp:positionV>
                <wp:extent cx="2468880" cy="4136390"/>
                <wp:effectExtent l="0" t="0" r="20320" b="3810"/>
                <wp:wrapThrough wrapText="bothSides">
                  <wp:wrapPolygon edited="0">
                    <wp:start x="0" y="0"/>
                    <wp:lineTo x="0" y="21487"/>
                    <wp:lineTo x="21556" y="21487"/>
                    <wp:lineTo x="21556" y="0"/>
                    <wp:lineTo x="0" y="0"/>
                  </wp:wrapPolygon>
                </wp:wrapThrough>
                <wp:docPr id="27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4136390"/>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linkedTxbx id="47" seq="1"/>
                      <wps:bodyPr rot="0" vert="horz" wrap="square" lIns="0" tIns="0" rIns="0" bIns="0" anchor="t" anchorCtr="0" upright="1">
                        <a:noAutofit/>
                      </wps:bodyPr>
                    </wps:wsp>
                  </a:graphicData>
                </a:graphic>
                <wp14:sizeRelV relativeFrom="margin">
                  <wp14:pctHeight>0</wp14:pctHeight>
                </wp14:sizeRelV>
              </wp:anchor>
            </w:drawing>
          </mc:Choice>
          <mc:Fallback>
            <w:pict>
              <v:shape w14:anchorId="069C36D4" id="_x0000_s1110" type="#_x0000_t202" style="position:absolute;margin-left:330.35pt;margin-top:442pt;width:194.4pt;height:325.7pt;z-index:251730037;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" mv:complextextbox="1" filled="f" stroked="f">
                <v:stroke o:forcedash="t"/>
                <v:textbox inset="0,0,0,0">
                  <w:txbxContent/>
                </v:textbox>
                <w10:wrap type="through" anchorx="page" anchory="page"/>
              </v:shape>
            </w:pict>
          </mc:Fallback>
        </mc:AlternateContent>
      </w:r>
      <w:r w:rsidR="00960BCE">
        <w:rPr>
          <w:noProof/>
        </w:rPr>
        <mc:AlternateContent>
          <mc:Choice Requires="wps">
            <w:drawing>
              <wp:anchor distT="0" distB="0" distL="114300" distR="114300" simplePos="0" relativeHeight="251729013" behindDoc="0" locked="0" layoutInCell="1" allowOverlap="1" wp14:anchorId="63288B1B" wp14:editId="256D8073">
                <wp:simplePos x="0" y="0"/>
                <wp:positionH relativeFrom="page">
                  <wp:posOffset>1397000</wp:posOffset>
                </wp:positionH>
                <wp:positionV relativeFrom="page">
                  <wp:posOffset>5613400</wp:posOffset>
                </wp:positionV>
                <wp:extent cx="2468880" cy="4139565"/>
                <wp:effectExtent l="0" t="0" r="20320" b="635"/>
                <wp:wrapThrough wrapText="bothSides">
                  <wp:wrapPolygon edited="0">
                    <wp:start x="0" y="0"/>
                    <wp:lineTo x="0" y="21471"/>
                    <wp:lineTo x="21556" y="21471"/>
                    <wp:lineTo x="21556" y="0"/>
                    <wp:lineTo x="0" y="0"/>
                  </wp:wrapPolygon>
                </wp:wrapThrough>
                <wp:docPr id="27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413956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id="47">
                        <w:txbxContent>
                          <w:p w14:paraId="162F26E2" w14:textId="77777777" w:rsidR="000B02C4" w:rsidRDefault="000B02C4" w:rsidP="00356898">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29F35A09" w14:textId="77777777" w:rsidR="000B02C4" w:rsidRDefault="000B02C4" w:rsidP="00356898">
                            <w:pPr>
                              <w:pStyle w:val="Heading4"/>
                              <w:jc w:val="both"/>
                            </w:pPr>
                            <w:r>
                              <w:t xml:space="preserve">Ut eu libero. </w:t>
                            </w:r>
                          </w:p>
                          <w:p w14:paraId="77D1CC01" w14:textId="77777777" w:rsidR="000B02C4" w:rsidRDefault="000B02C4" w:rsidP="00356898">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468C402B" w14:textId="77777777" w:rsidR="000B02C4" w:rsidRDefault="000B02C4" w:rsidP="00356898">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D868A90" w14:textId="77777777" w:rsidR="000B02C4" w:rsidRDefault="000B02C4" w:rsidP="00356898">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7D7E8116" w14:textId="77777777" w:rsidR="000B02C4" w:rsidRDefault="000B02C4" w:rsidP="00356898">
                            <w:pPr>
                              <w:pStyle w:val="BodyText"/>
                              <w:jc w:val="both"/>
                            </w:pPr>
                            <w:r>
                              <w:t xml:space="preserve">Vestibulum ante ipsum primis in faucibus orci luctus et ultrices posuere cubilia Curae. </w:t>
                            </w:r>
                          </w:p>
                          <w:p w14:paraId="792B33D5" w14:textId="77777777" w:rsidR="000B02C4" w:rsidRDefault="000B02C4" w:rsidP="00356898">
                            <w:pPr>
                              <w:pStyle w:val="Heading4"/>
                              <w:jc w:val="both"/>
                            </w:pPr>
                            <w:r>
                              <w:t xml:space="preserve">Sed viverra ante ut arcu. </w:t>
                            </w:r>
                          </w:p>
                          <w:p w14:paraId="0970628D" w14:textId="77777777" w:rsidR="000B02C4" w:rsidRDefault="000B02C4" w:rsidP="00356898">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7816B8D" w14:textId="77777777" w:rsidR="000B02C4" w:rsidRDefault="000B02C4" w:rsidP="00356898">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7B07E021" w14:textId="77777777" w:rsidR="000B02C4" w:rsidRDefault="000B02C4" w:rsidP="00356898">
                            <w:pPr>
                              <w:pStyle w:val="BodyText"/>
                              <w:jc w:val="both"/>
                            </w:pPr>
                            <w:r>
                              <w:t>Cras sed neque laoreet orci tristique placerat. Duis semper turpis in augue. Morbi non orci. In condimentum tellus vitae odio.</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63288B1B" id="_x0000_s1111" type="#_x0000_t202" style="position:absolute;margin-left:110pt;margin-top:442pt;width:194.4pt;height:325.95pt;z-index:251729013;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" mv:complextextbox="1" filled="f" stroked="f">
                <v:stroke o:forcedash="t"/>
                <v:textbox style="mso-next-textbox:#_x0000_s1110" inset="0,0,0,0">
                  <w:txbxContent>
                    <w:p w14:paraId="162F26E2" w14:textId="77777777" w:rsidR="000B02C4" w:rsidRDefault="000B02C4" w:rsidP="00356898">
                      <w:pPr>
                        <w:pStyle w:val="BodyText"/>
                        <w:jc w:val="both"/>
                      </w:pPr>
                      <w:r>
                        <w:t xml:space="preserve">In sollicitudin ante egestas ante. Proin ante orci, bibendum a, venenatis vitae, bibendum non, pede. Aliquam tempor. Duis ut ipsum at orci nonummy elementum. Donec turpis elit, fringilla non, rhoncus eget, aliquet sed, augue. Donec vestibulum erat non lacus. Sed sagittis sapien at libero. Cum sociis natoque penatibus et magnis dis parturient montes, nascetur ridiculus mus. Ut volutpat, ligula vitae imperdiet vulputate, arcu justo consequat nisl, sed feugiat lectus nulla id velit. Cras quis sem lacinia leo convallis pellentesque. </w:t>
                      </w:r>
                    </w:p>
                    <w:p w14:paraId="29F35A09" w14:textId="77777777" w:rsidR="000B02C4" w:rsidRDefault="000B02C4" w:rsidP="00356898">
                      <w:pPr>
                        <w:pStyle w:val="Heading4"/>
                        <w:jc w:val="both"/>
                      </w:pPr>
                      <w:r>
                        <w:t xml:space="preserve">Ut eu libero. </w:t>
                      </w:r>
                    </w:p>
                    <w:p w14:paraId="77D1CC01" w14:textId="77777777" w:rsidR="000B02C4" w:rsidRDefault="000B02C4" w:rsidP="00356898">
                      <w:pPr>
                        <w:pStyle w:val="BodyText"/>
                        <w:jc w:val="both"/>
                      </w:pPr>
                      <w:r>
                        <w:t xml:space="preserve">Curabitur magna risus, eleifend in, vulputate in, pulvinar nec, purus. Fusce tristique, mi id bibendum tincidunt, tortor quam vehicula pede, vestibulum sollicitudin nisi elit tincidunt dolor. Donec viverra, dui non tristique semper, sapien arcu porttitor velit, pretium consectetuer neque est quis ligula. Quisque vulputate. In urna enim, facilisis ac, posuere sit amet, rhoncus sit amet, risus. Morbi massa. Cras sem. Sed iaculis, lorem luctus mattis malesuada, neque neque scelerisque dui, eget vulputate purus mauris at odio. Praesent rutrum risus ut ipsum. </w:t>
                      </w:r>
                    </w:p>
                    <w:p w14:paraId="468C402B" w14:textId="77777777" w:rsidR="000B02C4" w:rsidRDefault="000B02C4" w:rsidP="00356898">
                      <w:pPr>
                        <w:pStyle w:val="BodyText"/>
                        <w:jc w:val="both"/>
                      </w:pPr>
                      <w:r>
                        <w:t>Proin venenatis rutrum nunc. Curabitur convallis facilisis eros. In at nulla sit amet sapien fermentum faucibus. Ut aliquet semper felis. Nam sed sapien ac lorem vulputate blandit. Nullam nec leo et ligula dictum sodales. Maecenas eu nunc. Sed aliquet risus et lectus. Vestibulum tellus. Donec tempor vulputate nibh.</w:t>
                      </w:r>
                    </w:p>
                    <w:p w14:paraId="0D868A90" w14:textId="77777777" w:rsidR="000B02C4" w:rsidRDefault="000B02C4" w:rsidP="00356898">
                      <w:pPr>
                        <w:pStyle w:val="BodyText"/>
                        <w:jc w:val="both"/>
                      </w:pPr>
                      <w:r>
                        <w:t xml:space="preserve">Duis blandit metus a tellus. Quisque sollicitudin, est vitae blandit dapibus, dui diam mollis felis, sit amet rhoncus purus mauris sit amet tellus. Quisque luctus sem ut metus. Maecenas sodales. Morbi odio. Integer accumsan, sapien ac tincidunt tempus, tortor tortor feugiat tortor, a condimentum felis felis nec massa. Pellentesque habitant morbi tristique senectus et netus et malesuada fames ac turpis egestas. </w:t>
                      </w:r>
                    </w:p>
                    <w:p w14:paraId="7D7E8116" w14:textId="77777777" w:rsidR="000B02C4" w:rsidRDefault="000B02C4" w:rsidP="00356898">
                      <w:pPr>
                        <w:pStyle w:val="BodyText"/>
                        <w:jc w:val="both"/>
                      </w:pPr>
                      <w:r>
                        <w:t xml:space="preserve">Vestibulum ante ipsum primis in faucibus orci luctus et ultrices posuere cubilia Curae. </w:t>
                      </w:r>
                    </w:p>
                    <w:p w14:paraId="792B33D5" w14:textId="77777777" w:rsidR="000B02C4" w:rsidRDefault="000B02C4" w:rsidP="00356898">
                      <w:pPr>
                        <w:pStyle w:val="Heading4"/>
                        <w:jc w:val="both"/>
                      </w:pPr>
                      <w:r>
                        <w:t xml:space="preserve">Sed viverra ante ut arcu. </w:t>
                      </w:r>
                    </w:p>
                    <w:p w14:paraId="0970628D" w14:textId="77777777" w:rsidR="000B02C4" w:rsidRDefault="000B02C4" w:rsidP="00356898">
                      <w:pPr>
                        <w:pStyle w:val="BodyText"/>
                        <w:jc w:val="both"/>
                      </w:pPr>
                      <w:r>
                        <w:t xml:space="preserve">Vivamus ut nisl a lectus volutpat laoreet. Fusce rutrum mi eget felis. Etiam sollicitudin, ligula id accumsan lobortis, neque erat bibendum erat, eget volutpat mi enim auctor turpis. Duis tellus quam, vulputate eu, semper vel, accumsan non, diam. </w:t>
                      </w:r>
                    </w:p>
                    <w:p w14:paraId="37816B8D" w14:textId="77777777" w:rsidR="000B02C4" w:rsidRDefault="000B02C4" w:rsidP="00356898">
                      <w:pPr>
                        <w:pStyle w:val="BodyText"/>
                        <w:jc w:val="both"/>
                      </w:pPr>
                      <w:r>
                        <w:t>In hac habitasse platea dictumst. Sed accumsan, ligula at consectetuer ultrices, urna neque ullamcorper orci, in feugiat justo massa euismod nisl. Suspendisse aliquet interdum libero.</w:t>
                      </w:r>
                      <w:r w:rsidRPr="005A79F3">
                        <w:t xml:space="preserve"> </w:t>
                      </w:r>
                      <w:r>
                        <w:t xml:space="preserve">Maecenas neque est, cursus non, sodales vitae, rhoncus vitae, velit. Donec bibendum eros vel nunc. Nunc id elit nec sem facilisis viverra. Nullam egestas. Mauris rutrum accumsan nisi. Sed ipsum dolor, adipiscing vel, tristique vitae, placerat at, neque. Donec semper dui nec sem. </w:t>
                      </w:r>
                    </w:p>
                    <w:p w14:paraId="7B07E021" w14:textId="77777777" w:rsidR="000B02C4" w:rsidRDefault="000B02C4" w:rsidP="00356898">
                      <w:pPr>
                        <w:pStyle w:val="BodyText"/>
                        <w:jc w:val="both"/>
                      </w:pPr>
                      <w:r>
                        <w:t>Cras sed neque laoreet orci tristique placerat. Duis semper turpis in augue. Morbi non orci. In condimentum tellus vitae odio.</w:t>
                      </w:r>
                    </w:p>
                  </w:txbxContent>
                </v:textbox>
                <w10:wrap type="through" anchorx="page" anchory="page"/>
              </v:shape>
            </w:pict>
          </mc:Fallback>
        </mc:AlternateContent>
      </w:r>
      <w:r w:rsidR="007E3BB7">
        <w:br w:type="page"/>
      </w:r>
      <w:r w:rsidR="00824D83" w:rsidRPr="000645A5">
        <w:rPr>
          <w:noProof/>
        </w:rPr>
        <w:drawing>
          <wp:anchor distT="0" distB="0" distL="114300" distR="114300" simplePos="0" relativeHeight="251825269" behindDoc="0" locked="0" layoutInCell="1" allowOverlap="1" wp14:anchorId="74E575FE" wp14:editId="21EC96A6">
            <wp:simplePos x="0" y="0"/>
            <wp:positionH relativeFrom="page">
              <wp:posOffset>2690495</wp:posOffset>
            </wp:positionH>
            <wp:positionV relativeFrom="page">
              <wp:posOffset>457200</wp:posOffset>
            </wp:positionV>
            <wp:extent cx="2391410" cy="1194435"/>
            <wp:effectExtent l="0" t="0" r="0" b="0"/>
            <wp:wrapTight wrapText="bothSides">
              <wp:wrapPolygon edited="0">
                <wp:start x="0" y="0"/>
                <wp:lineTo x="0" y="21129"/>
                <wp:lineTo x="21336" y="21129"/>
                <wp:lineTo x="21336" y="0"/>
                <wp:lineTo x="0" y="0"/>
              </wp:wrapPolygon>
            </wp:wrapTight>
            <wp:docPr id="232" name="Picture 11" descr="Placeholder-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Placeholder-white.p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1410" cy="1194435"/>
                    </a:xfrm>
                    <a:prstGeom prst="rect">
                      <a:avLst/>
                    </a:prstGeom>
                  </pic:spPr>
                </pic:pic>
              </a:graphicData>
            </a:graphic>
            <wp14:sizeRelH relativeFrom="margin">
              <wp14:pctWidth>0</wp14:pctWidth>
            </wp14:sizeRelH>
            <wp14:sizeRelV relativeFrom="margin">
              <wp14:pctHeight>0</wp14:pctHeight>
            </wp14:sizeRelV>
          </wp:anchor>
        </w:drawing>
      </w:r>
      <w:r w:rsidR="00D3791D">
        <w:rPr>
          <w:noProof/>
        </w:rPr>
        <mc:AlternateContent>
          <mc:Choice Requires="wps">
            <w:drawing>
              <wp:anchor distT="0" distB="0" distL="114300" distR="114300" simplePos="0" relativeHeight="251619402" behindDoc="0" locked="0" layoutInCell="1" allowOverlap="1" wp14:anchorId="0C5C1E12" wp14:editId="44FA621E">
                <wp:simplePos x="0" y="0"/>
                <wp:positionH relativeFrom="page">
                  <wp:posOffset>2803525</wp:posOffset>
                </wp:positionH>
                <wp:positionV relativeFrom="page">
                  <wp:posOffset>6865620</wp:posOffset>
                </wp:positionV>
                <wp:extent cx="4511675" cy="1718945"/>
                <wp:effectExtent l="0" t="0" r="9525" b="8255"/>
                <wp:wrapTight wrapText="bothSides">
                  <wp:wrapPolygon edited="0">
                    <wp:start x="0" y="0"/>
                    <wp:lineTo x="0" y="21385"/>
                    <wp:lineTo x="21524" y="21385"/>
                    <wp:lineTo x="21524" y="0"/>
                    <wp:lineTo x="0" y="0"/>
                  </wp:wrapPolygon>
                </wp:wrapTight>
                <wp:docPr id="13"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675" cy="171894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13414A8" w14:textId="77777777" w:rsidR="000B02C4" w:rsidRDefault="000B02C4" w:rsidP="00274F8A">
                            <w:pPr>
                              <w:pStyle w:val="Heading4"/>
                            </w:pPr>
                            <w:r>
                              <w:t xml:space="preserve">Donec pharetra. </w:t>
                            </w:r>
                          </w:p>
                          <w:p w14:paraId="66093E48" w14:textId="77777777" w:rsidR="000B02C4" w:rsidRDefault="000B02C4" w:rsidP="00274F8A">
                            <w:pPr>
                              <w:pStyle w:val="BodyText"/>
                            </w:pPr>
                            <w:r>
                              <w:t>In et leo sed odio vulputate accumsan. Praesent sodales quam ut nunc. Proin elit. Duis libero diam, mattis sed, ullamcorper sit amet, placerat non, odio. Nunc porta suscipit sapien. Pellentesque tincidunt sodales massa. Curabitur sem sem, iaculis sit amet, adipiscing quis, sollicitudin at, est. Sed tellus neque, aliquam vestibulum, aliquam eget, pharetra non, velit. Aenean ultricies tellus ac diam. Fusce tincidunt pretium diam. Curabitur rutrum, mi vitae venenatis vestibulum, erat orci eleifend quam, eget porttitor ante leo quis lectus. Aenean ac nulla.</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C1E12" id="Text Box 182" o:spid="_x0000_s1112" type="#_x0000_t202" style="position:absolute;margin-left:220.75pt;margin-top:540.6pt;width:355.25pt;height:135.35pt;z-index:25161940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" mv:complextextbox="1" filled="f" stroked="f">
                <v:stroke o:forcedash="t"/>
                <v:textbox inset="0,,0">
                  <w:txbxContent>
                    <w:p w14:paraId="213414A8" w14:textId="77777777" w:rsidR="000B02C4" w:rsidRDefault="000B02C4" w:rsidP="00274F8A">
                      <w:pPr>
                        <w:pStyle w:val="Heading4"/>
                      </w:pPr>
                      <w:r>
                        <w:t xml:space="preserve">Donec pharetra. </w:t>
                      </w:r>
                    </w:p>
                    <w:p w14:paraId="66093E48" w14:textId="77777777" w:rsidR="000B02C4" w:rsidRDefault="000B02C4" w:rsidP="00274F8A">
                      <w:pPr>
                        <w:pStyle w:val="BodyText"/>
                      </w:pPr>
                      <w:r>
                        <w:t>In et leo sed odio vulputate accumsan. Praesent sodales quam ut nunc. Proin elit. Duis libero diam, mattis sed, ullamcorper sit amet, placerat non, odio. Nunc porta suscipit sapien. Pellentesque tincidunt sodales massa. Curabitur sem sem, iaculis sit amet, adipiscing quis, sollicitudin at, est. Sed tellus neque, aliquam vestibulum, aliquam eget, pharetra non, velit. Aenean ultricies tellus ac diam. Fusce tincidunt pretium diam. Curabitur rutrum, mi vitae venenatis vestibulum, erat orci eleifend quam, eget porttitor ante leo quis lectus. Aenean ac nulla.</w:t>
                      </w:r>
                    </w:p>
                  </w:txbxContent>
                </v:textbox>
                <w10:wrap type="tight" anchorx="page" anchory="page"/>
              </v:shape>
            </w:pict>
          </mc:Fallback>
        </mc:AlternateContent>
      </w:r>
      <w:r w:rsidR="00D3791D">
        <w:rPr>
          <w:noProof/>
        </w:rPr>
        <w:drawing>
          <wp:anchor distT="0" distB="0" distL="114300" distR="114300" simplePos="0" relativeHeight="251670645" behindDoc="0" locked="0" layoutInCell="1" allowOverlap="1" wp14:anchorId="549300F9" wp14:editId="269935C3">
            <wp:simplePos x="0" y="0"/>
            <wp:positionH relativeFrom="page">
              <wp:posOffset>457200</wp:posOffset>
            </wp:positionH>
            <wp:positionV relativeFrom="page">
              <wp:posOffset>6941185</wp:posOffset>
            </wp:positionV>
            <wp:extent cx="2022475" cy="1461770"/>
            <wp:effectExtent l="0" t="0" r="9525" b="11430"/>
            <wp:wrapThrough wrapText="bothSides">
              <wp:wrapPolygon edited="0">
                <wp:start x="0" y="0"/>
                <wp:lineTo x="0" y="21394"/>
                <wp:lineTo x="21430" y="21394"/>
                <wp:lineTo x="21430" y="0"/>
                <wp:lineTo x="0" y="0"/>
              </wp:wrapPolygon>
            </wp:wrapThrough>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pple-laptop-notebook.jp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022475" cy="14617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D3791D">
        <w:rPr>
          <w:noProof/>
        </w:rPr>
        <w:drawing>
          <wp:anchor distT="0" distB="0" distL="114300" distR="114300" simplePos="0" relativeHeight="251668597" behindDoc="0" locked="0" layoutInCell="1" allowOverlap="1" wp14:anchorId="5EB0437E" wp14:editId="2B1A27D2">
            <wp:simplePos x="0" y="0"/>
            <wp:positionH relativeFrom="page">
              <wp:posOffset>457200</wp:posOffset>
            </wp:positionH>
            <wp:positionV relativeFrom="page">
              <wp:posOffset>4934585</wp:posOffset>
            </wp:positionV>
            <wp:extent cx="2022475" cy="1461770"/>
            <wp:effectExtent l="0" t="0" r="9525" b="11430"/>
            <wp:wrapThrough wrapText="bothSides">
              <wp:wrapPolygon edited="0">
                <wp:start x="0" y="0"/>
                <wp:lineTo x="0" y="21394"/>
                <wp:lineTo x="21430" y="21394"/>
                <wp:lineTo x="21430" y="0"/>
                <wp:lineTo x="0" y="0"/>
              </wp:wrapPolygon>
            </wp:wrapThrough>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pple-laptop-notebook.jp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022475" cy="14617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D3791D">
        <w:rPr>
          <w:noProof/>
        </w:rPr>
        <w:drawing>
          <wp:anchor distT="0" distB="0" distL="114300" distR="114300" simplePos="0" relativeHeight="251666549" behindDoc="0" locked="0" layoutInCell="1" allowOverlap="1" wp14:anchorId="25765E1C" wp14:editId="49052233">
            <wp:simplePos x="0" y="0"/>
            <wp:positionH relativeFrom="page">
              <wp:posOffset>457200</wp:posOffset>
            </wp:positionH>
            <wp:positionV relativeFrom="page">
              <wp:posOffset>2970530</wp:posOffset>
            </wp:positionV>
            <wp:extent cx="2022475" cy="1461770"/>
            <wp:effectExtent l="0" t="0" r="9525" b="11430"/>
            <wp:wrapThrough wrapText="bothSides">
              <wp:wrapPolygon edited="0">
                <wp:start x="0" y="0"/>
                <wp:lineTo x="0" y="21394"/>
                <wp:lineTo x="21430" y="21394"/>
                <wp:lineTo x="21430" y="0"/>
                <wp:lineTo x="0" y="0"/>
              </wp:wrapPolygon>
            </wp:wrapThrough>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rson-apple-laptop-notebook.jpg"/>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022475" cy="146177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D3791D">
        <w:rPr>
          <w:noProof/>
        </w:rPr>
        <mc:AlternateContent>
          <mc:Choice Requires="wps">
            <w:drawing>
              <wp:anchor distT="0" distB="0" distL="114300" distR="114300" simplePos="0" relativeHeight="251619401" behindDoc="0" locked="0" layoutInCell="1" allowOverlap="1" wp14:anchorId="64FDEA0C" wp14:editId="7C08C14C">
                <wp:simplePos x="0" y="0"/>
                <wp:positionH relativeFrom="page">
                  <wp:posOffset>2803525</wp:posOffset>
                </wp:positionH>
                <wp:positionV relativeFrom="page">
                  <wp:posOffset>4909185</wp:posOffset>
                </wp:positionV>
                <wp:extent cx="4511675" cy="1718945"/>
                <wp:effectExtent l="0" t="0" r="9525" b="8255"/>
                <wp:wrapTight wrapText="bothSides">
                  <wp:wrapPolygon edited="0">
                    <wp:start x="0" y="0"/>
                    <wp:lineTo x="0" y="21385"/>
                    <wp:lineTo x="21524" y="21385"/>
                    <wp:lineTo x="21524" y="0"/>
                    <wp:lineTo x="0" y="0"/>
                  </wp:wrapPolygon>
                </wp:wrapTight>
                <wp:docPr id="12"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675" cy="171894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8927B56" w14:textId="77777777" w:rsidR="000B02C4" w:rsidRDefault="000B02C4" w:rsidP="00274F8A">
                            <w:pPr>
                              <w:pStyle w:val="Heading4"/>
                            </w:pPr>
                            <w:r>
                              <w:t xml:space="preserve">Sed a risus in metus facilisis cursus. </w:t>
                            </w:r>
                          </w:p>
                          <w:p w14:paraId="169247E5" w14:textId="77777777" w:rsidR="000B02C4" w:rsidRDefault="000B02C4" w:rsidP="00274F8A">
                            <w:pPr>
                              <w:pStyle w:val="BodyText"/>
                            </w:pPr>
                            <w:r>
                              <w:t>Quisque rutrum erat non nunc. Integer id eros quis nunc eleifend pharetra. Maecenas non mi. Aliquam erat volutpat. Morbi aliquam tellus semper odio. Ut auctor sodales velit. Donec porttitor, quam vehicula ornare malesuada, dolor nunc congue elit, ac luctus velit ligula ut diam. Pellentesque habitant morbi tristique senectus et netus et malesuada fames ac turpis egestas. Morbi sed purus et enim pharetra feugiat. Phasellus ullamcorper ligula in purus. Aliquam tincidunt laoreet erat. Suspendisse potenti. Nam tortor tortor, eleifend vitae, dignissim ut, commodo id, turpis.</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DEA0C" id="Text Box 181" o:spid="_x0000_s1113" type="#_x0000_t202" style="position:absolute;margin-left:220.75pt;margin-top:386.55pt;width:355.25pt;height:135.35pt;z-index:25161940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" mv:complextextbox="1" filled="f" stroked="f">
                <v:stroke o:forcedash="t"/>
                <v:textbox inset="0,,0">
                  <w:txbxContent>
                    <w:p w14:paraId="28927B56" w14:textId="77777777" w:rsidR="000B02C4" w:rsidRDefault="000B02C4" w:rsidP="00274F8A">
                      <w:pPr>
                        <w:pStyle w:val="Heading4"/>
                      </w:pPr>
                      <w:r>
                        <w:t xml:space="preserve">Sed a risus in metus facilisis cursus. </w:t>
                      </w:r>
                    </w:p>
                    <w:p w14:paraId="169247E5" w14:textId="77777777" w:rsidR="000B02C4" w:rsidRDefault="000B02C4" w:rsidP="00274F8A">
                      <w:pPr>
                        <w:pStyle w:val="BodyText"/>
                      </w:pPr>
                      <w:r>
                        <w:t>Quisque rutrum erat non nunc. Integer id eros quis nunc eleifend pharetra. Maecenas non mi. Aliquam erat volutpat. Morbi aliquam tellus semper odio. Ut auctor sodales velit. Donec porttitor, quam vehicula ornare malesuada, dolor nunc congue elit, ac luctus velit ligula ut diam. Pellentesque habitant morbi tristique senectus et netus et malesuada fames ac turpis egestas. Morbi sed purus et enim pharetra feugiat. Phasellus ullamcorper ligula in purus. Aliquam tincidunt laoreet erat. Suspendisse potenti. Nam tortor tortor, eleifend vitae, dignissim ut, commodo id, turpis.</w:t>
                      </w:r>
                    </w:p>
                  </w:txbxContent>
                </v:textbox>
                <w10:wrap type="tight" anchorx="page" anchory="page"/>
              </v:shape>
            </w:pict>
          </mc:Fallback>
        </mc:AlternateContent>
      </w:r>
      <w:r w:rsidR="00D3791D">
        <w:rPr>
          <w:noProof/>
        </w:rPr>
        <mc:AlternateContent>
          <mc:Choice Requires="wps">
            <w:drawing>
              <wp:anchor distT="0" distB="0" distL="114300" distR="114300" simplePos="0" relativeHeight="251619400" behindDoc="0" locked="0" layoutInCell="1" allowOverlap="1" wp14:anchorId="76EC72DF" wp14:editId="67FFD55D">
                <wp:simplePos x="0" y="0"/>
                <wp:positionH relativeFrom="page">
                  <wp:posOffset>2803525</wp:posOffset>
                </wp:positionH>
                <wp:positionV relativeFrom="page">
                  <wp:posOffset>2889250</wp:posOffset>
                </wp:positionV>
                <wp:extent cx="4511675" cy="1718945"/>
                <wp:effectExtent l="0" t="0" r="9525" b="8255"/>
                <wp:wrapTight wrapText="bothSides">
                  <wp:wrapPolygon edited="0">
                    <wp:start x="0" y="0"/>
                    <wp:lineTo x="0" y="21385"/>
                    <wp:lineTo x="21524" y="21385"/>
                    <wp:lineTo x="21524" y="0"/>
                    <wp:lineTo x="0" y="0"/>
                  </wp:wrapPolygon>
                </wp:wrapTight>
                <wp:docPr id="1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675" cy="1718945"/>
                        </a:xfrm>
                        <a:prstGeom prst="rect">
                          <a:avLst/>
                        </a:prstGeom>
                        <a:noFill/>
                        <a:ln>
                          <a:noFill/>
                        </a:ln>
                        <a:extLst>
                          <a:ext uri="{FAA26D3D-D897-4be2-8F04-BA451C77F1D7}">
                            <ma14:placeholderFlag xmlns:ma14="http://schemas.microsoft.com/office/mac/drawingml/2011/main" val="1"/>
                          </a:ext>
                          <a:ext uri="{C572A759-6A51-4108-AA02-DFA0A04FC94B}">
                            <ma14:wrappingTextBox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668212C" w14:textId="77777777" w:rsidR="000B02C4" w:rsidRDefault="000B02C4" w:rsidP="00274F8A">
                            <w:pPr>
                              <w:pStyle w:val="Heading4"/>
                            </w:pPr>
                            <w:r w:rsidRPr="000D0346">
                              <w:t xml:space="preserve">Mauris interdum ipsum nec tellus. </w:t>
                            </w:r>
                          </w:p>
                          <w:p w14:paraId="03CD6E14" w14:textId="77777777" w:rsidR="000B02C4" w:rsidRDefault="000B02C4" w:rsidP="00274F8A">
                            <w:pPr>
                              <w:pStyle w:val="BodyText"/>
                            </w:pPr>
                            <w:r w:rsidRPr="000D0346">
                              <w:t>Cras diam risus, convallis eu, congue non, rhoncus sit amet, ante. Pellentesque et magna ac dolor vulputate convallis. Maecenas sed eros. Integer tempus tellus vestibulum eros. Vestibulum vehicula lacus ut neque. Curabitur diam turpis, mollis euismod, eleifend a, dapibus non, tellus. Integer ac massa. Sed interdum, tortor scelerisque pretium viverra, lorem est aliquet tellus, ut hendrerit enim tellus cursus tellus. Curabitur vitae urna a urna scelerisque sagittis. Vestibulum ultrices sem quis risus. Maecenas scelerisque pretium quam. Aliquam imperdiet lorem sit amet erat.</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C72DF" id="Text Box 179" o:spid="_x0000_s1114" type="#_x0000_t202" style="position:absolute;margin-left:220.75pt;margin-top:227.5pt;width:355.25pt;height:135.35pt;z-index:251619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" mv:complextextbox="1" filled="f" stroked="f">
                <v:stroke o:forcedash="t"/>
                <v:textbox inset="0,,0">
                  <w:txbxContent>
                    <w:p w14:paraId="2668212C" w14:textId="77777777" w:rsidR="000B02C4" w:rsidRDefault="000B02C4" w:rsidP="00274F8A">
                      <w:pPr>
                        <w:pStyle w:val="Heading4"/>
                      </w:pPr>
                      <w:r w:rsidRPr="000D0346">
                        <w:t xml:space="preserve">Mauris interdum ipsum nec tellus. </w:t>
                      </w:r>
                    </w:p>
                    <w:p w14:paraId="03CD6E14" w14:textId="77777777" w:rsidR="000B02C4" w:rsidRDefault="000B02C4" w:rsidP="00274F8A">
                      <w:pPr>
                        <w:pStyle w:val="BodyText"/>
                      </w:pPr>
                      <w:r w:rsidRPr="000D0346">
                        <w:t>Cras diam risus, convallis eu, congue non, rhoncus sit amet, ante. Pellentesque et magna ac dolor vulputate convallis. Maecenas sed eros. Integer tempus tellus vestibulum eros. Vestibulum vehicula lacus ut neque. Curabitur diam turpis, mollis euismod, eleifend a, dapibus non, tellus. Integer ac massa. Sed interdum, tortor scelerisque pretium viverra, lorem est aliquet tellus, ut hendrerit enim tellus cursus tellus. Curabitur vitae urna a urna scelerisque sagittis. Vestibulum ultrices sem quis risus. Maecenas scelerisque pretium quam. Aliquam imperdiet lorem sit amet erat.</w:t>
                      </w:r>
                    </w:p>
                  </w:txbxContent>
                </v:textbox>
                <w10:wrap type="tight" anchorx="page" anchory="page"/>
              </v:shape>
            </w:pict>
          </mc:Fallback>
        </mc:AlternateContent>
      </w:r>
      <w:r w:rsidR="00356898">
        <w:rPr>
          <w:noProof/>
        </w:rPr>
        <mc:AlternateContent>
          <mc:Choice Requires="wps">
            <w:drawing>
              <wp:anchor distT="0" distB="0" distL="114300" distR="114300" simplePos="0" relativeHeight="251618338" behindDoc="0" locked="0" layoutInCell="1" allowOverlap="1" wp14:anchorId="5CA93078" wp14:editId="61B543B5">
                <wp:simplePos x="0" y="0"/>
                <wp:positionH relativeFrom="page">
                  <wp:posOffset>-25400</wp:posOffset>
                </wp:positionH>
                <wp:positionV relativeFrom="page">
                  <wp:posOffset>0</wp:posOffset>
                </wp:positionV>
                <wp:extent cx="7810500" cy="2176145"/>
                <wp:effectExtent l="0" t="0" r="12700" b="825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0" cy="2176145"/>
                        </a:xfrm>
                        <a:prstGeom prst="rect">
                          <a:avLst/>
                        </a:prstGeom>
                        <a:solidFill>
                          <a:schemeClr val="accent1">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7C9F34A2" w14:textId="77777777" w:rsidR="000B02C4" w:rsidRPr="000F190E" w:rsidRDefault="000B02C4" w:rsidP="00274F8A">
                            <w:pPr>
                              <w:pStyle w:val="Symbol"/>
                              <w:rPr>
                                <w:color w:val="8F94C7" w:themeColor="accent1" w:themeTint="66"/>
                              </w:rPr>
                            </w:pPr>
                          </w:p>
                        </w:txbxContent>
                      </wps:txbx>
                      <wps:bodyPr rot="0" vert="horz" wrap="square" lIns="18288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A93078" id="Rectangle 68" o:spid="_x0000_s1115" style="position:absolute;margin-left:-2pt;margin-top:0;width:615pt;height:171.35pt;z-index:2516183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" fillcolor="#1f223e [3204]" stroked="f">
                <v:textbox inset="14.4pt,7.2pt,,7.2pt">
                  <w:txbxContent>
                    <w:p w14:paraId="7C9F34A2" w14:textId="77777777" w:rsidR="000B02C4" w:rsidRPr="000F190E" w:rsidRDefault="000B02C4" w:rsidP="00274F8A">
                      <w:pPr>
                        <w:pStyle w:val="Symbol"/>
                        <w:rPr>
                          <w:color w:val="8F94C7" w:themeColor="accent1" w:themeTint="66"/>
                        </w:rPr>
                      </w:pPr>
                    </w:p>
                  </w:txbxContent>
                </v:textbox>
                <w10:wrap anchorx="page" anchory="page"/>
              </v:rect>
            </w:pict>
          </mc:Fallback>
        </mc:AlternateContent>
      </w:r>
    </w:p>
    <w:p w14:paraId="0D2AD1DD" w14:textId="77777777" w:rsidR="00274F8A" w:rsidRDefault="000104A0">
      <w:r>
        <w:rPr>
          <w:noProof/>
        </w:rPr>
        <w:drawing>
          <wp:anchor distT="0" distB="0" distL="114300" distR="114300" simplePos="0" relativeHeight="251830389" behindDoc="0" locked="0" layoutInCell="1" allowOverlap="1" wp14:anchorId="01F367FA" wp14:editId="71E8808A">
            <wp:simplePos x="0" y="0"/>
            <wp:positionH relativeFrom="page">
              <wp:posOffset>1117600</wp:posOffset>
            </wp:positionH>
            <wp:positionV relativeFrom="page">
              <wp:posOffset>6618605</wp:posOffset>
            </wp:positionV>
            <wp:extent cx="2388870" cy="1194435"/>
            <wp:effectExtent l="0" t="0" r="0" b="0"/>
            <wp:wrapThrough wrapText="bothSides">
              <wp:wrapPolygon edited="0">
                <wp:start x="0" y="0"/>
                <wp:lineTo x="0" y="21129"/>
                <wp:lineTo x="21359" y="21129"/>
                <wp:lineTo x="21359" y="0"/>
                <wp:lineTo x="0" y="0"/>
              </wp:wrapPolygon>
            </wp:wrapThrough>
            <wp:docPr id="24" name="Picture 24" descr="Macintosh HD:Users:kevinsmyth:Desktop:Screen Shot 2016-05-11 at 11.20.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vinsmyth:Desktop:Screen Shot 2016-05-11 at 11.20.42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8870" cy="11944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B34F0">
        <w:rPr>
          <w:noProof/>
        </w:rPr>
        <w:drawing>
          <wp:anchor distT="0" distB="0" distL="114300" distR="114300" simplePos="0" relativeHeight="251677813" behindDoc="0" locked="0" layoutInCell="1" allowOverlap="1" wp14:anchorId="7F981A1A" wp14:editId="092E64D7">
            <wp:simplePos x="0" y="0"/>
            <wp:positionH relativeFrom="page">
              <wp:posOffset>3996690</wp:posOffset>
            </wp:positionH>
            <wp:positionV relativeFrom="page">
              <wp:posOffset>2199640</wp:posOffset>
            </wp:positionV>
            <wp:extent cx="5750497" cy="3857625"/>
            <wp:effectExtent l="0" t="0" r="0" b="3175"/>
            <wp:wrapThrough wrapText="bothSides">
              <wp:wrapPolygon edited="0">
                <wp:start x="0" y="0"/>
                <wp:lineTo x="0" y="21476"/>
                <wp:lineTo x="21469" y="21476"/>
                <wp:lineTo x="21469" y="0"/>
                <wp:lineTo x="0" y="0"/>
              </wp:wrapPolygon>
            </wp:wrapThrough>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iphone-books-desk.jpg"/>
                    <pic:cNvPicPr/>
                  </pic:nvPicPr>
                  <pic:blipFill>
                    <a:blip r:embed="rId25" cstate="print">
                      <a:extLst>
                        <a:ext uri="{28A0092B-C50C-407E-A947-70E740481C1C}">
                          <a14:useLocalDpi xmlns:a14="http://schemas.microsoft.com/office/drawing/2010/main"/>
                        </a:ext>
                      </a:extLst>
                    </a:blip>
                    <a:stretch>
                      <a:fillRect/>
                    </a:stretch>
                  </pic:blipFill>
                  <pic:spPr>
                    <a:xfrm>
                      <a:off x="0" y="0"/>
                      <a:ext cx="5750497" cy="3857625"/>
                    </a:xfrm>
                    <a:prstGeom prst="rect">
                      <a:avLst/>
                    </a:prstGeom>
                  </pic:spPr>
                </pic:pic>
              </a:graphicData>
            </a:graphic>
            <wp14:sizeRelH relativeFrom="margin">
              <wp14:pctWidth>0</wp14:pctWidth>
            </wp14:sizeRelH>
            <wp14:sizeRelV relativeFrom="margin">
              <wp14:pctHeight>0</wp14:pctHeight>
            </wp14:sizeRelV>
          </wp:anchor>
        </w:drawing>
      </w:r>
      <w:r w:rsidR="00CB34F0">
        <w:rPr>
          <w:noProof/>
        </w:rPr>
        <mc:AlternateContent>
          <mc:Choice Requires="wps">
            <w:drawing>
              <wp:anchor distT="0" distB="0" distL="114300" distR="114300" simplePos="0" relativeHeight="251619408" behindDoc="0" locked="0" layoutInCell="1" allowOverlap="1" wp14:anchorId="53DF364A" wp14:editId="353298D7">
                <wp:simplePos x="0" y="0"/>
                <wp:positionH relativeFrom="page">
                  <wp:posOffset>1028700</wp:posOffset>
                </wp:positionH>
                <wp:positionV relativeFrom="page">
                  <wp:posOffset>8565515</wp:posOffset>
                </wp:positionV>
                <wp:extent cx="6400800" cy="870585"/>
                <wp:effectExtent l="0" t="0" r="0" b="18415"/>
                <wp:wrapTight wrapText="bothSides">
                  <wp:wrapPolygon edited="0">
                    <wp:start x="86" y="0"/>
                    <wp:lineTo x="86" y="21427"/>
                    <wp:lineTo x="21429" y="21427"/>
                    <wp:lineTo x="21429" y="0"/>
                    <wp:lineTo x="86" y="0"/>
                  </wp:wrapPolygon>
                </wp:wrapTight>
                <wp:docPr id="6"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87058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C3D2437" w14:textId="77777777" w:rsidR="000B02C4" w:rsidRDefault="000B02C4" w:rsidP="00274F8A">
                            <w:pPr>
                              <w:pStyle w:val="ContactDetails"/>
                            </w:pP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WorkStreet </w:instrText>
                            </w:r>
                            <w:r w:rsidR="00654165">
                              <w:fldChar w:fldCharType="separate"/>
                            </w:r>
                            <w:r w:rsidR="00654165">
                              <w:rPr>
                                <w:b/>
                                <w:bCs/>
                              </w:rPr>
                              <w:instrText>Error! Bookmark not defined.</w:instrText>
                            </w:r>
                            <w:r w:rsidRPr="001644CE">
                              <w:fldChar w:fldCharType="end"/>
                            </w:r>
                            <w:r w:rsidRPr="001644CE">
                              <w:instrText xml:space="preserve">="" "[Street Address]" </w:instrText>
                            </w:r>
                            <w:fldSimple w:instr=" USERPROPERTY WorkStreet ">
                              <w:r w:rsidRPr="001644CE">
                                <w:instrText>93 Perry Street</w:instrText>
                              </w:r>
                            </w:fldSimple>
                            <w:r w:rsidRPr="001644CE">
                              <w:fldChar w:fldCharType="separate"/>
                            </w:r>
                            <w:r w:rsidR="00654165" w:rsidRPr="001644CE">
                              <w:rPr>
                                <w:noProof/>
                              </w:rPr>
                              <w:instrText>93 Perry Street</w:instrText>
                            </w:r>
                            <w:r w:rsidRPr="001644CE">
                              <w:fldChar w:fldCharType="end"/>
                            </w:r>
                            <w:r w:rsidRPr="001644CE">
                              <w:instrText xml:space="preserve"> \* MERGEFORMAT</w:instrText>
                            </w:r>
                            <w:r w:rsidRPr="001644CE">
                              <w:fldChar w:fldCharType="separate"/>
                            </w:r>
                            <w:r w:rsidR="00654165" w:rsidRPr="001644CE">
                              <w:t>93 Perry Street</w:t>
                            </w:r>
                            <w:r w:rsidRPr="001644CE">
                              <w:fldChar w:fldCharType="end"/>
                            </w:r>
                            <w:r w:rsidRPr="001644CE">
                              <w:br/>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WorkCity </w:instrText>
                            </w:r>
                            <w:r w:rsidR="00654165">
                              <w:fldChar w:fldCharType="separate"/>
                            </w:r>
                            <w:r w:rsidR="00654165">
                              <w:rPr>
                                <w:b/>
                                <w:bCs/>
                              </w:rPr>
                              <w:instrText>Error! Bookmark not defined.</w:instrText>
                            </w:r>
                            <w:r w:rsidRPr="001644CE">
                              <w:fldChar w:fldCharType="end"/>
                            </w:r>
                            <w:r w:rsidRPr="001644CE">
                              <w:instrText xml:space="preserve">="" "[City]" </w:instrText>
                            </w:r>
                            <w:r w:rsidRPr="001644CE">
                              <w:fldChar w:fldCharType="begin"/>
                            </w:r>
                            <w:r w:rsidRPr="001644CE">
                              <w:instrText xml:space="preserve"> USERPROPERTY WorkCity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w:t>
                            </w:r>
                            <w:r w:rsidR="00654165" w:rsidRPr="001644CE">
                              <w:rPr>
                                <w:noProof/>
                              </w:rPr>
                              <w:t>Bookmark not defined.</w:t>
                            </w:r>
                            <w:r w:rsidRPr="001644CE">
                              <w:fldChar w:fldCharType="end"/>
                            </w:r>
                            <w:r w:rsidRPr="001644CE">
                              <w:t xml:space="preserve">, </w:t>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WorkState </w:instrText>
                            </w:r>
                            <w:r w:rsidR="00654165">
                              <w:fldChar w:fldCharType="separate"/>
                            </w:r>
                            <w:r w:rsidR="00654165">
                              <w:rPr>
                                <w:b/>
                                <w:bCs/>
                              </w:rPr>
                              <w:instrText>Error! Bookmark not defined.</w:instrText>
                            </w:r>
                            <w:r w:rsidRPr="001644CE">
                              <w:fldChar w:fldCharType="end"/>
                            </w:r>
                            <w:r w:rsidRPr="001644CE">
                              <w:instrText xml:space="preserve">="" "[State]"  </w:instrText>
                            </w:r>
                            <w:r w:rsidRPr="001644CE">
                              <w:fldChar w:fldCharType="begin"/>
                            </w:r>
                            <w:r w:rsidRPr="001644CE">
                              <w:instrText xml:space="preserve"> USERPROPERTY WorkState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w:t>
                            </w:r>
                            <w:r w:rsidR="00654165" w:rsidRPr="001644CE">
                              <w:rPr>
                                <w:noProof/>
                              </w:rPr>
                              <w:t>Bookmark not defined.</w:t>
                            </w:r>
                            <w:r w:rsidRPr="001644CE">
                              <w:fldChar w:fldCharType="end"/>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USERPROPERTY WorkZip </w:instrText>
                            </w:r>
                            <w:r w:rsidR="00654165">
                              <w:fldChar w:fldCharType="separate"/>
                            </w:r>
                            <w:r w:rsidR="00654165">
                              <w:rPr>
                                <w:b/>
                                <w:bCs/>
                              </w:rPr>
                              <w:instrText>Error! Bookmark not defined.</w:instrText>
                            </w:r>
                            <w:r w:rsidRPr="001644CE">
                              <w:fldChar w:fldCharType="end"/>
                            </w:r>
                            <w:r w:rsidRPr="001644CE">
                              <w:instrText xml:space="preserve">="" "[Postal Code]" </w:instrText>
                            </w:r>
                            <w:r w:rsidRPr="001644CE">
                              <w:fldChar w:fldCharType="begin"/>
                            </w:r>
                            <w:r w:rsidRPr="001644CE">
                              <w:instrText xml:space="preserve"> USERPROPERTY WorkZip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Bookmark </w:t>
                            </w:r>
                            <w:r w:rsidR="00654165" w:rsidRPr="001644CE">
                              <w:rPr>
                                <w:noProof/>
                              </w:rPr>
                              <w:t>not defined.</w:t>
                            </w:r>
                            <w:r w:rsidRPr="001644CE">
                              <w:fldChar w:fldCharType="end"/>
                            </w:r>
                          </w:p>
                          <w:p w14:paraId="40A32F0B" w14:textId="77777777" w:rsidR="000B02C4" w:rsidRPr="001644CE" w:rsidRDefault="000B02C4" w:rsidP="00274F8A">
                            <w:pPr>
                              <w:pStyle w:val="ContactDetails"/>
                            </w:pP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rsidR="00654165">
                              <w:fldChar w:fldCharType="separate"/>
                            </w:r>
                            <w:r w:rsidR="00654165">
                              <w:rPr>
                                <w:b/>
                                <w:bCs/>
                              </w:rPr>
                              <w:instrText>Error! Bookmark not defined.</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sidR="00654165">
                              <w:rPr>
                                <w:b/>
                                <w:bCs/>
                                <w:noProof/>
                              </w:rPr>
                              <w:instrText>Error! Bookmark not defined.</w:instrText>
                            </w:r>
                            <w:r>
                              <w:fldChar w:fldCharType="end"/>
                            </w:r>
                            <w:r>
                              <w:instrText xml:space="preserve"> \* MERGEFORMAT</w:instrText>
                            </w:r>
                            <w:r>
                              <w:fldChar w:fldCharType="separate"/>
                            </w:r>
                            <w:r w:rsidR="00654165" w:rsidRPr="00654165">
                              <w:t xml:space="preserve">Error! Bookmark </w:t>
                            </w:r>
                            <w:r w:rsidR="00654165">
                              <w:rPr>
                                <w:b/>
                                <w:bCs/>
                                <w:noProof/>
                              </w:rPr>
                              <w:t>not defined.</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F364A" id="Text Box 189" o:spid="_x0000_s1116" type="#_x0000_t202" style="position:absolute;margin-left:81pt;margin-top:674.45pt;width:7in;height:68.55pt;z-index:25161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" filled="f" stroked="f">
                <v:textbox inset=",0,,0">
                  <w:txbxContent>
                    <w:p w14:paraId="2C3D2437" w14:textId="77777777" w:rsidR="000B02C4" w:rsidRDefault="000B02C4" w:rsidP="00274F8A">
                      <w:pPr>
                        <w:pStyle w:val="ContactDetails"/>
                      </w:pP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WorkStreet </w:instrText>
                      </w:r>
                      <w:r w:rsidR="00654165">
                        <w:fldChar w:fldCharType="separate"/>
                      </w:r>
                      <w:r w:rsidR="00654165">
                        <w:rPr>
                          <w:b/>
                          <w:bCs/>
                        </w:rPr>
                        <w:instrText>Error! Bookmark not defined.</w:instrText>
                      </w:r>
                      <w:r w:rsidRPr="001644CE">
                        <w:fldChar w:fldCharType="end"/>
                      </w:r>
                      <w:r w:rsidRPr="001644CE">
                        <w:instrText xml:space="preserve">="" "[Street Address]" </w:instrText>
                      </w:r>
                      <w:fldSimple w:instr=" USERPROPERTY WorkStreet ">
                        <w:r w:rsidRPr="001644CE">
                          <w:instrText>93 Perry Street</w:instrText>
                        </w:r>
                      </w:fldSimple>
                      <w:r w:rsidRPr="001644CE">
                        <w:fldChar w:fldCharType="separate"/>
                      </w:r>
                      <w:r w:rsidR="00654165" w:rsidRPr="001644CE">
                        <w:rPr>
                          <w:noProof/>
                        </w:rPr>
                        <w:instrText>93 Perry Street</w:instrText>
                      </w:r>
                      <w:r w:rsidRPr="001644CE">
                        <w:fldChar w:fldCharType="end"/>
                      </w:r>
                      <w:r w:rsidRPr="001644CE">
                        <w:instrText xml:space="preserve"> \* MERGEFORMAT</w:instrText>
                      </w:r>
                      <w:r w:rsidRPr="001644CE">
                        <w:fldChar w:fldCharType="separate"/>
                      </w:r>
                      <w:r w:rsidR="00654165" w:rsidRPr="001644CE">
                        <w:t>93 Perry Street</w:t>
                      </w:r>
                      <w:r w:rsidRPr="001644CE">
                        <w:fldChar w:fldCharType="end"/>
                      </w:r>
                      <w:r w:rsidRPr="001644CE">
                        <w:br/>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WorkCity </w:instrText>
                      </w:r>
                      <w:r w:rsidR="00654165">
                        <w:fldChar w:fldCharType="separate"/>
                      </w:r>
                      <w:r w:rsidR="00654165">
                        <w:rPr>
                          <w:b/>
                          <w:bCs/>
                        </w:rPr>
                        <w:instrText>Error! Bookmark not defined.</w:instrText>
                      </w:r>
                      <w:r w:rsidRPr="001644CE">
                        <w:fldChar w:fldCharType="end"/>
                      </w:r>
                      <w:r w:rsidRPr="001644CE">
                        <w:instrText xml:space="preserve">="" "[City]" </w:instrText>
                      </w:r>
                      <w:r w:rsidRPr="001644CE">
                        <w:fldChar w:fldCharType="begin"/>
                      </w:r>
                      <w:r w:rsidRPr="001644CE">
                        <w:instrText xml:space="preserve"> USERPROPERTY WorkCity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w:t>
                      </w:r>
                      <w:r w:rsidR="00654165" w:rsidRPr="001644CE">
                        <w:rPr>
                          <w:noProof/>
                        </w:rPr>
                        <w:t>Bookmark not defined.</w:t>
                      </w:r>
                      <w:r w:rsidRPr="001644CE">
                        <w:fldChar w:fldCharType="end"/>
                      </w:r>
                      <w:r w:rsidRPr="001644CE">
                        <w:t xml:space="preserve">, </w:t>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 USERPROPERTY WorkState </w:instrText>
                      </w:r>
                      <w:r w:rsidR="00654165">
                        <w:fldChar w:fldCharType="separate"/>
                      </w:r>
                      <w:r w:rsidR="00654165">
                        <w:rPr>
                          <w:b/>
                          <w:bCs/>
                        </w:rPr>
                        <w:instrText>Error! Bookmark not defined.</w:instrText>
                      </w:r>
                      <w:r w:rsidRPr="001644CE">
                        <w:fldChar w:fldCharType="end"/>
                      </w:r>
                      <w:r w:rsidRPr="001644CE">
                        <w:instrText xml:space="preserve">="" "[State]"  </w:instrText>
                      </w:r>
                      <w:r w:rsidRPr="001644CE">
                        <w:fldChar w:fldCharType="begin"/>
                      </w:r>
                      <w:r w:rsidRPr="001644CE">
                        <w:instrText xml:space="preserve"> USERPROPERTY WorkState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w:t>
                      </w:r>
                      <w:r w:rsidR="00654165" w:rsidRPr="001644CE">
                        <w:rPr>
                          <w:noProof/>
                        </w:rPr>
                        <w:t>Bookmark not defined.</w:t>
                      </w:r>
                      <w:r w:rsidRPr="001644CE">
                        <w:fldChar w:fldCharType="end"/>
                      </w:r>
                      <w:r w:rsidRPr="001644CE">
                        <w:fldChar w:fldCharType="begin"/>
                      </w:r>
                      <w:r w:rsidRPr="001644CE">
                        <w:instrText xml:space="preserve"> PLACEHOLDER </w:instrText>
                      </w:r>
                      <w:r w:rsidRPr="001644CE">
                        <w:fldChar w:fldCharType="begin"/>
                      </w:r>
                      <w:r w:rsidRPr="001644CE">
                        <w:instrText xml:space="preserve"> IF </w:instrText>
                      </w:r>
                      <w:r w:rsidRPr="001644CE">
                        <w:fldChar w:fldCharType="begin"/>
                      </w:r>
                      <w:r w:rsidRPr="001644CE">
                        <w:instrText xml:space="preserve">USERPROPERTY WorkZip </w:instrText>
                      </w:r>
                      <w:r w:rsidR="00654165">
                        <w:fldChar w:fldCharType="separate"/>
                      </w:r>
                      <w:r w:rsidR="00654165">
                        <w:rPr>
                          <w:b/>
                          <w:bCs/>
                        </w:rPr>
                        <w:instrText>Error! Bookmark not defined.</w:instrText>
                      </w:r>
                      <w:r w:rsidRPr="001644CE">
                        <w:fldChar w:fldCharType="end"/>
                      </w:r>
                      <w:r w:rsidRPr="001644CE">
                        <w:instrText xml:space="preserve">="" "[Postal Code]" </w:instrText>
                      </w:r>
                      <w:r w:rsidRPr="001644CE">
                        <w:fldChar w:fldCharType="begin"/>
                      </w:r>
                      <w:r w:rsidRPr="001644CE">
                        <w:instrText xml:space="preserve"> USERPROPERTY WorkZip </w:instrText>
                      </w:r>
                      <w:r w:rsidRPr="001644CE">
                        <w:fldChar w:fldCharType="separate"/>
                      </w:r>
                      <w:r w:rsidRPr="001644CE">
                        <w:instrText>Error! Bookmark not defined.</w:instrText>
                      </w:r>
                      <w:r w:rsidRPr="001644CE">
                        <w:fldChar w:fldCharType="end"/>
                      </w:r>
                      <w:r w:rsidRPr="001644CE">
                        <w:fldChar w:fldCharType="separate"/>
                      </w:r>
                      <w:r w:rsidR="00654165" w:rsidRPr="001644CE">
                        <w:rPr>
                          <w:noProof/>
                        </w:rPr>
                        <w:instrText>Error! Bookmark not defined.</w:instrText>
                      </w:r>
                      <w:r w:rsidRPr="001644CE">
                        <w:fldChar w:fldCharType="end"/>
                      </w:r>
                      <w:r w:rsidRPr="001644CE">
                        <w:instrText xml:space="preserve"> \* MERGEFORMAT</w:instrText>
                      </w:r>
                      <w:r w:rsidRPr="001644CE">
                        <w:fldChar w:fldCharType="separate"/>
                      </w:r>
                      <w:r w:rsidR="00654165" w:rsidRPr="001644CE">
                        <w:t xml:space="preserve">Error! Bookmark </w:t>
                      </w:r>
                      <w:r w:rsidR="00654165" w:rsidRPr="001644CE">
                        <w:rPr>
                          <w:noProof/>
                        </w:rPr>
                        <w:t>not defined.</w:t>
                      </w:r>
                      <w:r w:rsidRPr="001644CE">
                        <w:fldChar w:fldCharType="end"/>
                      </w:r>
                    </w:p>
                    <w:p w14:paraId="40A32F0B" w14:textId="77777777" w:rsidR="000B02C4" w:rsidRPr="001644CE" w:rsidRDefault="000B02C4" w:rsidP="00274F8A">
                      <w:pPr>
                        <w:pStyle w:val="ContactDetails"/>
                      </w:pP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rsidR="00654165">
                        <w:fldChar w:fldCharType="separate"/>
                      </w:r>
                      <w:r w:rsidR="00654165">
                        <w:rPr>
                          <w:b/>
                          <w:bCs/>
                        </w:rPr>
                        <w:instrText>Error! Bookmark not defined.</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sidR="00654165">
                        <w:rPr>
                          <w:b/>
                          <w:bCs/>
                          <w:noProof/>
                        </w:rPr>
                        <w:instrText>Error! Bookmark not defined.</w:instrText>
                      </w:r>
                      <w:r>
                        <w:fldChar w:fldCharType="end"/>
                      </w:r>
                      <w:r>
                        <w:instrText xml:space="preserve"> \* MERGEFORMAT</w:instrText>
                      </w:r>
                      <w:r>
                        <w:fldChar w:fldCharType="separate"/>
                      </w:r>
                      <w:r w:rsidR="00654165" w:rsidRPr="00654165">
                        <w:t xml:space="preserve">Error! Bookmark </w:t>
                      </w:r>
                      <w:r w:rsidR="00654165">
                        <w:rPr>
                          <w:b/>
                          <w:bCs/>
                          <w:noProof/>
                        </w:rPr>
                        <w:t>not defined.</w:t>
                      </w:r>
                      <w:r>
                        <w:fldChar w:fldCharType="end"/>
                      </w:r>
                    </w:p>
                  </w:txbxContent>
                </v:textbox>
                <w10:wrap type="tight" anchorx="page" anchory="page"/>
              </v:shape>
            </w:pict>
          </mc:Fallback>
        </mc:AlternateContent>
      </w:r>
      <w:r w:rsidR="00CB34F0">
        <w:rPr>
          <w:noProof/>
        </w:rPr>
        <mc:AlternateContent>
          <mc:Choice Requires="wps">
            <w:drawing>
              <wp:anchor distT="0" distB="0" distL="114300" distR="114300" simplePos="0" relativeHeight="251619407" behindDoc="0" locked="0" layoutInCell="1" allowOverlap="1" wp14:anchorId="711E2F6B" wp14:editId="2E0E085E">
                <wp:simplePos x="0" y="0"/>
                <wp:positionH relativeFrom="page">
                  <wp:posOffset>1028700</wp:posOffset>
                </wp:positionH>
                <wp:positionV relativeFrom="page">
                  <wp:posOffset>8133715</wp:posOffset>
                </wp:positionV>
                <wp:extent cx="6400800" cy="419100"/>
                <wp:effectExtent l="0" t="0" r="0" b="12700"/>
                <wp:wrapTight wrapText="bothSides">
                  <wp:wrapPolygon edited="0">
                    <wp:start x="86" y="0"/>
                    <wp:lineTo x="86" y="20945"/>
                    <wp:lineTo x="21429" y="20945"/>
                    <wp:lineTo x="21429" y="0"/>
                    <wp:lineTo x="86" y="0"/>
                  </wp:wrapPolygon>
                </wp:wrapTight>
                <wp:docPr id="7"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419100"/>
                        </a:xfrm>
                        <a:prstGeom prst="rect">
                          <a:avLst/>
                        </a:prstGeom>
                        <a:noFill/>
                        <a:ln>
                          <a:noFill/>
                        </a:ln>
                        <a:extLst>
                          <a:ext uri="{FAA26D3D-D897-4be2-8F04-BA451C77F1D7}">
                            <ma14:placeholderFlag xmlns:ma14="http://schemas.microsoft.com/office/mac/drawingml/2011/main" val="1"/>
                          </a:ex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240405A" w14:textId="77777777" w:rsidR="000B02C4" w:rsidRDefault="000B02C4" w:rsidP="00274F8A">
                            <w:pPr>
                              <w:pStyle w:val="BlockHeading"/>
                            </w:pPr>
                            <w:r>
                              <w:t>lorem ipsum</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1E2F6B" id="Text Box 188" o:spid="_x0000_s1117" type="#_x0000_t202" style="position:absolute;margin-left:81pt;margin-top:640.45pt;width:7in;height:33pt;z-index:25161940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" filled="f" stroked="f">
                <v:stroke o:forcedash="t"/>
                <v:textbox inset=",0,,0">
                  <w:txbxContent>
                    <w:p w14:paraId="6240405A" w14:textId="77777777" w:rsidR="000B02C4" w:rsidRDefault="000B02C4" w:rsidP="00274F8A">
                      <w:pPr>
                        <w:pStyle w:val="BlockHeading"/>
                      </w:pPr>
                      <w:r>
                        <w:t>lorem ipsum</w:t>
                      </w:r>
                    </w:p>
                  </w:txbxContent>
                </v:textbox>
                <w10:wrap type="tight" anchorx="page" anchory="page"/>
              </v:shape>
            </w:pict>
          </mc:Fallback>
        </mc:AlternateContent>
      </w:r>
      <w:r w:rsidR="00DB5009">
        <w:rPr>
          <w:noProof/>
        </w:rPr>
        <w:drawing>
          <wp:anchor distT="0" distB="0" distL="114300" distR="114300" simplePos="0" relativeHeight="251675765" behindDoc="0" locked="0" layoutInCell="1" allowOverlap="1" wp14:anchorId="6B63D896" wp14:editId="7078D58B">
            <wp:simplePos x="0" y="0"/>
            <wp:positionH relativeFrom="page">
              <wp:posOffset>3996690</wp:posOffset>
            </wp:positionH>
            <wp:positionV relativeFrom="page">
              <wp:posOffset>0</wp:posOffset>
            </wp:positionV>
            <wp:extent cx="4041140" cy="2057400"/>
            <wp:effectExtent l="0" t="0" r="0" b="0"/>
            <wp:wrapThrough wrapText="bothSides">
              <wp:wrapPolygon edited="0">
                <wp:start x="0" y="0"/>
                <wp:lineTo x="0" y="21333"/>
                <wp:lineTo x="21451" y="21333"/>
                <wp:lineTo x="21451" y="0"/>
                <wp:lineTo x="0" y="0"/>
              </wp:wrapPolygon>
            </wp:wrapThrough>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e-iphone-technology-white.jpg"/>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4041140" cy="20574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3D74E5">
        <w:rPr>
          <w:noProof/>
        </w:rPr>
        <w:drawing>
          <wp:anchor distT="0" distB="0" distL="114300" distR="114300" simplePos="0" relativeHeight="251676789" behindDoc="0" locked="0" layoutInCell="1" allowOverlap="1" wp14:anchorId="66A53ACB" wp14:editId="6BCD5CFA">
            <wp:simplePos x="0" y="0"/>
            <wp:positionH relativeFrom="page">
              <wp:posOffset>-3175</wp:posOffset>
            </wp:positionH>
            <wp:positionV relativeFrom="page">
              <wp:posOffset>2199640</wp:posOffset>
            </wp:positionV>
            <wp:extent cx="3830320" cy="3857625"/>
            <wp:effectExtent l="0" t="0" r="5080" b="3175"/>
            <wp:wrapThrough wrapText="bothSides">
              <wp:wrapPolygon edited="0">
                <wp:start x="0" y="0"/>
                <wp:lineTo x="0" y="21476"/>
                <wp:lineTo x="21485" y="21476"/>
                <wp:lineTo x="21485" y="0"/>
                <wp:lineTo x="0" y="0"/>
              </wp:wrapPolygon>
            </wp:wrapThrough>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od-architect-table-work.jpeg"/>
                    <pic:cNvPicPr/>
                  </pic:nvPicPr>
                  <pic:blipFill rotWithShape="1">
                    <a:blip r:embed="rId27" cstate="print">
                      <a:duotone>
                        <a:schemeClr val="accent6">
                          <a:shade val="45000"/>
                          <a:satMod val="135000"/>
                        </a:schemeClr>
                        <a:prstClr val="white"/>
                      </a:duotone>
                      <a:extLst>
                        <a:ext uri="{28A0092B-C50C-407E-A947-70E740481C1C}">
                          <a14:useLocalDpi xmlns:a14="http://schemas.microsoft.com/office/drawing/2010/main"/>
                        </a:ext>
                      </a:extLst>
                    </a:blip>
                    <a:srcRect/>
                    <a:stretch/>
                  </pic:blipFill>
                  <pic:spPr bwMode="auto">
                    <a:xfrm>
                      <a:off x="0" y="0"/>
                      <a:ext cx="3830320" cy="38576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margin">
              <wp14:pctWidth>0</wp14:pctWidth>
            </wp14:sizeRelH>
            <wp14:sizeRelV relativeFrom="margin">
              <wp14:pctHeight>0</wp14:pctHeight>
            </wp14:sizeRelV>
          </wp:anchor>
        </w:drawing>
      </w:r>
      <w:r w:rsidR="003D74E5">
        <w:rPr>
          <w:noProof/>
        </w:rPr>
        <mc:AlternateContent>
          <mc:Choice Requires="wps">
            <w:drawing>
              <wp:anchor distT="0" distB="0" distL="114300" distR="114300" simplePos="0" relativeHeight="251673717" behindDoc="0" locked="0" layoutInCell="1" allowOverlap="1" wp14:anchorId="4074DDDA" wp14:editId="5E6FD7EC">
                <wp:simplePos x="0" y="0"/>
                <wp:positionH relativeFrom="page">
                  <wp:posOffset>-3175</wp:posOffset>
                </wp:positionH>
                <wp:positionV relativeFrom="page">
                  <wp:posOffset>-12700</wp:posOffset>
                </wp:positionV>
                <wp:extent cx="3830320" cy="2070100"/>
                <wp:effectExtent l="0" t="0" r="5080" b="12700"/>
                <wp:wrapNone/>
                <wp:docPr id="17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0320" cy="2070100"/>
                        </a:xfrm>
                        <a:prstGeom prst="rect">
                          <a:avLst/>
                        </a:prstGeom>
                        <a:solidFill>
                          <a:schemeClr val="accent1">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30F4EE43" w14:textId="77777777" w:rsidR="000B02C4" w:rsidRPr="009C07CB" w:rsidRDefault="000B02C4" w:rsidP="003D74E5">
                            <w:pPr>
                              <w:pStyle w:val="Symbol"/>
                              <w:rPr>
                                <w:color w:val="8F94C7" w:themeColor="accent1" w:themeTint="66"/>
                              </w:rPr>
                            </w:pPr>
                          </w:p>
                        </w:txbxContent>
                      </wps:txbx>
                      <wps:bodyPr rot="0" vert="horz" wrap="square" lIns="18288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74DDDA" id="_x0000_s1118" style="position:absolute;margin-left:-.25pt;margin-top:-.95pt;width:301.6pt;height:163pt;z-index:2516737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" fillcolor="#1f223e [3204]" stroked="f">
                <v:textbox inset="14.4pt,7.2pt,,7.2pt">
                  <w:txbxContent>
                    <w:p w14:paraId="30F4EE43" w14:textId="77777777" w:rsidR="000B02C4" w:rsidRPr="009C07CB" w:rsidRDefault="000B02C4" w:rsidP="003D74E5">
                      <w:pPr>
                        <w:pStyle w:val="Symbol"/>
                        <w:rPr>
                          <w:color w:val="8F94C7" w:themeColor="accent1" w:themeTint="66"/>
                        </w:rPr>
                      </w:pPr>
                    </w:p>
                  </w:txbxContent>
                </v:textbox>
                <w10:wrap anchorx="page" anchory="page"/>
              </v:rect>
            </w:pict>
          </mc:Fallback>
        </mc:AlternateContent>
      </w:r>
      <w:r w:rsidR="003D74E5">
        <w:rPr>
          <w:noProof/>
        </w:rPr>
        <mc:AlternateContent>
          <mc:Choice Requires="wps">
            <w:drawing>
              <wp:anchor distT="0" distB="0" distL="114300" distR="114300" simplePos="0" relativeHeight="251618347" behindDoc="0" locked="0" layoutInCell="1" allowOverlap="1" wp14:anchorId="03BB6FE0" wp14:editId="48BF9082">
                <wp:simplePos x="0" y="0"/>
                <wp:positionH relativeFrom="page">
                  <wp:posOffset>0</wp:posOffset>
                </wp:positionH>
                <wp:positionV relativeFrom="page">
                  <wp:posOffset>6197600</wp:posOffset>
                </wp:positionV>
                <wp:extent cx="7785100" cy="3860800"/>
                <wp:effectExtent l="0" t="0" r="12700" b="0"/>
                <wp:wrapNone/>
                <wp:docPr id="5"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85100" cy="3860800"/>
                        </a:xfrm>
                        <a:prstGeom prst="rect">
                          <a:avLst/>
                        </a:prstGeom>
                        <a:solidFill>
                          <a:schemeClr val="accent3">
                            <a:lumMod val="100000"/>
                            <a:lumOff val="0"/>
                          </a:schemeClr>
                        </a:solidFill>
                        <a:ln>
                          <a:noFill/>
                        </a:ln>
                        <a:effectLst/>
                        <a:extLst>
                          <a:ext uri="{FAA26D3D-D897-4be2-8F04-BA451C77F1D7}">
                            <ma14:placeholderFlag xmlns:ma14="http://schemas.microsoft.com/office/mac/drawingml/2011/main"/>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
                              <a:effectLst>
                                <a:outerShdw blurRad="38100" dist="25400" dir="5400000" algn="ctr" rotWithShape="0">
                                  <a:srgbClr val="000000">
                                    <a:alpha val="35001"/>
                                  </a:srgbClr>
                                </a:outerShdw>
                              </a:effectLst>
                            </a14:hiddenEffects>
                          </a:ext>
                        </a:extLst>
                      </wps:spPr>
                      <wps:txbx>
                        <w:txbxContent>
                          <w:p w14:paraId="2A9572AD" w14:textId="77777777" w:rsidR="000B02C4" w:rsidRPr="00A26256" w:rsidRDefault="000B02C4" w:rsidP="00274F8A">
                            <w:pPr>
                              <w:pStyle w:val="Symbol"/>
                              <w:rPr>
                                <w:color w:val="8F94C7" w:themeColor="accent3" w:themeTint="66"/>
                              </w:rPr>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B6FE0" id="Rectangle 74" o:spid="_x0000_s1119" style="position:absolute;margin-left:0;margin-top:488pt;width:613pt;height:304pt;z-index:25161834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" fillcolor="#1f223e [3206]" stroked="f">
                <v:textbox inset=",7.2pt,,7.2pt">
                  <w:txbxContent>
                    <w:p w14:paraId="2A9572AD" w14:textId="77777777" w:rsidR="000B02C4" w:rsidRPr="00A26256" w:rsidRDefault="000B02C4" w:rsidP="00274F8A">
                      <w:pPr>
                        <w:pStyle w:val="Symbol"/>
                        <w:rPr>
                          <w:color w:val="8F94C7" w:themeColor="accent3" w:themeTint="66"/>
                        </w:rPr>
                      </w:pPr>
                    </w:p>
                  </w:txbxContent>
                </v:textbox>
                <w10:wrap anchorx="page" anchory="page"/>
              </v:rect>
            </w:pict>
          </mc:Fallback>
        </mc:AlternateContent>
      </w:r>
      <w:bookmarkStart w:id="2" w:name="_LastPageContents"/>
      <w:r w:rsidR="00134C25">
        <w:t xml:space="preserve"> </w:t>
      </w:r>
      <w:bookmarkEnd w:id="2"/>
    </w:p>
    <w:sectPr w:rsidR="00274F8A" w:rsidSect="00274F8A">
      <w:headerReference w:type="first" r:id="rId28"/>
      <w:footerReference w:type="first" r:id="rId29"/>
      <w:pgSz w:w="12240" w:h="15840"/>
      <w:pgMar w:top="720" w:right="720" w:bottom="720" w:left="72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42CF9" w14:textId="77777777" w:rsidR="005E0C5B" w:rsidRDefault="005E0C5B">
      <w:pPr>
        <w:spacing w:after="0"/>
      </w:pPr>
      <w:r>
        <w:separator/>
      </w:r>
    </w:p>
  </w:endnote>
  <w:endnote w:type="continuationSeparator" w:id="0">
    <w:p w14:paraId="4C092E00" w14:textId="77777777" w:rsidR="005E0C5B" w:rsidRDefault="005E0C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A859D" w14:textId="77777777" w:rsidR="000B02C4" w:rsidRDefault="000B02C4">
    <w:pPr>
      <w:pStyle w:val="Footer"/>
    </w:pPr>
    <w:r>
      <w:rPr>
        <w:noProof/>
      </w:rPr>
      <mc:AlternateContent>
        <mc:Choice Requires="wps">
          <w:drawing>
            <wp:anchor distT="0" distB="0" distL="114300" distR="114300" simplePos="0" relativeHeight="251658241" behindDoc="0" locked="0" layoutInCell="1" allowOverlap="1" wp14:anchorId="36F76D92" wp14:editId="4D3357A0">
              <wp:simplePos x="0" y="0"/>
              <wp:positionH relativeFrom="page">
                <wp:posOffset>266700</wp:posOffset>
              </wp:positionH>
              <wp:positionV relativeFrom="page">
                <wp:posOffset>9601200</wp:posOffset>
              </wp:positionV>
              <wp:extent cx="609600" cy="241300"/>
              <wp:effectExtent l="0" t="0" r="0" b="0"/>
              <wp:wrapTight wrapText="bothSides">
                <wp:wrapPolygon edited="0">
                  <wp:start x="0" y="0"/>
                  <wp:lineTo x="21600" y="0"/>
                  <wp:lineTo x="21600" y="21600"/>
                  <wp:lineTo x="0" y="2160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413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5EA85697" w14:textId="77777777" w:rsidR="000B02C4" w:rsidRPr="00F31951" w:rsidRDefault="000B02C4" w:rsidP="00274F8A">
                          <w:pPr>
                            <w:pStyle w:val="Footer"/>
                          </w:pPr>
                          <w:r>
                            <w:fldChar w:fldCharType="begin"/>
                          </w:r>
                          <w:r>
                            <w:instrText xml:space="preserve"> PAGE  \* MERGEFORMAT </w:instrText>
                          </w:r>
                          <w:r>
                            <w:fldChar w:fldCharType="separate"/>
                          </w:r>
                          <w:r w:rsidR="00654165">
                            <w:rPr>
                              <w:noProof/>
                            </w:rPr>
                            <w:t>2</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F76D92" id="_x0000_t202" coordsize="21600,21600" o:spt="202" path="m0,0l0,21600,21600,21600,21600,0xe">
              <v:stroke joinstyle="miter"/>
              <v:path gradientshapeok="t" o:connecttype="rect"/>
            </v:shapetype>
            <v:shape id="Text Box 2" o:spid="_x0000_s1120" type="#_x0000_t202" style="position:absolute;margin-left:21pt;margin-top:756pt;width:48pt;height:19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" filled="f" stroked="f">
              <v:textbox inset="0,0,0,0">
                <w:txbxContent>
                  <w:p w14:paraId="5EA85697" w14:textId="77777777" w:rsidR="000B02C4" w:rsidRPr="00F31951" w:rsidRDefault="000B02C4" w:rsidP="00274F8A">
                    <w:pPr>
                      <w:pStyle w:val="Footer"/>
                    </w:pPr>
                    <w:r>
                      <w:fldChar w:fldCharType="begin"/>
                    </w:r>
                    <w:r>
                      <w:instrText xml:space="preserve"> PAGE  \* MERGEFORMAT </w:instrText>
                    </w:r>
                    <w:r>
                      <w:fldChar w:fldCharType="separate"/>
                    </w:r>
                    <w:r w:rsidR="00654165">
                      <w:rPr>
                        <w:noProof/>
                      </w:rPr>
                      <w:t>2</w:t>
                    </w:r>
                    <w:r>
                      <w:rPr>
                        <w:noProof/>
                      </w:rPr>
                      <w:fldChar w:fldCharType="end"/>
                    </w:r>
                  </w:p>
                </w:txbxContent>
              </v:textbox>
              <w10:wrap type="tight"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A16037" w14:textId="77777777" w:rsidR="000B02C4" w:rsidRDefault="000B02C4">
    <w:pPr>
      <w:pStyle w:val="Footer"/>
    </w:pPr>
    <w:r>
      <w:rPr>
        <w:noProof/>
      </w:rPr>
      <mc:AlternateContent>
        <mc:Choice Requires="wps">
          <w:drawing>
            <wp:anchor distT="0" distB="0" distL="114300" distR="114300" simplePos="0" relativeHeight="251658240" behindDoc="0" locked="0" layoutInCell="1" allowOverlap="1" wp14:anchorId="45B569F2" wp14:editId="5BAE3411">
              <wp:simplePos x="0" y="0"/>
              <wp:positionH relativeFrom="page">
                <wp:posOffset>6896100</wp:posOffset>
              </wp:positionH>
              <wp:positionV relativeFrom="page">
                <wp:posOffset>9601200</wp:posOffset>
              </wp:positionV>
              <wp:extent cx="609600" cy="2413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413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062C43C" w14:textId="77777777" w:rsidR="000B02C4" w:rsidRPr="00F31951" w:rsidRDefault="000B02C4" w:rsidP="00274F8A">
                          <w:pPr>
                            <w:pStyle w:val="Footer-Right"/>
                          </w:pPr>
                          <w:r>
                            <w:fldChar w:fldCharType="begin"/>
                          </w:r>
                          <w:r>
                            <w:instrText xml:space="preserve"> PAGE  \* MERGEFORMAT </w:instrText>
                          </w:r>
                          <w:r>
                            <w:fldChar w:fldCharType="separate"/>
                          </w:r>
                          <w:r w:rsidR="00654165">
                            <w:rPr>
                              <w:noProof/>
                            </w:rPr>
                            <w:t>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B569F2" id="_x0000_t202" coordsize="21600,21600" o:spt="202" path="m0,0l0,21600,21600,21600,21600,0xe">
              <v:stroke joinstyle="miter"/>
              <v:path gradientshapeok="t" o:connecttype="rect"/>
            </v:shapetype>
            <v:shape id="Text Box 1" o:spid="_x0000_s1121" type="#_x0000_t202" style="position:absolute;margin-left:543pt;margin-top:756pt;width:48pt;height:1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" filled="f" stroked="f">
              <v:textbox inset="0,0,0,0">
                <w:txbxContent>
                  <w:p w14:paraId="0062C43C" w14:textId="77777777" w:rsidR="000B02C4" w:rsidRPr="00F31951" w:rsidRDefault="000B02C4" w:rsidP="00274F8A">
                    <w:pPr>
                      <w:pStyle w:val="Footer-Right"/>
                    </w:pPr>
                    <w:r>
                      <w:fldChar w:fldCharType="begin"/>
                    </w:r>
                    <w:r>
                      <w:instrText xml:space="preserve"> PAGE  \* MERGEFORMAT </w:instrText>
                    </w:r>
                    <w:r>
                      <w:fldChar w:fldCharType="separate"/>
                    </w:r>
                    <w:r w:rsidR="00654165">
                      <w:rPr>
                        <w:noProof/>
                      </w:rPr>
                      <w:t>3</w:t>
                    </w:r>
                    <w:r>
                      <w:rPr>
                        <w:noProof/>
                      </w:rPr>
                      <w:fldChar w:fldCharType="end"/>
                    </w:r>
                  </w:p>
                </w:txbxContent>
              </v:textbox>
              <w10:wrap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67613" w14:textId="77777777" w:rsidR="000B02C4" w:rsidRDefault="000B02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BAAE5" w14:textId="77777777" w:rsidR="005E0C5B" w:rsidRDefault="005E0C5B">
      <w:pPr>
        <w:spacing w:after="0"/>
      </w:pPr>
      <w:r>
        <w:separator/>
      </w:r>
    </w:p>
  </w:footnote>
  <w:footnote w:type="continuationSeparator" w:id="0">
    <w:p w14:paraId="57E3133B" w14:textId="77777777" w:rsidR="005E0C5B" w:rsidRDefault="005E0C5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88BA1" w14:textId="77777777" w:rsidR="000B02C4" w:rsidRDefault="000B02C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A1064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ttachedTemplate r:id="rId1"/>
  <w:revisionView w:markup="0"/>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StaticGuides" w:val="1"/>
  </w:docVars>
  <w:rsids>
    <w:rsidRoot w:val="00654165"/>
    <w:rsid w:val="000104A0"/>
    <w:rsid w:val="00016539"/>
    <w:rsid w:val="00027F2B"/>
    <w:rsid w:val="00054B0F"/>
    <w:rsid w:val="000B02C4"/>
    <w:rsid w:val="00134C25"/>
    <w:rsid w:val="001455EE"/>
    <w:rsid w:val="001A25B9"/>
    <w:rsid w:val="001F2B90"/>
    <w:rsid w:val="0020030D"/>
    <w:rsid w:val="0023000F"/>
    <w:rsid w:val="00246B4C"/>
    <w:rsid w:val="00270334"/>
    <w:rsid w:val="00274F8A"/>
    <w:rsid w:val="002F127B"/>
    <w:rsid w:val="003316E7"/>
    <w:rsid w:val="00335EBA"/>
    <w:rsid w:val="00353B6A"/>
    <w:rsid w:val="00356898"/>
    <w:rsid w:val="003D74E5"/>
    <w:rsid w:val="00442CA1"/>
    <w:rsid w:val="00464FA6"/>
    <w:rsid w:val="00476CED"/>
    <w:rsid w:val="00486390"/>
    <w:rsid w:val="004D63F1"/>
    <w:rsid w:val="005E0C5B"/>
    <w:rsid w:val="005F5D5B"/>
    <w:rsid w:val="00646E72"/>
    <w:rsid w:val="00654165"/>
    <w:rsid w:val="006A1277"/>
    <w:rsid w:val="006A71F8"/>
    <w:rsid w:val="006B3DF0"/>
    <w:rsid w:val="006E3DD9"/>
    <w:rsid w:val="007E3BB7"/>
    <w:rsid w:val="007F2140"/>
    <w:rsid w:val="00824D83"/>
    <w:rsid w:val="00855D22"/>
    <w:rsid w:val="00960BCE"/>
    <w:rsid w:val="00962DBA"/>
    <w:rsid w:val="009D6E1D"/>
    <w:rsid w:val="009E53C3"/>
    <w:rsid w:val="00A6236F"/>
    <w:rsid w:val="00AA487E"/>
    <w:rsid w:val="00B14DBC"/>
    <w:rsid w:val="00B5588D"/>
    <w:rsid w:val="00BB749E"/>
    <w:rsid w:val="00BC5006"/>
    <w:rsid w:val="00C6253C"/>
    <w:rsid w:val="00CA16BD"/>
    <w:rsid w:val="00CB34F0"/>
    <w:rsid w:val="00CC55C9"/>
    <w:rsid w:val="00D3791D"/>
    <w:rsid w:val="00DB5009"/>
    <w:rsid w:val="00E20C38"/>
    <w:rsid w:val="00E56E1B"/>
    <w:rsid w:val="00F00396"/>
    <w:rsid w:val="00FB0EB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548C84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A51C5"/>
  </w:style>
  <w:style w:type="paragraph" w:styleId="Heading1">
    <w:name w:val="heading 1"/>
    <w:basedOn w:val="Normal"/>
    <w:link w:val="Heading1Char"/>
    <w:rsid w:val="0025693F"/>
    <w:pPr>
      <w:spacing w:after="0"/>
      <w:outlineLvl w:val="0"/>
    </w:pPr>
    <w:rPr>
      <w:rFonts w:asciiTheme="majorHAnsi" w:eastAsiaTheme="majorEastAsia" w:hAnsiTheme="majorHAnsi" w:cstheme="majorBidi"/>
      <w:bCs/>
      <w:color w:val="1F223E" w:themeColor="accent1"/>
      <w:sz w:val="72"/>
      <w:szCs w:val="32"/>
    </w:rPr>
  </w:style>
  <w:style w:type="paragraph" w:styleId="Heading2">
    <w:name w:val="heading 2"/>
    <w:basedOn w:val="Normal"/>
    <w:link w:val="Heading2Char"/>
    <w:rsid w:val="0025693F"/>
    <w:pPr>
      <w:spacing w:after="0"/>
      <w:outlineLvl w:val="1"/>
    </w:pPr>
    <w:rPr>
      <w:rFonts w:asciiTheme="majorHAnsi" w:eastAsiaTheme="majorEastAsia" w:hAnsiTheme="majorHAnsi" w:cstheme="majorBidi"/>
      <w:bCs/>
      <w:color w:val="1F223E" w:themeColor="accent3"/>
      <w:sz w:val="48"/>
      <w:szCs w:val="26"/>
    </w:rPr>
  </w:style>
  <w:style w:type="paragraph" w:styleId="Heading3">
    <w:name w:val="heading 3"/>
    <w:basedOn w:val="Normal"/>
    <w:link w:val="Heading3Char"/>
    <w:rsid w:val="00E04C89"/>
    <w:pPr>
      <w:spacing w:after="0"/>
      <w:outlineLvl w:val="2"/>
    </w:pPr>
    <w:rPr>
      <w:rFonts w:asciiTheme="majorHAnsi" w:eastAsiaTheme="majorEastAsia" w:hAnsiTheme="majorHAnsi" w:cstheme="majorBidi"/>
      <w:bCs/>
      <w:color w:val="FFFFFF" w:themeColor="background1"/>
      <w:sz w:val="72"/>
    </w:rPr>
  </w:style>
  <w:style w:type="paragraph" w:styleId="Heading4">
    <w:name w:val="heading 4"/>
    <w:basedOn w:val="Normal"/>
    <w:link w:val="Heading4Char"/>
    <w:rsid w:val="00C32E63"/>
    <w:pPr>
      <w:spacing w:after="100"/>
      <w:outlineLvl w:val="3"/>
    </w:pPr>
    <w:rPr>
      <w:rFonts w:asciiTheme="majorHAnsi" w:eastAsiaTheme="majorEastAsia" w:hAnsiTheme="majorHAnsi" w:cstheme="majorBidi"/>
      <w:b/>
      <w:bCs/>
      <w:iCs/>
      <w:color w:val="1F223E" w:themeColor="accent1"/>
      <w:sz w:val="18"/>
    </w:rPr>
  </w:style>
  <w:style w:type="paragraph" w:styleId="Heading5">
    <w:name w:val="heading 5"/>
    <w:basedOn w:val="Normal"/>
    <w:link w:val="Heading5Char"/>
    <w:rsid w:val="009C07CB"/>
    <w:pPr>
      <w:spacing w:after="0"/>
      <w:jc w:val="right"/>
      <w:outlineLvl w:val="4"/>
    </w:pPr>
    <w:rPr>
      <w:rFonts w:asciiTheme="majorHAnsi" w:eastAsiaTheme="majorEastAsia" w:hAnsiTheme="majorHAnsi" w:cstheme="majorBidi"/>
      <w:b/>
      <w:color w:val="8F94C7" w:themeColor="accent1" w:themeTint="6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F2140"/>
    <w:pPr>
      <w:tabs>
        <w:tab w:val="center" w:pos="4320"/>
        <w:tab w:val="right" w:pos="8640"/>
      </w:tabs>
      <w:spacing w:after="0"/>
    </w:pPr>
  </w:style>
  <w:style w:type="character" w:customStyle="1" w:styleId="HeaderChar">
    <w:name w:val="Header Char"/>
    <w:basedOn w:val="DefaultParagraphFont"/>
    <w:link w:val="Header"/>
    <w:uiPriority w:val="99"/>
    <w:semiHidden/>
    <w:rsid w:val="007F2140"/>
  </w:style>
  <w:style w:type="paragraph" w:styleId="Footer">
    <w:name w:val="footer"/>
    <w:basedOn w:val="Normal"/>
    <w:link w:val="FooterChar"/>
    <w:uiPriority w:val="99"/>
    <w:unhideWhenUsed/>
    <w:rsid w:val="00F31951"/>
    <w:pPr>
      <w:spacing w:after="0"/>
    </w:pPr>
    <w:rPr>
      <w:color w:val="1F223E" w:themeColor="accent1"/>
    </w:rPr>
  </w:style>
  <w:style w:type="character" w:customStyle="1" w:styleId="FooterChar">
    <w:name w:val="Footer Char"/>
    <w:basedOn w:val="DefaultParagraphFont"/>
    <w:link w:val="Footer"/>
    <w:uiPriority w:val="99"/>
    <w:rsid w:val="00F31951"/>
    <w:rPr>
      <w:color w:val="1F223E" w:themeColor="accent1"/>
    </w:rPr>
  </w:style>
  <w:style w:type="paragraph" w:customStyle="1" w:styleId="Symbol">
    <w:name w:val="Symbol"/>
    <w:basedOn w:val="Normal"/>
    <w:qFormat/>
    <w:rsid w:val="002904B3"/>
    <w:pPr>
      <w:spacing w:after="0"/>
    </w:pPr>
    <w:rPr>
      <w:b/>
      <w:sz w:val="60"/>
    </w:rPr>
  </w:style>
  <w:style w:type="paragraph" w:styleId="Title">
    <w:name w:val="Title"/>
    <w:basedOn w:val="Normal"/>
    <w:link w:val="TitleChar"/>
    <w:uiPriority w:val="10"/>
    <w:qFormat/>
    <w:rsid w:val="00DA797D"/>
    <w:pPr>
      <w:spacing w:after="0"/>
      <w:jc w:val="center"/>
    </w:pPr>
    <w:rPr>
      <w:rFonts w:asciiTheme="majorHAnsi" w:eastAsiaTheme="majorEastAsia" w:hAnsiTheme="majorHAnsi" w:cstheme="majorBidi"/>
      <w:color w:val="FFFFFF" w:themeColor="background1"/>
      <w:sz w:val="96"/>
      <w:szCs w:val="52"/>
    </w:rPr>
  </w:style>
  <w:style w:type="character" w:customStyle="1" w:styleId="TitleChar">
    <w:name w:val="Title Char"/>
    <w:basedOn w:val="DefaultParagraphFont"/>
    <w:link w:val="Title"/>
    <w:uiPriority w:val="10"/>
    <w:rsid w:val="00DA797D"/>
    <w:rPr>
      <w:rFonts w:asciiTheme="majorHAnsi" w:eastAsiaTheme="majorEastAsia" w:hAnsiTheme="majorHAnsi" w:cstheme="majorBidi"/>
      <w:color w:val="FFFFFF" w:themeColor="background1"/>
      <w:sz w:val="96"/>
      <w:szCs w:val="52"/>
    </w:rPr>
  </w:style>
  <w:style w:type="paragraph" w:customStyle="1" w:styleId="BlockHeading">
    <w:name w:val="Block Heading"/>
    <w:basedOn w:val="Normal"/>
    <w:link w:val="BlockHeadingChar"/>
    <w:qFormat/>
    <w:rsid w:val="00AF21DA"/>
    <w:pPr>
      <w:spacing w:after="0"/>
    </w:pPr>
    <w:rPr>
      <w:rFonts w:asciiTheme="majorHAnsi" w:eastAsiaTheme="majorEastAsia" w:hAnsiTheme="majorHAnsi" w:cstheme="majorBidi"/>
      <w:color w:val="FFFFFF" w:themeColor="background1"/>
      <w:sz w:val="48"/>
    </w:rPr>
  </w:style>
  <w:style w:type="character" w:customStyle="1" w:styleId="BlockHeadingChar">
    <w:name w:val="Block Heading Char"/>
    <w:basedOn w:val="DefaultParagraphFont"/>
    <w:link w:val="BlockHeading"/>
    <w:rsid w:val="00AF21DA"/>
    <w:rPr>
      <w:rFonts w:asciiTheme="majorHAnsi" w:eastAsiaTheme="majorEastAsia" w:hAnsiTheme="majorHAnsi" w:cstheme="majorBidi"/>
      <w:color w:val="FFFFFF" w:themeColor="background1"/>
      <w:sz w:val="48"/>
    </w:rPr>
  </w:style>
  <w:style w:type="paragraph" w:styleId="Subtitle">
    <w:name w:val="Subtitle"/>
    <w:basedOn w:val="Normal"/>
    <w:link w:val="SubtitleChar"/>
    <w:rsid w:val="00AF21DA"/>
    <w:pPr>
      <w:numPr>
        <w:ilvl w:val="1"/>
      </w:numPr>
      <w:spacing w:after="0"/>
    </w:pPr>
    <w:rPr>
      <w:rFonts w:asciiTheme="majorHAnsi" w:eastAsiaTheme="majorEastAsia" w:hAnsiTheme="majorHAnsi" w:cstheme="majorBidi"/>
      <w:b/>
      <w:iCs/>
      <w:color w:val="FFFFFF" w:themeColor="background1"/>
    </w:rPr>
  </w:style>
  <w:style w:type="character" w:customStyle="1" w:styleId="SubtitleChar">
    <w:name w:val="Subtitle Char"/>
    <w:basedOn w:val="DefaultParagraphFont"/>
    <w:link w:val="Subtitle"/>
    <w:rsid w:val="00AF21DA"/>
    <w:rPr>
      <w:rFonts w:asciiTheme="majorHAnsi" w:eastAsiaTheme="majorEastAsia" w:hAnsiTheme="majorHAnsi" w:cstheme="majorBidi"/>
      <w:b/>
      <w:iCs/>
      <w:color w:val="FFFFFF" w:themeColor="background1"/>
    </w:rPr>
  </w:style>
  <w:style w:type="character" w:customStyle="1" w:styleId="Heading1Char">
    <w:name w:val="Heading 1 Char"/>
    <w:basedOn w:val="DefaultParagraphFont"/>
    <w:link w:val="Heading1"/>
    <w:rsid w:val="0025693F"/>
    <w:rPr>
      <w:rFonts w:asciiTheme="majorHAnsi" w:eastAsiaTheme="majorEastAsia" w:hAnsiTheme="majorHAnsi" w:cstheme="majorBidi"/>
      <w:bCs/>
      <w:color w:val="1F223E" w:themeColor="accent1"/>
      <w:sz w:val="72"/>
      <w:szCs w:val="32"/>
    </w:rPr>
  </w:style>
  <w:style w:type="character" w:customStyle="1" w:styleId="Heading2Char">
    <w:name w:val="Heading 2 Char"/>
    <w:basedOn w:val="DefaultParagraphFont"/>
    <w:link w:val="Heading2"/>
    <w:rsid w:val="0025693F"/>
    <w:rPr>
      <w:rFonts w:asciiTheme="majorHAnsi" w:eastAsiaTheme="majorEastAsia" w:hAnsiTheme="majorHAnsi" w:cstheme="majorBidi"/>
      <w:bCs/>
      <w:color w:val="1F223E" w:themeColor="accent3"/>
      <w:sz w:val="48"/>
      <w:szCs w:val="26"/>
    </w:rPr>
  </w:style>
  <w:style w:type="paragraph" w:styleId="BodyText">
    <w:name w:val="Body Text"/>
    <w:basedOn w:val="Normal"/>
    <w:link w:val="BodyTextChar"/>
    <w:rsid w:val="002D6496"/>
    <w:pPr>
      <w:spacing w:after="180" w:line="360" w:lineRule="auto"/>
    </w:pPr>
    <w:rPr>
      <w:color w:val="404040" w:themeColor="text1" w:themeTint="BF"/>
      <w:sz w:val="18"/>
    </w:rPr>
  </w:style>
  <w:style w:type="character" w:customStyle="1" w:styleId="BodyTextChar">
    <w:name w:val="Body Text Char"/>
    <w:basedOn w:val="DefaultParagraphFont"/>
    <w:link w:val="BodyText"/>
    <w:rsid w:val="002D6496"/>
    <w:rPr>
      <w:color w:val="404040" w:themeColor="text1" w:themeTint="BF"/>
      <w:sz w:val="18"/>
    </w:rPr>
  </w:style>
  <w:style w:type="character" w:customStyle="1" w:styleId="Heading4Char">
    <w:name w:val="Heading 4 Char"/>
    <w:basedOn w:val="DefaultParagraphFont"/>
    <w:link w:val="Heading4"/>
    <w:rsid w:val="00C32E63"/>
    <w:rPr>
      <w:rFonts w:asciiTheme="majorHAnsi" w:eastAsiaTheme="majorEastAsia" w:hAnsiTheme="majorHAnsi" w:cstheme="majorBidi"/>
      <w:b/>
      <w:bCs/>
      <w:iCs/>
      <w:color w:val="1F223E" w:themeColor="accent1"/>
      <w:sz w:val="18"/>
    </w:rPr>
  </w:style>
  <w:style w:type="character" w:customStyle="1" w:styleId="Heading5Char">
    <w:name w:val="Heading 5 Char"/>
    <w:basedOn w:val="DefaultParagraphFont"/>
    <w:link w:val="Heading5"/>
    <w:rsid w:val="009C07CB"/>
    <w:rPr>
      <w:rFonts w:asciiTheme="majorHAnsi" w:eastAsiaTheme="majorEastAsia" w:hAnsiTheme="majorHAnsi" w:cstheme="majorBidi"/>
      <w:b/>
      <w:color w:val="8F94C7" w:themeColor="accent1" w:themeTint="66"/>
      <w:sz w:val="36"/>
    </w:rPr>
  </w:style>
  <w:style w:type="character" w:customStyle="1" w:styleId="Heading3Char">
    <w:name w:val="Heading 3 Char"/>
    <w:basedOn w:val="DefaultParagraphFont"/>
    <w:link w:val="Heading3"/>
    <w:rsid w:val="00E04C89"/>
    <w:rPr>
      <w:rFonts w:asciiTheme="majorHAnsi" w:eastAsiaTheme="majorEastAsia" w:hAnsiTheme="majorHAnsi" w:cstheme="majorBidi"/>
      <w:bCs/>
      <w:color w:val="FFFFFF" w:themeColor="background1"/>
      <w:sz w:val="72"/>
    </w:rPr>
  </w:style>
  <w:style w:type="paragraph" w:styleId="BodyText2">
    <w:name w:val="Body Text 2"/>
    <w:basedOn w:val="BodyText"/>
    <w:link w:val="BodyText2Char"/>
    <w:rsid w:val="00E04C89"/>
    <w:rPr>
      <w:color w:val="FFFFFF" w:themeColor="background1"/>
    </w:rPr>
  </w:style>
  <w:style w:type="character" w:customStyle="1" w:styleId="BodyText2Char">
    <w:name w:val="Body Text 2 Char"/>
    <w:basedOn w:val="DefaultParagraphFont"/>
    <w:link w:val="BodyText2"/>
    <w:rsid w:val="00E04C89"/>
    <w:rPr>
      <w:color w:val="FFFFFF" w:themeColor="background1"/>
      <w:sz w:val="18"/>
    </w:rPr>
  </w:style>
  <w:style w:type="paragraph" w:customStyle="1" w:styleId="ContactDetails">
    <w:name w:val="Contact Details"/>
    <w:basedOn w:val="Normal"/>
    <w:link w:val="ContactDetailsChar"/>
    <w:qFormat/>
    <w:rsid w:val="00BE35BB"/>
    <w:rPr>
      <w:color w:val="FFFFFF" w:themeColor="background1"/>
      <w:sz w:val="20"/>
    </w:rPr>
  </w:style>
  <w:style w:type="character" w:customStyle="1" w:styleId="ContactDetailsChar">
    <w:name w:val="Contact Details Char"/>
    <w:basedOn w:val="DefaultParagraphFont"/>
    <w:link w:val="ContactDetails"/>
    <w:rsid w:val="00BE35BB"/>
    <w:rPr>
      <w:color w:val="FFFFFF" w:themeColor="background1"/>
      <w:sz w:val="20"/>
    </w:rPr>
  </w:style>
  <w:style w:type="paragraph" w:customStyle="1" w:styleId="Footer-Right">
    <w:name w:val="Footer - Right"/>
    <w:basedOn w:val="Footer"/>
    <w:qFormat/>
    <w:rsid w:val="00F31951"/>
    <w:pPr>
      <w:jc w:val="right"/>
    </w:pPr>
  </w:style>
  <w:style w:type="table" w:styleId="TableGrid">
    <w:name w:val="Table Grid"/>
    <w:basedOn w:val="TableNormal"/>
    <w:rsid w:val="000B02C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List">
    <w:name w:val="Colorful List"/>
    <w:basedOn w:val="TableNormal"/>
    <w:rsid w:val="000B02C4"/>
    <w:pPr>
      <w:spacing w:after="0"/>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181B31" w:themeFill="accent2" w:themeFillShade="CC"/>
      </w:tcPr>
    </w:tblStylePr>
    <w:tblStylePr w:type="lastRow">
      <w:rPr>
        <w:b/>
        <w:bCs/>
        <w:color w:val="181B31"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177">
      <w:bodyDiv w:val="1"/>
      <w:marLeft w:val="0"/>
      <w:marRight w:val="0"/>
      <w:marTop w:val="0"/>
      <w:marBottom w:val="0"/>
      <w:divBdr>
        <w:top w:val="none" w:sz="0" w:space="0" w:color="auto"/>
        <w:left w:val="none" w:sz="0" w:space="0" w:color="auto"/>
        <w:bottom w:val="none" w:sz="0" w:space="0" w:color="auto"/>
        <w:right w:val="none" w:sz="0" w:space="0" w:color="auto"/>
      </w:divBdr>
    </w:div>
    <w:div w:id="878856542">
      <w:bodyDiv w:val="1"/>
      <w:marLeft w:val="0"/>
      <w:marRight w:val="0"/>
      <w:marTop w:val="0"/>
      <w:marBottom w:val="0"/>
      <w:divBdr>
        <w:top w:val="none" w:sz="0" w:space="0" w:color="auto"/>
        <w:left w:val="none" w:sz="0" w:space="0" w:color="auto"/>
        <w:bottom w:val="none" w:sz="0" w:space="0" w:color="auto"/>
        <w:right w:val="none" w:sz="0" w:space="0" w:color="auto"/>
      </w:divBdr>
    </w:div>
    <w:div w:id="1106195681">
      <w:bodyDiv w:val="1"/>
      <w:marLeft w:val="0"/>
      <w:marRight w:val="0"/>
      <w:marTop w:val="0"/>
      <w:marBottom w:val="0"/>
      <w:divBdr>
        <w:top w:val="none" w:sz="0" w:space="0" w:color="auto"/>
        <w:left w:val="none" w:sz="0" w:space="0" w:color="auto"/>
        <w:bottom w:val="none" w:sz="0" w:space="0" w:color="auto"/>
        <w:right w:val="none" w:sz="0" w:space="0" w:color="auto"/>
      </w:divBdr>
    </w:div>
    <w:div w:id="1700856486">
      <w:bodyDiv w:val="1"/>
      <w:marLeft w:val="0"/>
      <w:marRight w:val="0"/>
      <w:marTop w:val="0"/>
      <w:marBottom w:val="0"/>
      <w:divBdr>
        <w:top w:val="none" w:sz="0" w:space="0" w:color="auto"/>
        <w:left w:val="none" w:sz="0" w:space="0" w:color="auto"/>
        <w:bottom w:val="none" w:sz="0" w:space="0" w:color="auto"/>
        <w:right w:val="none" w:sz="0" w:space="0" w:color="auto"/>
      </w:divBdr>
    </w:div>
    <w:div w:id="18129417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microsoft.com/office/2007/relationships/hdphoto" Target="media/hdphoto2.wdp"/><Relationship Id="rId23" Type="http://schemas.microsoft.com/office/2007/relationships/hdphoto" Target="media/hdphoto3.wdp"/><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header" Target="header1.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microsoft.com/office/2007/relationships/hdphoto" Target="media/hdphoto1.wdp"/><Relationship Id="rId19" Type="http://schemas.openxmlformats.org/officeDocument/2006/relationships/image" Target="media/image10.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tangnguyen/Downloads/business_deck.dotx" TargetMode="External"/></Relationships>
</file>

<file path=word/theme/theme1.xml><?xml version="1.0" encoding="utf-8"?>
<a:theme xmlns:a="http://schemas.openxmlformats.org/drawingml/2006/main" name="Yellow">
  <a:themeElements>
    <a:clrScheme name="Custom 22">
      <a:dk1>
        <a:srgbClr val="000000"/>
      </a:dk1>
      <a:lt1>
        <a:srgbClr val="FFFFFF"/>
      </a:lt1>
      <a:dk2>
        <a:srgbClr val="1F223E"/>
      </a:dk2>
      <a:lt2>
        <a:srgbClr val="1F223E"/>
      </a:lt2>
      <a:accent1>
        <a:srgbClr val="1F223E"/>
      </a:accent1>
      <a:accent2>
        <a:srgbClr val="1F223E"/>
      </a:accent2>
      <a:accent3>
        <a:srgbClr val="1F223E"/>
      </a:accent3>
      <a:accent4>
        <a:srgbClr val="1F223E"/>
      </a:accent4>
      <a:accent5>
        <a:srgbClr val="1F223E"/>
      </a:accent5>
      <a:accent6>
        <a:srgbClr val="1F223E"/>
      </a:accent6>
      <a:hlink>
        <a:srgbClr val="1F223E"/>
      </a:hlink>
      <a:folHlink>
        <a:srgbClr val="1F223E"/>
      </a:folHlink>
    </a:clrScheme>
    <a:fontScheme name="Office Classic 2">
      <a:maj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돋움"/>
        <a:font script="Hans" typeface="华文新魏"/>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New_Template1">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1E3C6E"/>
        </a:solid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2400" b="0" i="0" u="none" strike="noStrike" cap="all" spc="384" normalizeH="0" baseline="0">
            <a:ln>
              <a:noFill/>
            </a:ln>
            <a:solidFill>
              <a:srgbClr val="FFFFFF"/>
            </a:solidFill>
            <a:effectLst/>
            <a:uFillTx/>
            <a:latin typeface="Avenir Medium"/>
            <a:ea typeface="Avenir Medium"/>
            <a:cs typeface="Avenir Medium"/>
            <a:sym typeface="Avenir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FFFFFF"/>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1" hangingPunct="0">
          <a:lnSpc>
            <a:spcPct val="100000"/>
          </a:lnSpc>
          <a:spcBef>
            <a:spcPts val="0"/>
          </a:spcBef>
          <a:spcAft>
            <a:spcPts val="0"/>
          </a:spcAft>
          <a:buClrTx/>
          <a:buSzTx/>
          <a:buFontTx/>
          <a:buNone/>
          <a:tabLst/>
          <a:defRPr kumimoji="0" sz="4000" b="0" i="0" u="none" strike="noStrike" cap="none" spc="0" normalizeH="0" baseline="0">
            <a:ln>
              <a:noFill/>
            </a:ln>
            <a:solidFill>
              <a:srgbClr val="FFFFFF"/>
            </a:solidFill>
            <a:effectLst/>
            <a:uFillTx/>
            <a:latin typeface="+mn-lt"/>
            <a:ea typeface="+mn-ea"/>
            <a:cs typeface="+mn-cs"/>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business_deck.dotx</Template>
  <TotalTime>2</TotalTime>
  <Pages>10</Pages>
  <Words>13</Words>
  <Characters>79</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Tạng - 1012374</dc:creator>
  <cp:keywords/>
  <dc:description/>
  <cp:lastModifiedBy>Nguyễn Văn Tạng - 1012374</cp:lastModifiedBy>
  <cp:revision>1</cp:revision>
  <dcterms:created xsi:type="dcterms:W3CDTF">2017-01-13T06:21:00Z</dcterms:created>
  <dcterms:modified xsi:type="dcterms:W3CDTF">2017-01-13T06:24:00Z</dcterms:modified>
  <cp:category/>
</cp:coreProperties>
</file>